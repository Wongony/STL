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E6DBF">
      <w:pPr>
        <w:pStyle w:val="ALT-L"/>
        <w:ind w:right="-183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shd w:val="pct15" w:color="auto" w:fill="FFFFFF"/>
        </w:rPr>
        <w:t>CB4</w:t>
      </w:r>
      <w:r>
        <w:rPr>
          <w:rFonts w:hint="eastAsia"/>
          <w:shd w:val="pct15" w:color="auto" w:fill="FFFFFF"/>
        </w:rPr>
        <w:t>，</w:t>
      </w:r>
      <w:r>
        <w:rPr>
          <w:shd w:val="pct15" w:color="auto" w:fill="FFFFFF"/>
        </w:rPr>
        <w:t>Inprise</w:t>
      </w:r>
      <w:r>
        <w:rPr>
          <w:rFonts w:hint="eastAsia"/>
          <w:shd w:val="pct15" w:color="auto" w:fill="FFFFFF"/>
        </w:rPr>
        <w:t>\</w:t>
      </w:r>
      <w:r>
        <w:rPr>
          <w:shd w:val="pct15" w:color="auto" w:fill="FFFFFF"/>
        </w:rPr>
        <w:t>Cbuilder4</w:t>
      </w:r>
      <w:r>
        <w:rPr>
          <w:rFonts w:hint="eastAsia"/>
          <w:shd w:val="pct15" w:color="auto" w:fill="FFFFFF"/>
        </w:rPr>
        <w:t>\include\</w:t>
      </w:r>
      <w:r>
        <w:rPr>
          <w:rFonts w:hint="eastAsia"/>
          <w:b/>
          <w:shd w:val="pct15" w:color="auto" w:fill="FFFFFF"/>
        </w:rPr>
        <w:t>algo</w:t>
      </w:r>
      <w:r>
        <w:rPr>
          <w:b/>
          <w:shd w:val="pct15" w:color="auto" w:fill="FFFFFF"/>
        </w:rPr>
        <w:t>rithm</w:t>
      </w:r>
      <w:r>
        <w:rPr>
          <w:rFonts w:hint="eastAsia"/>
          <w:b/>
          <w:shd w:val="pct15" w:color="auto" w:fill="FFFFFF"/>
        </w:rPr>
        <w:t>.</w:t>
      </w:r>
      <w:r>
        <w:rPr>
          <w:b/>
          <w:shd w:val="pct15" w:color="auto" w:fill="FFFFFF"/>
        </w:rPr>
        <w:t xml:space="preserve">h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__ALGORITH_H</w:t>
      </w:r>
      <w:r>
        <w:rPr>
          <w:rFonts w:hint="eastAsia"/>
        </w:rPr>
        <w:cr/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#define __ALGORITH_H</w:t>
      </w:r>
      <w:r>
        <w:rPr>
          <w:rFonts w:hint="eastAsia"/>
        </w:rPr>
        <w:cr/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#pragma option push -b -a8 -pc -Vx- -Ve- -w-inl -w-aus -w-sig</w:t>
      </w:r>
      <w:r>
        <w:rPr>
          <w:rFonts w:hint="eastAsia"/>
        </w:rPr>
        <w:cr/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-*- C++ -*-</w:t>
      </w:r>
      <w:r>
        <w:rPr>
          <w:rFonts w:hint="eastAsia"/>
        </w:rPr>
        <w:cr/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__STD_ALGORITHM</w:t>
      </w:r>
      <w:r>
        <w:rPr>
          <w:rFonts w:hint="eastAsia"/>
        </w:rPr>
        <w:cr/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#define __STD_ALGORITHM</w:t>
      </w:r>
      <w:r>
        <w:rPr>
          <w:rFonts w:hint="eastAsia"/>
        </w:rPr>
        <w:cr/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cr/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/*********************************</w:t>
      </w:r>
      <w:r>
        <w:rPr>
          <w:rFonts w:hint="eastAsia"/>
        </w:rPr>
        <w:t>******************************************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algorithm - Declarations and inline definitions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            for the Standard Library algorithms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***************************************************************************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  <w:r>
        <w:rPr>
          <w:rFonts w:hint="eastAsia"/>
        </w:rPr>
        <w:t xml:space="preserve"> Hewlett-Packard Company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and its documentation for any purpose is hereby granted without fee,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that both that</w:t>
      </w:r>
      <w:r>
        <w:rPr>
          <w:rFonts w:hint="eastAsia"/>
        </w:rPr>
        <w:t xml:space="preserve"> copyright notice and this permission notice appear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representations about the suitability of this software for any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***************************************************************************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(c) Copyright 1994, 1998 Rogue Wave Software, Inc.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ALL RIGHTS RESERVED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The software and information contained herein are proprietary to, and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comprise valu</w:t>
      </w:r>
      <w:r>
        <w:rPr>
          <w:rFonts w:hint="eastAsia"/>
        </w:rPr>
        <w:t>able trade secrets of, Rogue Wave Software, Inc., which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intends to preserve as trade secrets such software and information.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This software is furnished pursuant to a written license agreement and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may be used, copied, transmitted, and stored only in</w:t>
      </w:r>
      <w:r>
        <w:rPr>
          <w:rFonts w:hint="eastAsia"/>
        </w:rPr>
        <w:t xml:space="preserve"> accordance with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the terms of such license and with the inclusion of the above copyright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notice.  This software and information or any other copies thereof may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not be provided or otherwise made available to any other person.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Notwithstanding </w:t>
      </w:r>
      <w:r>
        <w:rPr>
          <w:rFonts w:hint="eastAsia"/>
        </w:rPr>
        <w:t>any other lease or license that may pertain to, or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accompany the delivery of, this computer software and information, the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rights of the Government regarding its use, reproduction and disclosure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are as set forth in Section 52.227-19 of the FARS Com</w:t>
      </w:r>
      <w:r>
        <w:rPr>
          <w:rFonts w:hint="eastAsia"/>
        </w:rPr>
        <w:t>puter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Software-Restricted Rights clause.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Use, duplication, or disclosure by the Government is subject to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restrictions as set forth in subparagraph (c)(1)(ii) of the Rights in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* Technical Data and Computer Software clause at DFARS 252.227-7013</w:t>
      </w:r>
      <w:r>
        <w:rPr>
          <w:rFonts w:hint="eastAsia"/>
        </w:rPr>
        <w:t>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Contractor/Manufacturer is Rogue Wave Software, Inc.,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P.O. Box 2328, Corvallis, Oregon 97339.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This computer software and information is distributed with "restricted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rights."  Use, duplication or disclosure is subject to restrictions as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</w:t>
      </w:r>
      <w:r>
        <w:rPr>
          <w:rFonts w:hint="eastAsia"/>
        </w:rPr>
        <w:t>set forth in NASA FAR SUP 18-52.227-79 (April 1985) "Commercial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Computer Software-Restricted Rights (April 1985)."  If the Clause at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18-52.227-74 "Rights in Data General" is specified in the contract,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 then the "Alternate III" clause applies.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*</w:t>
      </w:r>
      <w:r>
        <w:rPr>
          <w:rFonts w:hint="eastAsia"/>
        </w:rPr>
        <w:t>*************************************************************************/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#include &lt;stdcomp.h&gt;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_RWSTD_NO_NEW_HEADER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#include &lt;cstdlib&gt;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#include &lt;stdlib.h&gt;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#include &lt;iterator&gt;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#include &lt;memory&gt;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#include &lt;utility&gt;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// Some compilers </w:t>
      </w:r>
      <w:r>
        <w:rPr>
          <w:rFonts w:hint="eastAsia"/>
        </w:rPr>
        <w:t>have min and max macros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We use function templates in their stead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#ifdef max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 undef max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 undef __MINMAX_DEFINED  // __BORLANDC__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#ifdef min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 undef min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 undef __MINMAX_DEFINED  // __BORLANDC__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_RWSTD_NO_NAMESPACE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namespace std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Forward declare raw_storage_iterator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OutputIterator,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raw_storage_iterator;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__BORLANDC__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void __initialize (T&amp; t, T val) { t = val;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Non-modifying se</w:t>
      </w:r>
      <w:r>
        <w:rPr>
          <w:rFonts w:hint="eastAsia"/>
        </w:rPr>
        <w:t>quence operations.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Function&gt;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Function for_each (InputIterator first, InputIterator last, Function f);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InputIterator find (InputIterator first, InputIterator last, con</w:t>
      </w:r>
      <w:r>
        <w:rPr>
          <w:rFonts w:hint="eastAsia"/>
        </w:rPr>
        <w:t>st T&amp; 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InputIterator find_if (InputIterator first, InputIterator last, Predicate pred);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ForwardIterator1, class ForwardIterator2,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ForwardIterator1 __find_en</w:t>
      </w:r>
      <w:r>
        <w:rPr>
          <w:rFonts w:hint="eastAsia"/>
        </w:rPr>
        <w:t>d (ForwardIterator1 first1,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ForwardIterator1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ForwardIterator2 first2,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ForwardIterator2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Distance*);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</w:t>
      </w:r>
      <w:r>
        <w:rPr>
          <w:rFonts w:hint="eastAsia"/>
        </w:rPr>
        <w:t>ForwardIterator1, class ForwardIterator2&gt;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ForwardIterator1 find_end (ForwardIterator1 first1,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ForwardIterator1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ForwardIterator2 first2,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ForwardIterator2 last2);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ForwardIterator1, class ForwardIterator2,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BinaryPredicate,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ForwardIterator1 __find_end (ForwardIterator1 first1,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ForwardIterator1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ForwardIte</w:t>
      </w:r>
      <w:r>
        <w:rPr>
          <w:rFonts w:hint="eastAsia"/>
        </w:rPr>
        <w:t>rator2 first2,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ForwardIterator2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BinaryPredicate 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Distance*);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ForwardIterator1, class ForwardIterator2,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</w:t>
      </w:r>
      <w:r>
        <w:rPr>
          <w:rFonts w:hint="eastAsia"/>
        </w:rPr>
        <w:t>orwardIterator1 find_end (ForwardIterator1 first1,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ForwardIterator1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ForwardIterator2 first2,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ForwardIterator2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BinaryPredicate </w:t>
      </w:r>
      <w:r>
        <w:rPr>
          <w:rFonts w:hint="eastAsia"/>
        </w:rPr>
        <w:t>pred);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ForwardIterator1, class ForwardIterator2&gt;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ForwardIterator1 find_first_of (ForwardIterator1 first1, ForwardIterator1 </w:t>
      </w:r>
      <w:r>
        <w:rPr>
          <w:rFonts w:hint="eastAsia"/>
        </w:rPr>
        <w:lastRenderedPageBreak/>
        <w:t>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ForwardIterator2 first2, ForwardIterator2 last2);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</w:t>
      </w:r>
      <w:r>
        <w:rPr>
          <w:rFonts w:hint="eastAsia"/>
        </w:rPr>
        <w:t>rwardIterator1, class ForwardIterator2,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ForwardIterator1 find_first_of (ForwardIterator1 first1,ForwardIterator1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ForwardIterator2 first2,ForwardIterator2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</w:t>
      </w:r>
      <w:r>
        <w:rPr>
          <w:rFonts w:hint="eastAsia"/>
        </w:rPr>
        <w:t xml:space="preserve">       BinaryPredicate pred);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adjacent_find (ForwardIterator first, ForwardIterator last);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adjacent_find (ForwardIterator fir</w:t>
      </w:r>
      <w:r>
        <w:rPr>
          <w:rFonts w:hint="eastAsia"/>
        </w:rPr>
        <w:t>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BinaryPredicate binary_pred);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_RWSTD_NO_CLASS_PARTIAL_SPEC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_TYPENAME iterator_traits&lt;InputIterator&gt;::difference_type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count (InputIterator firs</w:t>
      </w:r>
      <w:r>
        <w:rPr>
          <w:rFonts w:hint="eastAsia"/>
        </w:rPr>
        <w:t>t, InputIterator last, const T&amp; 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_TYPENAME iterator_traits&lt;InputIterator&gt;::difference_type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count_if (InputIterator first, InputIterator last, Predicate pred);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 /* _RWSTD_NO_CLASS_PARTIAL_S</w:t>
      </w:r>
      <w:r>
        <w:rPr>
          <w:rFonts w:hint="eastAsia"/>
        </w:rPr>
        <w:t>PEC */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_RWSTD_NO_OLD_COUNT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T, class Size&gt;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count (InputIterator first, InputIterator last, const T&amp; value, Size&amp; n);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Predicate, class Size&gt;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count_if (Input</w:t>
      </w:r>
      <w:r>
        <w:rPr>
          <w:rFonts w:hint="eastAsia"/>
        </w:rPr>
        <w:t>Iterator first, InputIterator last, Predicate 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Size&amp; n);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 /* _RWSTD_NO_OLD_COUNT */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pair&lt;InputIterator1, InputIterator2&gt; mismatch(InputIterator1 first1,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 xml:space="preserve">                               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InputIterator2 first2);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pair&lt;InputIterator1, InputIterator2&gt; mismatch (I</w:t>
      </w:r>
      <w:r>
        <w:rPr>
          <w:rFonts w:hint="eastAsia"/>
        </w:rPr>
        <w:t>nputIterator1 first1,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InputIterator2 first2,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BinaryPredicate binary_pred);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</w:t>
      </w:r>
      <w:r>
        <w:rPr>
          <w:rFonts w:hint="eastAsia"/>
        </w:rPr>
        <w:t>&lt;class InputIterator1, class InputIterator2&gt;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inline bool equal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InputIterator2 first2)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mismatch(first1, last1, first2).first == last1;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</w:t>
      </w:r>
      <w:r>
        <w:rPr>
          <w:rFonts w:hint="eastAsia"/>
        </w:rPr>
        <w:t xml:space="preserve"> class InputIterator2,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bool equal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InputIterator2 first2, BinaryPredicate binary_pred)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mismatch(first1, last1, first2, binary_pred).first == la</w:t>
      </w:r>
      <w:r>
        <w:rPr>
          <w:rFonts w:hint="eastAsia"/>
        </w:rPr>
        <w:t>st1;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ForwardIterator1, class ForwardIterator2,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Distance1, class Distance2&gt;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ForwardIterator1 __search (ForwardIterator1 first1, ForwardIterator1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ForwardIterator2 first2, ForwardIterator2 l</w:t>
      </w:r>
      <w:r>
        <w:rPr>
          <w:rFonts w:hint="eastAsia"/>
        </w:rPr>
        <w:t>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Distance1*, Distance2*);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ForwardIterator1, class ForwardIterator2&gt;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ForwardIterator1 search (ForwardIterator1 first1,ForwardIterator1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ForwardIterator2 fi</w:t>
      </w:r>
      <w:r>
        <w:rPr>
          <w:rFonts w:hint="eastAsia"/>
        </w:rPr>
        <w:t>rst2,ForwardIterator2 last2)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__search(first1, last1, first2, last2, __distance_type(first1),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__distance_type(first2));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ForwardIterator1, class ForwardIterator2,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BinaryPredicate, class Distan</w:t>
      </w:r>
      <w:r>
        <w:rPr>
          <w:rFonts w:hint="eastAsia"/>
        </w:rPr>
        <w:t>ce1, class Distance2&gt;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ForwardIterator1 __search (ForwardIterator1 first1, ForwardIterator1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ForwardIterator2 first2, ForwardIterator2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BinaryPredicate binary_pred, Distance1*, Distance</w:t>
      </w:r>
      <w:r>
        <w:rPr>
          <w:rFonts w:hint="eastAsia"/>
        </w:rPr>
        <w:t>2*);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ForwardIterator1, class ForwardIterator2,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ForwardIterator1 search (ForwardIterator1 first1,ForwardIterator1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ForwardIterator2 first2,ForwardIterator2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                            BinaryPredicate binary_pred)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__search(first1, last1, first2, last2, binary_pred,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__distance_type(first1), __distance_type(first2));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Distance, </w:t>
      </w:r>
      <w:r>
        <w:rPr>
          <w:rFonts w:hint="eastAsia"/>
        </w:rPr>
        <w:t>class Size,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__search_n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Distance*, Size count, const T&amp; value);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template &lt;class ForwardIterator, class Size,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search_</w:t>
      </w:r>
      <w:r>
        <w:rPr>
          <w:rFonts w:hint="eastAsia"/>
        </w:rPr>
        <w:t>n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Size count, const T&amp; value)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(count)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 __search_n(first, last, __distance_type(first), count, value);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 first;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</w:t>
      </w:r>
      <w:r>
        <w:rPr>
          <w:rFonts w:hint="eastAsia"/>
        </w:rPr>
        <w:t>ss ForwardIterator, class Distance, class Size, class 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__search_n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Distance*, Size count, const T&amp; 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</w:t>
      </w:r>
      <w:r>
        <w:rPr>
          <w:rFonts w:hint="eastAsia"/>
        </w:rPr>
        <w:t>BinaryPredicate pred);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Size, class T,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search_n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Size count, const T&amp; 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 xml:space="preserve">                         BinaryPredicate pred)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(count)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  __search_n(first, last, __distance_type(first), count,value, pred);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 first;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Modifying sequence operations.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</w:t>
      </w:r>
      <w:r>
        <w:rPr>
          <w:rFonts w:hint="eastAsia"/>
        </w:rPr>
        <w:t xml:space="preserve"> class OutputIterator&gt;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OutputIterator result);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BidirectionalIterator1, class BidirectionalIterator2&gt;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BidirectionalIterator2 copy_backward (Bidirecti</w:t>
      </w:r>
      <w:r>
        <w:rPr>
          <w:rFonts w:hint="eastAsia"/>
        </w:rPr>
        <w:t xml:space="preserve">onalIterator1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BidirectionalIterator1 last,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BidirectionalIterator2 result);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swap (T&amp; a, T&amp; b)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T tmp = a;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a = b;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b = </w:t>
      </w:r>
      <w:r>
        <w:rPr>
          <w:rFonts w:hint="eastAsia"/>
        </w:rPr>
        <w:t>tmp;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template &lt;class ForwardIterator1, class ForwardIterator2,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__iter_swap (ForwardIterator1 a, ForwardIterator2 b, T*)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T tmp = *a;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*a = *b;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*b = tmp;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ForwardIterator1, class ForwardItera</w:t>
      </w:r>
      <w:r>
        <w:rPr>
          <w:rFonts w:hint="eastAsia"/>
        </w:rPr>
        <w:t>tor2&gt;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iter_swap (ForwardIterator1 a, ForwardIterator2 b)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__iter_swap(a, b, _RWSTD_VALUE_TYPE(a));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ForwardIterator1, class ForwardIterator2&gt;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ForwardIterator2 swap_ranges (ForwardIterator1 first1, ForwardIterato</w:t>
      </w:r>
      <w:r>
        <w:rPr>
          <w:rFonts w:hint="eastAsia"/>
        </w:rPr>
        <w:t>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ForwardIterator2 first2);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OutputIterator, class UnaryOperation&gt;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transform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OutputIterato</w:t>
      </w:r>
      <w:r>
        <w:rPr>
          <w:rFonts w:hint="eastAsia"/>
        </w:rPr>
        <w:t>r result, UnaryOperation op);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BinaryOperation&gt;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transform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InputIterator2 first2</w:t>
      </w:r>
      <w:r>
        <w:rPr>
          <w:rFonts w:hint="eastAsia"/>
        </w:rPr>
        <w:t>, OutputIterator result,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BinaryOperation binary_op);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replace (ForwardIterator first, ForwardIterator last, const T&amp; old_value,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const T&amp; new_value);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</w:t>
      </w:r>
      <w:r>
        <w:rPr>
          <w:rFonts w:hint="eastAsia"/>
        </w:rPr>
        <w:t>&lt;class ForwardIterator, class Predicate,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replace_if (ForwardIterator first, ForwardIterator last, Predicate 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const T&amp; new_value);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OutputIterator,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repl</w:t>
      </w:r>
      <w:r>
        <w:rPr>
          <w:rFonts w:hint="eastAsia"/>
        </w:rPr>
        <w:t>ace_copy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OutputIterator result, const T&amp; old_value,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const T&amp; new_value);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Iterator, class OutputIterator, class Predicate,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OutputIterator replace_copy_if (Iterator first, 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OutputIterator result, Predicate 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const T&amp; new_value);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#ifdef _RWSTD_FILL_N</w:t>
      </w:r>
      <w:r>
        <w:rPr>
          <w:rFonts w:hint="eastAsia"/>
        </w:rPr>
        <w:t>AME_CLASH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std_fill (ForwardIterator first, ForwardIterator last, const T&amp; value);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fill (ForwardIterator first, ForwardIterator last, const T&amp; value);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OutputIterator, class Size,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fill_n (OutputIt</w:t>
      </w:r>
      <w:r>
        <w:rPr>
          <w:rFonts w:hint="eastAsia"/>
        </w:rPr>
        <w:t>erator first, Size n, const T&amp; 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Generator&gt;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generate (ForwardIterator first, ForwardIterator last, Generator gen);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OutputIterator, class Size, class Generator&gt;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generate_n (Out</w:t>
      </w:r>
      <w:r>
        <w:rPr>
          <w:rFonts w:hint="eastAsia"/>
        </w:rPr>
        <w:t>putIterator first, Size n, Generator gen);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OutputIterator,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remove_copy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OutputIterator result, const T&amp; 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</w:t>
      </w:r>
      <w:r>
        <w:rPr>
          <w:rFonts w:hint="eastAsia"/>
        </w:rPr>
        <w:t>late &lt;class InputIterator, class OutputIterator, class 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remove_copy_if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OutputIterator result, Predicate pred);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</w:t>
      </w:r>
      <w:r>
        <w:rPr>
          <w:rFonts w:hint="eastAsia"/>
        </w:rPr>
        <w:t>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remove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const T&amp; value)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first = find(first, last, value);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ForwardIterator next = first;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first == last ? first : remove_copy(++ne</w:t>
      </w:r>
      <w:r>
        <w:rPr>
          <w:rFonts w:hint="eastAsia"/>
        </w:rPr>
        <w:t>xt, last, first, value);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remove_if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Predicate pred)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first = find_if(first, last, pred</w:t>
      </w:r>
      <w:r>
        <w:rPr>
          <w:rFonts w:hint="eastAsia"/>
        </w:rPr>
        <w:t>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ForwardIterator next = first;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first == last ? first : remove_copy_if(++next, last, first, pred);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__unique_copy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                         ForwardIterator result, forward_iterator_tag);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BidirectionalIterator&gt;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BidirectionalIterator __unique_copy (InputIterator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Input</w:t>
      </w:r>
      <w:r>
        <w:rPr>
          <w:rFonts w:hint="eastAsia"/>
        </w:rPr>
        <w:t>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BidirectionalIterator result,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bidirectional_iterator_tag)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__unique_copy(first, last, result,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</w:t>
      </w:r>
      <w:r>
        <w:rPr>
          <w:rFonts w:hint="eastAsia"/>
        </w:rPr>
        <w:t xml:space="preserve"> &lt;class InputIterator, 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RandomAccessIterator __unique_copy (InputIterator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RandomAccessIterator result,</w:t>
      </w:r>
      <w:r>
        <w:rPr>
          <w:rFonts w:hint="eastAsia"/>
        </w:rPr>
        <w:t xml:space="preserve">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random_access_iterator_tag)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__unique_copy(first, last, result,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OutputIterator,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__unique_copy (Input</w:t>
      </w:r>
      <w:r>
        <w:rPr>
          <w:rFonts w:hint="eastAsia"/>
        </w:rPr>
        <w:t>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OutputIterator result,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OutputIterator&gt;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OutputIterator __unique_copy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 xml:space="preserve">               OutputIterator result,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output_iterator_tag)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__unique_copy(first, last, result, _RWSTD_VALUE_TYPE(first));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OutputIterator&gt;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OutputItera</w:t>
      </w:r>
      <w:r>
        <w:rPr>
          <w:rFonts w:hint="eastAsia"/>
        </w:rPr>
        <w:t>tor unique_copy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OutputIterator result)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first == last ? result :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_RWSTD_NO_BASE_CLASS_MATCH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__unique_copy(first, last, result, __iterator_category(resu</w:t>
      </w:r>
      <w:r>
        <w:rPr>
          <w:rFonts w:hint="eastAsia"/>
        </w:rPr>
        <w:t>lt));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__unique_copy(first, last, result, output_iterator_tag());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ForwardIterator,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__unique_copy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 xml:space="preserve">                 ForwardIterator result,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BinaryPredicate binary_pred,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forward_iterator_tag);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BidirectionalIterator,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</w:t>
      </w:r>
      <w:r>
        <w:rPr>
          <w:rFonts w:hint="eastAsia"/>
        </w:rPr>
        <w:t xml:space="preserve">BidirectionalIterator __unique_copy (InputIterator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BidirectionalIterator result,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BinaryPr</w:t>
      </w:r>
      <w:r>
        <w:rPr>
          <w:rFonts w:hint="eastAsia"/>
        </w:rPr>
        <w:t>edicate binary_pred,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bidirectional_iterator_tag)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__unique_copy(first, last, result, binary_pred,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Rand</w:t>
      </w:r>
      <w:r>
        <w:rPr>
          <w:rFonts w:hint="eastAsia"/>
        </w:rPr>
        <w:t>omAccessIterator,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RandomAccessIterator __unique_copy (InputIterator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RandomAccessIterator result,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                                     BinaryPredicate binary_pred,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random_access_iterator_tag)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__unique_copy(first, last, result, binary_pred,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OutputIterator, class BinaryPredicate,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__unique_copy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OutputIterator result,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Bin</w:t>
      </w:r>
      <w:r>
        <w:rPr>
          <w:rFonts w:hint="eastAsia"/>
        </w:rPr>
        <w:t>aryPredicate binary_pred,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OutputIterator,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OutputIterator __unique_copy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OutputIterator result,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                             BinaryPredicate binary_pred,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output_iterator_tag)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__unique_copy(first, last, result, binary_pred,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_RWSTD_VALUE_TYPE(first));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</w:t>
      </w:r>
      <w:r>
        <w:rPr>
          <w:rFonts w:hint="eastAsia"/>
        </w:rPr>
        <w:t>class InputIterator, class OutputIterator, class 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OutputIterator unique_copy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OutputIterator result,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BinaryPredicate</w:t>
      </w:r>
      <w:r>
        <w:rPr>
          <w:rFonts w:hint="eastAsia"/>
        </w:rPr>
        <w:t xml:space="preserve"> binary_pred)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first == last ? result :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_RWSTD_NO_BASE_CLASS_MATCH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__unique_copy(first, last, result, binary_pred, __iterator_category(result));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__unique_copy(first, last, result, binary_pred, output_iterator_tag());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</w:t>
      </w:r>
      <w:r>
        <w:rPr>
          <w:rFonts w:hint="eastAsia"/>
        </w:rPr>
        <w:t>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template &lt;class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unique (ForwardIterator first, ForwardIterator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first = adjacent_find(first, last);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unique_copy(first, last, first);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</w:t>
      </w:r>
      <w:r>
        <w:rPr>
          <w:rFonts w:hint="eastAsia"/>
        </w:rPr>
        <w:t>BinaryPredicate&gt;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unique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BinaryPredicate binary_pred)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first = adjacent_find(first, last, binary_pred);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unique_copy(first, last, first,</w:t>
      </w:r>
      <w:r>
        <w:rPr>
          <w:rFonts w:hint="eastAsia"/>
        </w:rPr>
        <w:t xml:space="preserve"> binary_pred);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__reverse (BidirectionalIterator first, BidirectionalIterator last,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bidirectional_iterator_tag);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__reverse (RandomAccessI</w:t>
      </w:r>
      <w:r>
        <w:rPr>
          <w:rFonts w:hint="eastAsia"/>
        </w:rPr>
        <w:t>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random_access_iterator_tag);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reverse (BidirectionalIterator first, BidirectionalIterator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_RWSTD_NO_BASE_CLASS_MATCH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</w:t>
      </w:r>
      <w:r>
        <w:rPr>
          <w:rFonts w:hint="eastAsia"/>
        </w:rPr>
        <w:t>reverse(first, last, __iterator_category(first));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__reverse(first, last, bidirectional_iterator_tag());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OutputIterator&gt;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reverse_copy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 xml:space="preserve">                        BidirectionalIterator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OutputIterator result);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__rotate (ForwardIterator first, ForwardIterator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ForwardIterator </w:t>
      </w:r>
      <w:r>
        <w:rPr>
          <w:rFonts w:hint="eastAsia"/>
        </w:rPr>
        <w:t>last, Distance*, forward_iterator_tag);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__rotate (BidirectionalIterator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BidirectionalIterator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BidirectionalIterator last</w:t>
      </w:r>
      <w:r>
        <w:rPr>
          <w:rFonts w:hint="eastAsia"/>
        </w:rPr>
        <w:t>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bidirectional_iterator_tag)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reverse(first, middle);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reverse(middle, last);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reverse(first, last);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EuclideanRingElement&gt;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EuclideanRingElement __gcd (EuclideanRingElement m, Euclide</w:t>
      </w:r>
      <w:r>
        <w:rPr>
          <w:rFonts w:hint="eastAsia"/>
        </w:rPr>
        <w:t>anRingElement n);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Distance,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__rotate_cycle (RandomAccessIterator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RandomAccessIterator initial, Distance shift,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</w:t>
      </w:r>
      <w:r>
        <w:rPr>
          <w:rFonts w:hint="eastAsia"/>
        </w:rPr>
        <w:t>andomAccessIterator,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__rotate (RandomAccessIterator first, RandomAccessIterator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RandomAccessIterator last,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random_access_iterator_tag);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</w:t>
      </w:r>
      <w:r>
        <w:rPr>
          <w:rFonts w:hint="eastAsia"/>
        </w:rPr>
        <w:t xml:space="preserve"> void rotate (ForwardIterator first, ForwardIterator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ForwardIterator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middle || middle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_RWSTD_NO_BASE_CLASS_MATCH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__rotate(first, middle, last, __distance_type(first),</w:t>
      </w:r>
      <w:r>
        <w:rPr>
          <w:rFonts w:hint="eastAsia"/>
        </w:rPr>
        <w:t xml:space="preserve"> __iterator_category(first));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__rotate(first, middle, last, __distance_type(first),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OutputIterator&gt;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OutputIterator rotate_copy (ForwardIterator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ForwardIterator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OutputIterator result)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copy(first, middle, copy(middle, last, result));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</w:t>
      </w:r>
      <w:r>
        <w:rPr>
          <w:rFonts w:hint="eastAsia"/>
        </w:rPr>
        <w:t>ate &lt;class RandomAccessIterator,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__random_shuffle (RandomAccessIterator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Distance*);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random_shuffle (RandomAccessIterato</w:t>
      </w:r>
      <w:r>
        <w:rPr>
          <w:rFonts w:hint="eastAsia"/>
        </w:rPr>
        <w:t>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RandomAccessIterator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__random_shuffle(first, last, __distance_type(first));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RandomNumberGenerator&gt;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random_shuffle (RandomAccessIterator first, Ra</w:t>
      </w:r>
      <w:r>
        <w:rPr>
          <w:rFonts w:hint="eastAsia"/>
        </w:rPr>
        <w:t>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RandomNumberGenerator&amp; rand);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BidirectionalIterator partition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BidirectionalIterato</w:t>
      </w:r>
      <w:r>
        <w:rPr>
          <w:rFonts w:hint="eastAsia"/>
        </w:rPr>
        <w:t>r last, Predicate pred);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Predicate,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BidirectionalIterator __inplace_stable_partition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   BidirectionalIterator l</w:t>
      </w:r>
      <w:r>
        <w:rPr>
          <w:rFonts w:hint="eastAsia"/>
        </w:rPr>
        <w:t>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   Predicate 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   Distance len);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Pointer, class Predicate,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Distance,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Bidirectional</w:t>
      </w:r>
      <w:r>
        <w:rPr>
          <w:rFonts w:hint="eastAsia"/>
        </w:rPr>
        <w:t>Iterator __stable_partition_adaptive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    BidirectionalIterator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    Predicate pred, Distance len,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</w:t>
      </w:r>
      <w:r>
        <w:rPr>
          <w:rFonts w:hint="eastAsia"/>
        </w:rPr>
        <w:t xml:space="preserve">                            Pointer buffer,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    Distance buffer_size,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    Distance&amp; fill_pointer,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Predica</w:t>
      </w:r>
      <w:r>
        <w:rPr>
          <w:rFonts w:hint="eastAsia"/>
        </w:rPr>
        <w:t>te, class Pointer,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BidirectionalIterator __stable_partition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BidirectionalIterator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Predicate pred, Distance len,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pair&lt;Pointer, Distance&gt; 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Predicate,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BidirectionalIterator __stable_partition_aux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</w:t>
      </w:r>
      <w:r>
        <w:rPr>
          <w:rFonts w:hint="eastAsia"/>
        </w:rPr>
        <w:t xml:space="preserve">                              BidirectionalIterator last,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      Predicate pred,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      Distance*)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Distance len;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__initialize(len, Distance(0));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distance(first, last, len);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len == 0 ? last :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__stable_partition(first, last, pred, len,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#ifndef _RWSTD_NO_TEMPLATE_ON_RETURN_TYPE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get_temporary_buffer&lt;_TYPENAME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iterator_traits&lt;BidirectionalIterator&gt;::value_typ</w:t>
      </w:r>
      <w:r>
        <w:rPr>
          <w:rFonts w:hint="eastAsia"/>
        </w:rPr>
        <w:t>e &gt;(len));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get_temporary_buffer(len,_RWSTD_VALUE_TYPE(first)));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Predicate&gt;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BidirectionalIterator stable_partition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 xml:space="preserve">                         BidirectionalIterator last,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   Predicate pred)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__stable_partition_aux(first, last, pred, __distance_type(first));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Sorting and related operations.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</w:t>
      </w:r>
      <w:r>
        <w:rPr>
          <w:rFonts w:hint="eastAsia"/>
        </w:rPr>
        <w:t>te &lt;class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const T&amp; </w:t>
      </w:r>
      <w:r>
        <w:rPr>
          <w:rStyle w:val="ctrl-1"/>
          <w:rFonts w:hint="eastAsia"/>
        </w:rPr>
        <w:t>__median</w:t>
      </w:r>
      <w:r>
        <w:rPr>
          <w:rFonts w:hint="eastAsia"/>
        </w:rPr>
        <w:t xml:space="preserve"> (const T&amp; a, const T&amp; b, const T&amp; c)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(a &lt; b)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if (b &lt; c)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return b;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else if (a &lt; c)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return c;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return a;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 if (a &lt; c)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 a;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 if (b &lt; c)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 c;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 b;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const T&amp; __median (const T&amp; a, const T&amp; b, const T&amp; c,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(comp(a, b))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if (comp(b, c))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return b;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else if (comp(a, c))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return c;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return a;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 if (comp(a, c))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  return a;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 if (comp(b, c))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 c;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 b;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RandomAccessIterator __unguarded_partition (RandomA</w:t>
      </w:r>
      <w:r>
        <w:rPr>
          <w:rFonts w:hint="eastAsia"/>
        </w:rPr>
        <w:t xml:space="preserve">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RandomAccessIterator last,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T pivot);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RandomAccessIterator __unguarded_part</w:t>
      </w:r>
      <w:r>
        <w:rPr>
          <w:rFonts w:hint="eastAsia"/>
        </w:rPr>
        <w:t xml:space="preserve">ition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RandomAccessIterator last,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  T pivot,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__quick_sort_loop_a</w:t>
      </w:r>
      <w:r>
        <w:rPr>
          <w:rFonts w:hint="eastAsia"/>
        </w:rPr>
        <w:t>ux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RandomAccessIterator last,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</w:t>
      </w:r>
      <w:r>
        <w:rPr>
          <w:rStyle w:val="ctrl-1"/>
          <w:rFonts w:hint="eastAsia"/>
        </w:rPr>
        <w:t>__quick_sort_loop</w:t>
      </w:r>
      <w:r>
        <w:rPr>
          <w:rFonts w:hint="eastAsia"/>
        </w:rPr>
        <w:t xml:space="preserve">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RandomAccessIterator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</w:t>
      </w:r>
      <w:r>
        <w:rPr>
          <w:rStyle w:val="ctrl-3"/>
          <w:rFonts w:hint="eastAsia"/>
        </w:rPr>
        <w:t>__quick_sort_loop_aux</w:t>
      </w:r>
      <w:r>
        <w:rPr>
          <w:rFonts w:hint="eastAsia"/>
        </w:rPr>
        <w:t>(first, last, _RWSTD_VALUE_TYPE(first));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__quick_sort_loop_aux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RandomAccessIterator last, T</w:t>
      </w:r>
      <w:r>
        <w:rPr>
          <w:rFonts w:hint="eastAsia"/>
        </w:rPr>
        <w:t>*,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__quick_sort_loop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RandomAccessIterator last,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__quick_sort_loop_aux(first, last, _RW</w:t>
      </w:r>
      <w:r>
        <w:rPr>
          <w:rFonts w:hint="eastAsia"/>
        </w:rPr>
        <w:t>STD_VALUE_TYPE(first),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__unguarded_linear_insert (RandomAccessIterator last, T 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__unguarded_linear_insert (Ra</w:t>
      </w:r>
      <w:r>
        <w:rPr>
          <w:rFonts w:hint="eastAsia"/>
        </w:rPr>
        <w:t>ndomAccessIterator last,T value,Compare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</w:t>
      </w:r>
      <w:r>
        <w:rPr>
          <w:rStyle w:val="ctrl-1"/>
          <w:rFonts w:hint="eastAsia"/>
        </w:rPr>
        <w:t>__linear_insert</w:t>
      </w:r>
      <w:r>
        <w:rPr>
          <w:rFonts w:hint="eastAsia"/>
        </w:rPr>
        <w:t xml:space="preserve">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RandomAccessIterator last, T*)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T value = *last;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(valu</w:t>
      </w:r>
      <w:r>
        <w:rPr>
          <w:rFonts w:hint="eastAsia"/>
        </w:rPr>
        <w:t>e &lt; *first)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copy_backward(first, last, last + 1);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*first = value;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__unguarded_linear_insert(last, value);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__linear_insert (RandomAcces</w:t>
      </w:r>
      <w:r>
        <w:rPr>
          <w:rFonts w:hint="eastAsia"/>
        </w:rPr>
        <w:t xml:space="preserve">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RandomAccessIterator last, T*,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T value = *last;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(comp(value, *first))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copy_backward(first, last, last + 1);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*first = value;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__unguarded_lin</w:t>
      </w:r>
      <w:r>
        <w:rPr>
          <w:rFonts w:hint="eastAsia"/>
        </w:rPr>
        <w:t>ear_insert(last, value,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__insertion_sort (RandomAccessIterator first, RandomAccessIterator last);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__insertion_sort (RandomAccessIterat</w:t>
      </w:r>
      <w:r>
        <w:rPr>
          <w:rFonts w:hint="eastAsia"/>
        </w:rPr>
        <w:t>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RandomAccessIterator last,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__unguarded_insertion_sort_aux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RandomAccessIterator l</w:t>
      </w:r>
      <w:r>
        <w:rPr>
          <w:rFonts w:hint="eastAsia"/>
        </w:rPr>
        <w:t>ast,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__unguarded_insertion_sort(RandomAccessIterator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RandomAccessIterator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__unguarded_insertion_sort_aux(first, last, _RWSTD_VALUE_TY</w:t>
      </w:r>
      <w:r>
        <w:rPr>
          <w:rFonts w:hint="eastAsia"/>
        </w:rPr>
        <w:t>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__unguarded_insertion_sort_aux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T*</w:t>
      </w:r>
      <w:r>
        <w:rPr>
          <w:rFonts w:hint="eastAsia"/>
        </w:rPr>
        <w:t>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__unguarded_insertion_sort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C</w:t>
      </w:r>
      <w:r>
        <w:rPr>
          <w:rFonts w:hint="eastAsia"/>
        </w:rPr>
        <w:t>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__unguarded_insertion_sort_aux(first, last, _RWSTD_VALUE_TYPE(first),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__final_insertion_sort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RandomAccessIterator l</w:t>
      </w:r>
      <w:r>
        <w:rPr>
          <w:rFonts w:hint="eastAsia"/>
        </w:rPr>
        <w:t>ast);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__final_insertion_sort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RandomAccessIterator last,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</w:t>
      </w:r>
      <w:r>
        <w:rPr>
          <w:rStyle w:val="ctrl-1"/>
          <w:rFonts w:hint="eastAsia"/>
        </w:rPr>
        <w:t>sort</w:t>
      </w:r>
      <w:r>
        <w:rPr>
          <w:rFonts w:hint="eastAsia"/>
        </w:rPr>
        <w:t xml:space="preserve"> (</w:t>
      </w:r>
      <w:r>
        <w:rPr>
          <w:rFonts w:hint="eastAsia"/>
        </w:rPr>
        <w:t>RandomAccessIterator first, RandomAccessIterator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__quick_sort_loop</w:t>
      </w:r>
      <w:r>
        <w:rPr>
          <w:rFonts w:hint="eastAsia"/>
        </w:rPr>
        <w:t>(first, last);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Style w:val="ctrl-3"/>
          <w:rFonts w:hint="eastAsia"/>
        </w:rPr>
        <w:t>__final_insertion_sort</w:t>
      </w:r>
      <w:r>
        <w:rPr>
          <w:rFonts w:hint="eastAsia"/>
        </w:rPr>
        <w:t>(first, last);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sort</w:t>
      </w:r>
      <w:r>
        <w:rPr>
          <w:rFonts w:hint="eastAsia"/>
        </w:rPr>
        <w:t xml:space="preserve">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RandomAccessIterator last,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__quick_sort_loop(first, last,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__final_insertion_sort(first, last,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</w:t>
      </w:r>
      <w:r>
        <w:rPr>
          <w:rFonts w:hint="eastAsia"/>
        </w:rPr>
        <w:t>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__inplace_stable_sort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RandomAccessIterator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(last - first &lt; 15)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__insertion_sort(first, last);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RandomAccessIterator m</w:t>
      </w:r>
      <w:r>
        <w:rPr>
          <w:rFonts w:hint="eastAsia"/>
        </w:rPr>
        <w:t>iddle = first + (last - first) / 2;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__inplace_stable_sort(first, middle);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__inplace_stable_sort(middle, last);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__merge_without_buffer(first, middle, last, middle -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                         last - middle);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</w:t>
      </w:r>
      <w:r>
        <w:rPr>
          <w:rFonts w:hint="eastAsia"/>
        </w:rPr>
        <w:t>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__inplace_stable_sort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RandomAccessIterator last,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(last - first &lt; 15)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__insertion_sort(first, last, co</w:t>
      </w:r>
      <w:r>
        <w:rPr>
          <w:rFonts w:hint="eastAsia"/>
        </w:rPr>
        <w:t>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RandomAccessIterator middle = first + (last - first) / 2;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__inplace_stable_sort(first, middle,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__inplace_stable_sort(middle, last,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__merge_without_buffer(first, middle, last, middle -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 xml:space="preserve">                      last - middle,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RandomAccessIterator1, class RandomAccessIterator2,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__merge_sort_loop (RandomAccessIterator1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RandomAccessIterator1 last,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 xml:space="preserve">                       RandomAccessIterator2 result, Distance step_size);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RandomAccessIterator1, class RandomAccessIterator2,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Distance,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__merge_sort_loop (RandomAccessIterator1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</w:t>
      </w:r>
      <w:r>
        <w:rPr>
          <w:rFonts w:hint="eastAsia"/>
        </w:rPr>
        <w:t xml:space="preserve">   RandomAccessIterator1 last,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RandomAccessIterator2 result, Distance step_size,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__chunk_insertion_sort (RandomAccessIterato</w:t>
      </w:r>
      <w:r>
        <w:rPr>
          <w:rFonts w:hint="eastAsia"/>
        </w:rPr>
        <w:t xml:space="preserve">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RandomAccessIterator last, Distance chunk_size);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Distance,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__chunk_insertion_sort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Ran</w:t>
      </w:r>
      <w:r>
        <w:rPr>
          <w:rFonts w:hint="eastAsia"/>
        </w:rPr>
        <w:t>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Distance chunk_size,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Pointer, class Distance,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__merge_sort_with_buffer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Fonts w:hint="eastAsia"/>
        </w:rPr>
        <w:t xml:space="preserve">          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Pointer buffer, Distance*,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Pointer, class Distance, class 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void __merge_sort_with_buffer (RandomAccessIterator f</w:t>
      </w:r>
      <w:r>
        <w:rPr>
          <w:rFonts w:hint="eastAsia"/>
        </w:rPr>
        <w:t xml:space="preserve">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RandomAccessIterator last, Pointer buffer,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Distance*, T*,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Pointer, class Distance,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__stable_sort_adaptive</w:t>
      </w:r>
      <w:r>
        <w:rPr>
          <w:rFonts w:hint="eastAsia"/>
        </w:rPr>
        <w:t xml:space="preserve">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RandomAccessIterator last, Pointer buffer,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Distance buffer_size,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Pointer, class Distance, class 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Comp</w:t>
      </w:r>
      <w:r>
        <w:rPr>
          <w:rFonts w:hint="eastAsia"/>
        </w:rPr>
        <w:t>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__stable_sort_adaptive (RandomAccessIterator first,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RandomAccessIterator last, Pointer buffer,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Distance buffer_size, T*,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</w:t>
      </w:r>
      <w:r>
        <w:rPr>
          <w:rFonts w:hint="eastAsia"/>
        </w:rPr>
        <w:t>s Pointer, class Distance,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__stable_sort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pair&lt;Pointer, Distance&gt;&amp; p, T*)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(p.first == 0)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__inplace_stab</w:t>
      </w:r>
      <w:r>
        <w:rPr>
          <w:rFonts w:hint="eastAsia"/>
        </w:rPr>
        <w:t>le_sort(first, last);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Distance len = min((int)p.second, (int)(last - 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copy(first, first + len, raw_storage_iterator&lt;Pointer, T&gt;(p.first));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__stable_sort_adaptive(first, last, p.first, p.second, _RWSTD_STATIC_CAST(T*</w:t>
      </w:r>
      <w:r>
        <w:rPr>
          <w:rFonts w:hint="eastAsia"/>
        </w:rPr>
        <w:t>,0));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__RWSTD::__destroy(p.first, p.first + len);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return_temporary_buffer(p.first);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Pointer, class Distance, class 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__stable_sort (RandomAccessIterator fi</w:t>
      </w:r>
      <w:r>
        <w:rPr>
          <w:rFonts w:hint="eastAsia"/>
        </w:rPr>
        <w:t>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pair&lt;Pointer, Distance&gt;&amp; p, T*,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(p.first == 0)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__inplace_stable_sort(first, last,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Distance len = min((int)p</w:t>
      </w:r>
      <w:r>
        <w:rPr>
          <w:rFonts w:hint="eastAsia"/>
        </w:rPr>
        <w:t>.second, (int)(last - 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copy(first, first + len, raw_storage_iterator&lt;Pointer, T&gt;(p.first));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__stable_sort_adaptive(first, last, p.first, p.second, _RWSTD_STATIC_CAST(T*,0),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__RWSTD::__destroy(p.first, p.first + len);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return_temporary_buffer(p.first);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__stable_sort_aux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RandomAccessIterator last, T*, Distance*)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p</w:t>
      </w:r>
      <w:r>
        <w:rPr>
          <w:rFonts w:hint="eastAsia"/>
        </w:rPr>
        <w:t xml:space="preserve">air&lt;T*, Distance&gt; tmp =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_RWSTD_NO_TEMPLATE_ON_RETURN_TYPE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get_temporary_buffer&lt;T&gt;(Distance(last-first));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get_temporary_buffer(Distance(last-first),_RWSTD_STATIC_CAST(T*,0));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__stable_sort(first, last, tmp, _RWSTD</w:t>
      </w:r>
      <w:r>
        <w:rPr>
          <w:rFonts w:hint="eastAsia"/>
        </w:rPr>
        <w:t>_STATIC_CAST(T*,0));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Distance,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__stable_sort_aux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RandomAccessIterator last, T*,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</w:t>
      </w:r>
      <w:r>
        <w:rPr>
          <w:rFonts w:hint="eastAsia"/>
        </w:rPr>
        <w:t xml:space="preserve">                  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pair&lt;T*, Distance&gt; tmp =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_RWSTD_NO_TEMPLATE_ON_RETURN_TYPE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get_temporary_buffer&lt;T&gt;(Distance(last-first));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get_temporary_buffer(Distance(last-first),_RWSTD_STATIC_CAST(T*,0));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__stable_sort(first, last, tmp, _RWSTD_STATIC_CAST(T*,0),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stable_sort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RandomAccessIterator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__stable_sort_aux(first, last, _RWSTD_VALUE_TYPE(first),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__distance_type(first));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stable_sort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</w:t>
      </w:r>
      <w:r>
        <w:rPr>
          <w:rFonts w:hint="eastAsia"/>
        </w:rPr>
        <w:t xml:space="preserve">     RandomAccessIterator last,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__stable_sort_aux(first, last, _RWSTD_VALUE_TYPE(first),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                    __distance_type(first),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</w:t>
      </w:r>
      <w:r>
        <w:rPr>
          <w:rFonts w:hint="eastAsia"/>
        </w:rPr>
        <w:t xml:space="preserve">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__partial_sort (RandomAccessIterator first, RandomAccessIterator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RandomAccessIterator last,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partial_sort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 xml:space="preserve">        RandomAccessIterator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RandomAccessIterator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middle))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__partial_sort(first, middle, last, _RWSTD_VALUE_TYPE(first));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</w:t>
      </w:r>
      <w:r>
        <w:rPr>
          <w:rFonts w:hint="eastAsia"/>
        </w:rPr>
        <w:t>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__partial_sort (RandomAccessIterator first, RandomAccessIterator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RandomAccessIterator last, T*,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partial_sort (RandomAccessItera</w:t>
      </w:r>
      <w:r>
        <w:rPr>
          <w:rFonts w:hint="eastAsia"/>
        </w:rPr>
        <w:t>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RandomAccessIterator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RandomAccessIterator last,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middle))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__partial_sort(first, middle, last, _RWSTD_VALUE_TYPE(first),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</w:t>
      </w:r>
      <w:r>
        <w:rPr>
          <w:rFonts w:hint="eastAsia"/>
        </w:rPr>
        <w:t>ate &lt;class InputIterator, class RandomAccessIterator, class Distance,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RandomAccessIterator __partial_sort_copy (InputIterator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Ra</w:t>
      </w:r>
      <w:r>
        <w:rPr>
          <w:rFonts w:hint="eastAsia"/>
        </w:rPr>
        <w:t>ndomAccessIterator result_first,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RandomAccessIterator result_last,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Distance*,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RandomAccessI</w:t>
      </w:r>
      <w:r>
        <w:rPr>
          <w:rFonts w:hint="eastAsia"/>
        </w:rPr>
        <w:t>terator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partial_sort_copy (InputIterator first,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RandomAccessIterator result_first,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RandomAccessIterator result_last)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first == last ? result_first :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__partial_sort_copy(first</w:t>
      </w:r>
      <w:r>
        <w:rPr>
          <w:rFonts w:hint="eastAsia"/>
        </w:rPr>
        <w:t xml:space="preserve">, last, result_first, result_last,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__distance_type(result_first),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_RWSTD_VALUE_TYPE(first));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RandomAccessIterator, class Compare,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Distance,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Rand</w:t>
      </w:r>
      <w:r>
        <w:rPr>
          <w:rFonts w:hint="eastAsia"/>
        </w:rPr>
        <w:t>omAccessIterator __partial_sort_copy (InputIterator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InputIterator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RandomAccessIterator result_first,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RandomAcce</w:t>
      </w:r>
      <w:r>
        <w:rPr>
          <w:rFonts w:hint="eastAsia"/>
        </w:rPr>
        <w:t>ssIterator result_last,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Compare comp, Distance*,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InputIterator, 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RandomAccessIterator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partial_sort_copy (InputIterator first, InputIter</w:t>
      </w:r>
      <w:r>
        <w:rPr>
          <w:rFonts w:hint="eastAsia"/>
        </w:rPr>
        <w:t>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RandomAccessIterator result_first,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RandomAccessIterator result_last,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first == last ? result_first :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__partial_sort_copy(first, last, result_first, result_last, comp,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              __distance_type(result_first),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_RWSTD_VALUE_TYPE(first));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__nth_element (RandomAccessIterator first, RandomAccessIterator nth,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Ra</w:t>
      </w:r>
      <w:r>
        <w:rPr>
          <w:rFonts w:hint="eastAsia"/>
        </w:rPr>
        <w:t>ndomAccessIterator last,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nth_element (RandomAccessIterator first, RandomAccessIterator nth,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RandomAccessIterator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__nth_element(</w:t>
      </w:r>
      <w:r>
        <w:rPr>
          <w:rFonts w:hint="eastAsia"/>
        </w:rPr>
        <w:t>first, nth, last, _RWSTD_VALUE_TYPE(first));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__nth_element (RandomAccessIterator first, RandomAccessIterator nth,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RandomAccessIterator last, T*, Compare comp)</w:t>
      </w:r>
      <w:r>
        <w:rPr>
          <w:rFonts w:hint="eastAsia"/>
        </w:rPr>
        <w:t>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nth_element (RandomAccessIterator first, RandomAccessIterator nth,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RandomAccessIterator last,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__nth_element</w:t>
      </w:r>
      <w:r>
        <w:rPr>
          <w:rFonts w:hint="eastAsia"/>
        </w:rPr>
        <w:t>(first, nth, last, _RWSTD_VALUE_TYPE(first),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Binary search.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//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__lower_bound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con</w:t>
      </w:r>
      <w:r>
        <w:rPr>
          <w:rFonts w:hint="eastAsia"/>
        </w:rPr>
        <w:t>st T&amp; value,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forward_iterator_tag);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__lower_bound (ForwardIterator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ForwardItera</w:t>
      </w:r>
      <w:r>
        <w:rPr>
          <w:rFonts w:hint="eastAsia"/>
        </w:rPr>
        <w:t>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const T&amp; value,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bidirectional_iterator_tag)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__lower_bound(first, last, value, _RWSTD_STATIC_CAST(Distance*,0),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</w:t>
      </w:r>
      <w:r>
        <w:rPr>
          <w:rFonts w:hint="eastAsia"/>
        </w:rPr>
        <w:t>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RandomAccessIterator __lower_bound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RandomAccessIterator last, const T&amp; 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</w:t>
      </w:r>
      <w:r>
        <w:rPr>
          <w:rFonts w:hint="eastAsia"/>
        </w:rPr>
        <w:t xml:space="preserve">                    Distance*, random_access_iterator_tag);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lower_bound (ForwardIterator first,ForwardIterator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const T&amp; value)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</w:t>
      </w:r>
      <w:r>
        <w:rPr>
          <w:rFonts w:hint="eastAsia"/>
        </w:rPr>
        <w:t>WSTD_NO_BASE_CLASS_MATCH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__lower_bound(first, last, value, __distance_type(first),                         __iterator_category(first));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__lower_bound(first, last, value, __distance_type(first),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</w:t>
      </w:r>
      <w:r>
        <w:rPr>
          <w:rFonts w:hint="eastAsia"/>
        </w:rPr>
        <w:t>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Compare,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__lower_bound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const T&amp; value, Compare comp,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forward_iterator_tag);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Compare,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__lower_bound (ForwardIterator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const T&amp; value, Compare comp,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bidirectional_iterator_tag)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__lower_bound(first, last, value, </w:t>
      </w:r>
      <w:r>
        <w:rPr>
          <w:rFonts w:hint="eastAsia"/>
        </w:rPr>
        <w:lastRenderedPageBreak/>
        <w:t>comp,_RWSTD_STATIC_CAST(Distance*,0),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</w:t>
      </w:r>
      <w:r>
        <w:rPr>
          <w:rFonts w:hint="eastAsia"/>
        </w:rPr>
        <w:t xml:space="preserve">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RandomAccessIterator __lower_bound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                             const T&amp; value, Compare comp,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random_access_iterator_tag);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lower_bound (ForwardIterator first</w:t>
      </w:r>
      <w:r>
        <w:rPr>
          <w:rFonts w:hint="eastAsia"/>
        </w:rPr>
        <w:t>,ForwardIterator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const T&amp; value,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_RWSTD_NO_BASE_CLASS_MATCH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__lower_bound(first, last, value, comp,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__iterator_category(first)</w:t>
      </w:r>
      <w:r>
        <w:rPr>
          <w:rFonts w:hint="eastAsia"/>
        </w:rPr>
        <w:t>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__lower_bound(first, last, value, comp,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__upper_bound (ForwardIterator f</w:t>
      </w:r>
      <w:r>
        <w:rPr>
          <w:rFonts w:hint="eastAsia"/>
        </w:rPr>
        <w:t>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const T&amp; value,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forward_iterator_tag);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__upper_bound (ForwardIter</w:t>
      </w:r>
      <w:r>
        <w:rPr>
          <w:rFonts w:hint="eastAsia"/>
        </w:rPr>
        <w:t>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const T&amp; value,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bidirectional_iterator_tag)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__upper_bound(first, last, value</w:t>
      </w:r>
      <w:r>
        <w:rPr>
          <w:rFonts w:hint="eastAsia"/>
        </w:rPr>
        <w:t>, _RWSTD_STATIC_CAST(Distance*,0),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RandomAccessIterator __upper_bound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</w:t>
      </w:r>
      <w:r>
        <w:rPr>
          <w:rFonts w:hint="eastAsia"/>
        </w:rPr>
        <w:t xml:space="preserve">   RandomAccessIterator last, const T&amp; 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Distance*, random_access_iterator_tag);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upper_bound (ForwardIterator first,ForwardIterator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 xml:space="preserve">                                 const T&amp; value)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#ifndef _RWSTD_NO_BASE_CLASS_MATCH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__upper_bound(first, last, value,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__iterator_category(first));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__upper_bound(first, last, v</w:t>
      </w:r>
      <w:r>
        <w:rPr>
          <w:rFonts w:hint="eastAsia"/>
        </w:rPr>
        <w:t>alue,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Compare,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__upper_bound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 xml:space="preserve">                      const T&amp; value, Compare comp,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forward_iterator_tag);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Compare,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__upper_bound (ForwardIterator first</w:t>
      </w:r>
      <w:r>
        <w:rPr>
          <w:rFonts w:hint="eastAsia"/>
        </w:rPr>
        <w:t>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const T&amp; value, Compare comp,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bidirectional_iterator_tag)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__upper_bound(first, last, v</w:t>
      </w:r>
      <w:r>
        <w:rPr>
          <w:rFonts w:hint="eastAsia"/>
        </w:rPr>
        <w:t>alue, comp, _RWSTD_STATIC_CAST(Distance*,0),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RandomAccessIterator __upper_bound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</w:t>
      </w:r>
      <w:r>
        <w:rPr>
          <w:rFonts w:hint="eastAsia"/>
        </w:rPr>
        <w:t xml:space="preserve">                           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const T&amp; value, Compare comp,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random_access_iterator_tag);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Comp</w:t>
      </w:r>
      <w:r>
        <w:rPr>
          <w:rFonts w:hint="eastAsia"/>
        </w:rPr>
        <w:t>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ForwardIterator upper_bound (ForwardIterator first,ForwardIterator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const T&amp; value,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_RWSTD_NO_BASE_CLASS_MATCH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__upper_bound(first, last, value, comp, __distance_</w:t>
      </w:r>
      <w:r>
        <w:rPr>
          <w:rFonts w:hint="eastAsia"/>
        </w:rPr>
        <w:t>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__iterator_category(first));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__upper_bound(first, last, value, comp,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</w:t>
      </w:r>
      <w:r>
        <w:rPr>
          <w:rFonts w:hint="eastAsia"/>
        </w:rPr>
        <w:t>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pair&lt;ForwardIterator,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__equal_range (ForwardIterator first, ForwardIterator last, const T&amp; 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Distance*, forward_iterator_tag);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pa</w:t>
      </w:r>
      <w:r>
        <w:rPr>
          <w:rFonts w:hint="eastAsia"/>
        </w:rPr>
        <w:t>ir&lt;ForwardIterator,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__equal_range (ForwardIterator first, ForwardIterator last, const T&amp; 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Distance*, bidirectional_iterator_tag)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__equal_range(first, last, value, _RWSTD_STATIC_CAST(Distance*,0),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             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pair&lt;RandomAccessIterator,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__equal_range (RandomAccessIterator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</w:t>
      </w:r>
      <w:r>
        <w:rPr>
          <w:rFonts w:hint="eastAsia"/>
        </w:rPr>
        <w:t xml:space="preserve">  const T&amp; value, Distance*, random_access_iterator_tag);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pair&lt;ForwardIterator,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equal_range (ForwardIterator first, ForwardIterator last, const T&amp; value)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_RWSTD_NO_BASE_CL</w:t>
      </w:r>
      <w:r>
        <w:rPr>
          <w:rFonts w:hint="eastAsia"/>
        </w:rPr>
        <w:t>ASS_MATCH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__equal_range(first, last, value,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__iterator_category(first));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__equal_range(first, last, value,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forward_iterator_tag())</w:t>
      </w:r>
      <w:r>
        <w:rPr>
          <w:rFonts w:hint="eastAsia"/>
        </w:rPr>
        <w:t>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Compare,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pair&lt;ForwardIterator,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__equal_range (ForwardIterator first, ForwardIterator last, const T&amp; 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Compare comp, Distance*, forwar</w:t>
      </w:r>
      <w:r>
        <w:rPr>
          <w:rFonts w:hint="eastAsia"/>
        </w:rPr>
        <w:t>d_iterator_tag);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Compare,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pair&lt;ForwardIterator,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__equal_range (ForwardIterator first, ForwardIterator last, const T&amp; 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Compare comp, Distan</w:t>
      </w:r>
      <w:r>
        <w:rPr>
          <w:rFonts w:hint="eastAsia"/>
        </w:rPr>
        <w:t>ce*, bidirectional_iterator_tag)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__equal_range(first, last, value, comp, _RWSTD_STATIC_CAST(Distance*,0),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pair&lt;RandomAccessIterator,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__equal_range (RandomAccessIterator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const T&amp; value, Compare comp,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random_access_iterator_tag);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template &lt;class ForwardIt</w:t>
      </w:r>
      <w:r>
        <w:rPr>
          <w:rFonts w:hint="eastAsia"/>
        </w:rPr>
        <w:t>erator,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pair&lt;ForwardIterator,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equal_range (ForwardIterator first, ForwardIterator last, const T&amp; value,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_RWSTD_NO_BASE_CLASS_MATCH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__equal_range(first, </w:t>
      </w:r>
      <w:r>
        <w:rPr>
          <w:rFonts w:hint="eastAsia"/>
        </w:rPr>
        <w:t>last, value, comp,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__iterator_category(first));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__equal_range(first, last, value, comp,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forward_iterator_tag());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    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</w:t>
      </w:r>
      <w:r>
        <w:rPr>
          <w:rFonts w:hint="eastAsia"/>
        </w:rPr>
        <w:t>class ForwardIterator,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bool binary_search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const T&amp; value)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ForwardIterator i = lower_bound(first, last, value);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i != last &amp;&amp; !(value &lt; *i);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bool binary_search (ForwardIterator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const T&amp; value,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ForwardIterator i = lower_bound(first, last, value, comp</w:t>
      </w:r>
      <w:r>
        <w:rPr>
          <w:rFonts w:hint="eastAsia"/>
        </w:rPr>
        <w:t>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i != last &amp;&amp; !comp(value, *i);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Merge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merge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InputIterator2 firs</w:t>
      </w:r>
      <w:r>
        <w:rPr>
          <w:rFonts w:hint="eastAsia"/>
        </w:rPr>
        <w:t>t2, InputIterator2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OutputIterator result);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merge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</w:t>
      </w:r>
      <w:r>
        <w:rPr>
          <w:rFonts w:hint="eastAsia"/>
        </w:rPr>
        <w:t xml:space="preserve">       InputIterator2 first2, InputIterator2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OutputIterator result,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__merge_without_buffer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 xml:space="preserve">       BidirectionalIterator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BidirectionalIterator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                           Distance len1, Distance len2);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Distance,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__merge_without_bu</w:t>
      </w:r>
      <w:r>
        <w:rPr>
          <w:rFonts w:hint="eastAsia"/>
        </w:rPr>
        <w:t>ffer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BidirectionalIterator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BidirectionalIterator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Distance len1, Distance len2,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</w:t>
      </w:r>
      <w:r>
        <w:rPr>
          <w:rFonts w:hint="eastAsia"/>
        </w:rPr>
        <w:t>ctionalIterator1, class BidirectionalIterator2,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BidirectionalIterator1 __rotate_adaptive (BidirectionalIterator1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BidirectionalIterator1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 xml:space="preserve">   BidirectionalIterator1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Distance len1, Distance len2,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BidirectionalIterator2 buffer,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 Distance buffer_size);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</w:t>
      </w:r>
      <w:r>
        <w:rPr>
          <w:rFonts w:hint="eastAsia"/>
        </w:rPr>
        <w:t>ate &lt;class BidirectionalIterator1, class BidirectionalIterator2,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BidirectionalIterator3&gt;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BidirectionalIterator3 __merge_backward (BidirectionalIterator1 first1,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BidirectionalIterator1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 xml:space="preserve">                               BidirectionalIterator2 first2,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BidirectionalIterator2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BidirectionalIterator3 result);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BidirectionalIterator1, cla</w:t>
      </w:r>
      <w:r>
        <w:rPr>
          <w:rFonts w:hint="eastAsia"/>
        </w:rPr>
        <w:t>ss BidirectionalIterator2,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BidirectionalIterator3,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BidirectionalIterator3 __merge_backward (BidirectionalIterator1 first1,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BidirectionalIterator1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</w:t>
      </w:r>
      <w:r>
        <w:rPr>
          <w:rFonts w:hint="eastAsia"/>
        </w:rPr>
        <w:t xml:space="preserve">        BidirectionalIterator2 first2,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BidirectionalIterator2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BidirectionalIterator3 result,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</w:t>
      </w:r>
      <w:r>
        <w:rPr>
          <w:rFonts w:hint="eastAsia"/>
        </w:rPr>
        <w:t>&lt;class BidirectionalIterator, class Distance, class Pointer,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__merge_adaptive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BidirectionalIterator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BidirectionalIterator last, Distance len1,Distance l</w:t>
      </w:r>
      <w:r>
        <w:rPr>
          <w:rFonts w:hint="eastAsia"/>
        </w:rPr>
        <w:t>en2,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Pointer buffer, Distance buffer_size, 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Distance, class Pointer, class 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__merge_adaptive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Bidir</w:t>
      </w:r>
      <w:r>
        <w:rPr>
          <w:rFonts w:hint="eastAsia"/>
        </w:rPr>
        <w:t>ectionalIterator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BidirectionalIterator last, Distance len1,Distance len2,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Pointer buffer, Distance buffer_size, T*,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template &lt;class BidirectionalIterator, class Distance, class Poi</w:t>
      </w:r>
      <w:r>
        <w:rPr>
          <w:rFonts w:hint="eastAsia"/>
        </w:rPr>
        <w:t>nter,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__inplace_merge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BidirectionalIterator middle,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BidirectionalIterator last, Distance len1,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Distance len2, pair&lt;Pointer, Distance&gt; p, </w:t>
      </w:r>
      <w:r>
        <w:rPr>
          <w:rFonts w:hint="eastAsia"/>
        </w:rPr>
        <w:t>T*);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Distance, class Pointer, class 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__inplace_merge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BidirectionalIterator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BidirectionalIterator</w:t>
      </w:r>
      <w:r>
        <w:rPr>
          <w:rFonts w:hint="eastAsia"/>
        </w:rPr>
        <w:t xml:space="preserve"> last, Distance len1,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Distance len2, pair&lt;Pointer, Distance&gt; p, T*,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__inplace_merge_aux (BidirectionalIterator f</w:t>
      </w:r>
      <w:r>
        <w:rPr>
          <w:rFonts w:hint="eastAsia"/>
        </w:rPr>
        <w:t>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BidirectionalIterator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BidirectionalIterator last, T*, Distance*)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Distance len1;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__initialize(len1, Distance(0));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distance(first, middle, len1);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Distance</w:t>
      </w:r>
      <w:r>
        <w:rPr>
          <w:rFonts w:hint="eastAsia"/>
        </w:rPr>
        <w:t xml:space="preserve"> len2;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__initialize(len2, Distance(0));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distance(middle, last, len2);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__inplace_merge(first, middle, last, len1, len2,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_RWSTD_NO_TEMPLATE_ON_RETURN_TYPE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get_temporary_buffer&lt;T&gt;(len1+len2),_RWSTD_STATIC_CAST(T*,0));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 xml:space="preserve">  get_temporary_buffer(len1+len2,_RWSTD_STATIC_CAST(T*,0)),_RWSTD_STATIC_CAST(T*,0));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T, class Distance,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__inplace_merge_aux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</w:rPr>
        <w:t xml:space="preserve">                       BidirectionalIterator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BidirectionalIterator last, T*, Distance*,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Distance len1;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__initialize(len1, Distance(0));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distance(fir</w:t>
      </w:r>
      <w:r>
        <w:rPr>
          <w:rFonts w:hint="eastAsia"/>
        </w:rPr>
        <w:t>st, middle, len1);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Distance len2;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__initialize(len2, Distance(0));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distance(middle, last, len2);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__inplace_merge(first, middle, last, len1, len2,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_RWSTD_NO_TEMPLATE_ON_RETURN_TYPE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get_temporary_buffer&lt;T&gt;(len1+len2), _RWSTD_</w:t>
      </w:r>
      <w:r>
        <w:rPr>
          <w:rFonts w:hint="eastAsia"/>
        </w:rPr>
        <w:t>STATIC_CAST(T*,0),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#else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get_temporary_buffer(len1 + len2, _RWSTD_STATIC_CAST(T*,0)), _RWSTD_STATIC_CAST(T*,0),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inplace_merge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 xml:space="preserve">                  BidirectionalIterator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BidirectionalIterator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middle || middle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__inplace_merge_aux(first, middle, last, _RWSTD_VALUE_TYPE(first),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__</w:t>
      </w:r>
      <w:r>
        <w:rPr>
          <w:rFonts w:hint="eastAsia"/>
        </w:rPr>
        <w:t>distance_type(first));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inplace_merge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BidirectionalIterator middle,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BidirectionalIterator last</w:t>
      </w:r>
      <w:r>
        <w:rPr>
          <w:rFonts w:hint="eastAsia"/>
        </w:rPr>
        <w:t>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middle || middle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__inplace_merge_aux(first, middle, last, _RWSTD_VALUE_TYPE(first),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__distance_type(first),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Set operations.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</w:t>
      </w:r>
      <w:r>
        <w:rPr>
          <w:rFonts w:hint="eastAsia"/>
        </w:rPr>
        <w:t>or1, class InputIterator2&gt;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includes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InputIterator2 first2, InputIterator2 last2);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includes (InputIterator1 </w:t>
      </w:r>
      <w:r>
        <w:rPr>
          <w:rFonts w:hint="eastAsia"/>
        </w:rPr>
        <w:t>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InputIterator2 first2, InputIterator2 last2,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set_union (InputIterator1 first1, I</w:t>
      </w:r>
      <w:r>
        <w:rPr>
          <w:rFonts w:hint="eastAsia"/>
        </w:rPr>
        <w:t>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InputIterator2 first2, InputIterator2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OutputIterator result);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template &lt;class InputIterator1, class InputIterator2, class OutputIterator,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</w:t>
      </w:r>
      <w:r>
        <w:rPr>
          <w:rFonts w:hint="eastAsia"/>
        </w:rPr>
        <w:t>or set_union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InputIterator2 first2, InputIterator2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OutputIterator result,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</w:t>
      </w:r>
      <w:r>
        <w:rPr>
          <w:rFonts w:hint="eastAsia"/>
        </w:rPr>
        <w:t>lass OutputIterator&gt;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set_intersection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InputIterator2 first2, InputIterator2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OutputIterator result);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</w:t>
      </w:r>
      <w:r>
        <w:rPr>
          <w:rFonts w:hint="eastAsia"/>
        </w:rPr>
        <w:t>ss InputIterator1, class InputIterator2, class OutputIterator,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set_intersection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InputIterator2 first2, InputIterator2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 xml:space="preserve">                   OutputIterator result,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set_difference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InputIter</w:t>
      </w:r>
      <w:r>
        <w:rPr>
          <w:rFonts w:hint="eastAsia"/>
        </w:rPr>
        <w:t>ator2 first2, InputIterator2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OutputIterator result);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set_difference (InputIterator1 first1, InputItera</w:t>
      </w:r>
      <w:r>
        <w:rPr>
          <w:rFonts w:hint="eastAsia"/>
        </w:rPr>
        <w:t>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InputIterator2 first2, InputIterator2 last2,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OutputIterator result,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</w:t>
      </w:r>
      <w:r>
        <w:rPr>
          <w:rFonts w:hint="eastAsia"/>
        </w:rPr>
        <w:t>r set_symmetric_difference (InputIterator1 first1,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InputIterator2 first2,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InputIterator2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 xml:space="preserve">                                  OutputIterator result);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OutputIterator,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OutputIterator set_symmetric_difference (InputIterator1 first1,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</w:t>
      </w:r>
      <w:r>
        <w:rPr>
          <w:rFonts w:hint="eastAsia"/>
        </w:rPr>
        <w:t xml:space="preserve">      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InputIterator2 first2,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InputIterator2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            OutputIterator result,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</w:t>
      </w:r>
      <w:r>
        <w:rPr>
          <w:rFonts w:hint="eastAsia"/>
        </w:rPr>
        <w:t xml:space="preserve">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Heap operations.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Distance,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void __push_heap (RandomAccessIterator first, Distance holeIndex,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Distance topIndex, T 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</w:t>
      </w:r>
      <w:r>
        <w:rPr>
          <w:rFonts w:hint="eastAsia"/>
        </w:rPr>
        <w:t>s RandomAccessIterator, class Distance,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__push_heap_aux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RandomAccessIterator last, Distance*, T*)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__push_heap(first, Distance((last-first)-1), Distance(0), T(*(last-</w:t>
      </w:r>
      <w:r>
        <w:rPr>
          <w:rFonts w:hint="eastAsia"/>
        </w:rPr>
        <w:t>1)));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push_heap (RandomAccessIterator first, RandomAccessIterator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__push_heap_aux(first, last,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_RWSTD_VALUE_T</w:t>
      </w:r>
      <w:r>
        <w:rPr>
          <w:rFonts w:hint="eastAsia"/>
        </w:rPr>
        <w:t>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Distance,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__push_heap (RandomAccessIterator first, Distance holeIndex,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Distance topIndex, T value,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</w:t>
      </w:r>
      <w:r>
        <w:rPr>
          <w:rFonts w:hint="eastAsia"/>
        </w:rPr>
        <w:t>cessIterator, class Compare,  class Distance,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__push_heap_aux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RandomAccessIterator last, Compare comp,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Distance*, T*)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__push_heap(firs</w:t>
      </w:r>
      <w:r>
        <w:rPr>
          <w:rFonts w:hint="eastAsia"/>
        </w:rPr>
        <w:t>t, Distance((last-first)-1), Distance(0),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T(*(last - 1)),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push_heap (RandomAccessIterator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Compare co</w:t>
      </w:r>
      <w:r>
        <w:rPr>
          <w:rFonts w:hint="eastAsia"/>
        </w:rPr>
        <w:t>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__push_heap_aux(first, last, comp, __distance_type(first),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_RWSTD_VALUE_TYPE(first));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Distance,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__adjust_heap (RandomAccessIter</w:t>
      </w:r>
      <w:r>
        <w:rPr>
          <w:rFonts w:hint="eastAsia"/>
        </w:rPr>
        <w:t>ator first, Distance holeIndex,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Distance len, T value);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__pop_heap (RandomAccessIterator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Rando</w:t>
      </w:r>
      <w:r>
        <w:rPr>
          <w:rFonts w:hint="eastAsia"/>
        </w:rPr>
        <w:t>mAccessIterator result, T value, Distance*)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  *result = *first;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__adjust_heap(first, Distance(0), Distance(last - first), value);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__pop_heap_aux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                    RandomAccessIterator last, T*)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__pop_heap(first, last-1, last-1, T(*(last-1)), __distance_type(first));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pop_heap (RandomAccessIterator first, RandomAccessIterator </w:t>
      </w:r>
      <w:r>
        <w:rPr>
          <w:rFonts w:hint="eastAsia"/>
        </w:rPr>
        <w:t>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__pop_heap_aux(first, last, _RWSTD_VALUE_TYPE(first));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Distance,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__adjust_heap (RandomAccessIterator first, Distance holeIndex,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 xml:space="preserve">                  Distance len, T value,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__pop_heap (RandomAccessIterator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RandomAccess</w:t>
      </w:r>
      <w:r>
        <w:rPr>
          <w:rFonts w:hint="eastAsia"/>
        </w:rPr>
        <w:t>Iterator result, T value, Compare comp,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Distance*)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*result = *first;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__adjust_heap(first, Distance(0), Distance(last - first), value,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</w:t>
      </w:r>
      <w:r>
        <w:rPr>
          <w:rFonts w:hint="eastAsia"/>
        </w:rPr>
        <w:t xml:space="preserve"> void __pop_heap_aux (RandomAccessIterator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RandomAccessIterator last, T*,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__pop_heap(first, last - 1, last - 1, T(*(last - 1)), comp,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__distance_type(first));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</w:t>
      </w:r>
      <w:r>
        <w:rPr>
          <w:rFonts w:hint="eastAsia"/>
        </w:rPr>
        <w:t>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pop_heap (RandomAccessIterator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(!(first == last))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__pop_heap_aux(first, last, _RWSTD_VALUE_TYPE(first), comp);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T, class Distance&gt;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 xml:space="preserve">  void __make_heap (RandomAccessIterator first, RandomAccessIterator last, T*,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Distance*);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make_heap (RandomAccessIt</w:t>
      </w:r>
      <w:r>
        <w:rPr>
          <w:rFonts w:hint="eastAsia"/>
        </w:rPr>
        <w:t>erator first, RandomAccessIterator last)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(!(last - first &lt; 2))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__make_heap(first, last, _RWSTD_VALUE_TYPE(first),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__distance_type(first));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Compare, class T, class Distanc</w:t>
      </w:r>
      <w:r>
        <w:rPr>
          <w:rFonts w:hint="eastAsia"/>
        </w:rPr>
        <w:t>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__make_heap (RandomAccessIterator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Compare comp, T*, Distance*);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void make_heap (RandomAccessIterator first, RandomAccessIterato</w:t>
      </w:r>
      <w:r>
        <w:rPr>
          <w:rFonts w:hint="eastAsia"/>
        </w:rPr>
        <w:t>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if (!(last - first &lt; 2))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__make_heap(first, last, comp, _RWSTD_VALUE_TYPE(first),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__distance_type(first));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sort_heap (RandomA</w:t>
      </w:r>
      <w:r>
        <w:rPr>
          <w:rFonts w:hint="eastAsia"/>
        </w:rPr>
        <w:t>ccessIterator first, RandomAccessIterator last);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RandomAccessIterator,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void sort_heap (RandomAccessIterator first, RandomAccessIterator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Minimum and maximum.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 !defined(</w:t>
      </w:r>
      <w:r>
        <w:rPr>
          <w:rFonts w:hint="eastAsia"/>
        </w:rPr>
        <w:t>__MINMAX_DEFINED)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const T&amp; min (const T&amp; a, const T&amp; b)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b &lt; a ? b : a;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const T&amp; min (const T&amp; a, const T&amp; b,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comp(b, a) ? b :</w:t>
      </w:r>
      <w:r>
        <w:rPr>
          <w:rFonts w:hint="eastAsia"/>
        </w:rPr>
        <w:t xml:space="preserve"> a;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lastRenderedPageBreak/>
        <w:t>#if !defined(__MINMAX_DEFINED)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T&gt;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const T&amp; max (const T&amp; a, const T&amp; b)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return  a &lt; b ? b : a;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T,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inline const T&amp; max (const T&amp; a, const T&amp; b, Compare comp)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{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return comp(a, b) ? b : a;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min_element (ForwardIterator first, ForwardIterator last);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min_element (ForwardIterator first, Forward</w:t>
      </w:r>
      <w:r>
        <w:rPr>
          <w:rFonts w:hint="eastAsia"/>
        </w:rPr>
        <w:t>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max_element (ForwardIterator first, ForwardIterator last);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ForwardIterator,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ForwardIterator max_element (</w:t>
      </w:r>
      <w:r>
        <w:rPr>
          <w:rFonts w:hint="eastAsia"/>
        </w:rPr>
        <w:t>ForwardIterator first, ForwardIterator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lexicographical_compare 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</w:t>
      </w:r>
      <w:r>
        <w:rPr>
          <w:rFonts w:hint="eastAsia"/>
        </w:rPr>
        <w:t xml:space="preserve"> InputIterator2 first2, InputIterator2 last2);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InputIterator1, class InputIterator2,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lexicographical_compare(InputIterator1 first1, InputIterator1 last1,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InputIterator2 first2, InputIt</w:t>
      </w:r>
      <w:r>
        <w:rPr>
          <w:rFonts w:hint="eastAsia"/>
        </w:rPr>
        <w:t>erator2 last2,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 Permutations.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//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next_permutation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BidirectionalIterator last);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</w:t>
      </w:r>
      <w:r>
        <w:rPr>
          <w:rFonts w:hint="eastAsia"/>
        </w:rPr>
        <w:t>directionalIterator,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next_permutation (BidirectionalIterator first, BidirectionalIterator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prev_permutation (BidirectionalIterator first,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                   BidirectionalIterator last);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template &lt;class BidirectionalIterator, class Compare&gt;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bool prev_permutation (BidirectionalIterator first, BidirectionalIterator last,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                       Compare comp);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_RWSTD_NO_NAMESP</w:t>
      </w:r>
      <w:r>
        <w:rPr>
          <w:rFonts w:hint="eastAsia"/>
        </w:rPr>
        <w:t>ACE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}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#ifdef _RWSTD_NO_TEMPLATE_REPOSITORY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#include &lt;algorith.cc&gt; 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#ifndef __USING_STD_NAMES__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 xml:space="preserve">  using namespace std;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#endif /*__STD_ALGORITHM*/</w:t>
      </w:r>
    </w:p>
    <w:p w:rsidR="00000000" w:rsidRDefault="007E6DBF">
      <w:pPr>
        <w:pStyle w:val="ALT-L"/>
        <w:ind w:right="-1478"/>
        <w:rPr>
          <w:rFonts w:hint="eastAsia"/>
        </w:rPr>
      </w:pPr>
      <w:r>
        <w:rPr>
          <w:rFonts w:hint="eastAsia"/>
        </w:rPr>
        <w:t>#pragma option pop</w:t>
      </w:r>
    </w:p>
    <w:p w:rsidR="00000000" w:rsidRDefault="007E6DBF">
      <w:pPr>
        <w:pStyle w:val="ALT-L"/>
        <w:ind w:right="-1478"/>
      </w:pPr>
      <w:r>
        <w:rPr>
          <w:rFonts w:hint="eastAsia"/>
        </w:rPr>
        <w:t>#endif /* __ALGORITH_H */</w:t>
      </w:r>
    </w:p>
    <w:p w:rsidR="00000000" w:rsidRDefault="007E6DBF">
      <w:pPr>
        <w:pStyle w:val="alt-c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E6DBF">
      <w:pPr>
        <w:spacing w:line="240" w:lineRule="auto"/>
      </w:pPr>
      <w:r>
        <w:separator/>
      </w:r>
    </w:p>
  </w:endnote>
  <w:endnote w:type="continuationSeparator" w:id="0">
    <w:p w:rsidR="00000000" w:rsidRDefault="007E6D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E6DBF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E6DBF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E6DBF">
      <w:pPr>
        <w:spacing w:line="240" w:lineRule="auto"/>
      </w:pPr>
      <w:r>
        <w:separator/>
      </w:r>
    </w:p>
  </w:footnote>
  <w:footnote w:type="continuationSeparator" w:id="0">
    <w:p w:rsidR="00000000" w:rsidRDefault="007E6DB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E6DBF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20</w:t>
    </w:r>
    <w:r>
      <w:rPr>
        <w:rStyle w:val="af5"/>
        <w:sz w:val="17"/>
      </w:rPr>
      <w:fldChar w:fldCharType="end"/>
    </w:r>
  </w:p>
  <w:p w:rsidR="00000000" w:rsidRDefault="007E6DBF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700303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492D2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77F555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861076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C19C5D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4B8AD4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FFC61E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2C2EBE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&lt;algorithm.h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D7E1EB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FB283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4A3983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C370C1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602801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83B6B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1536B8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F60522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E6DBF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7E6DBF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&lt;algorithm.h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98CD64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4B9697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6C7520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6CFBFF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9D573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285452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F2A0F6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3CAA2C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C9EE0C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3F05D7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34518D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59FD83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F9FCE7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D597D1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464F5D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348780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BB0436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11FA71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A60D15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6BA26E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37160F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FC72D1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96595A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1FF892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07916BA"/>
    <w:multiLevelType w:val="singleLevel"/>
    <w:tmpl w:val="8A1CC198"/>
    <w:lvl w:ilvl="0">
      <w:start w:val="1"/>
      <w:numFmt w:val="decimal"/>
      <w:lvlText w:val="%1."/>
      <w:lvlJc w:val="left"/>
      <w:pPr>
        <w:tabs>
          <w:tab w:val="num" w:pos="720"/>
        </w:tabs>
        <w:ind w:left="195" w:hanging="195"/>
      </w:pPr>
      <w:rPr>
        <w:rFonts w:hint="eastAsia"/>
        <w:b/>
      </w:rPr>
    </w:lvl>
  </w:abstractNum>
  <w:abstractNum w:abstractNumId="21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2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2"/>
  </w:num>
  <w:num w:numId="18">
    <w:abstractNumId w:val="6"/>
  </w:num>
  <w:num w:numId="19">
    <w:abstractNumId w:val="21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  <w:num w:numId="31">
    <w:abstractNumId w:val="19"/>
    <w:lvlOverride w:ilvl="0">
      <w:startOverride w:val="1"/>
    </w:lvlOverride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447"/>
    <w:rsid w:val="00336447"/>
    <w:rsid w:val="007E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A7FA81B-ECE9-4DCA-AC80-480EC5BF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 w:hAnsi="Arial Black"/>
      <w:sz w:val="19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tabs>
        <w:tab w:val="clear" w:pos="360"/>
      </w:tabs>
      <w:ind w:left="454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</w:tabs>
      <w:spacing w:before="20" w:after="20" w:line="320" w:lineRule="atLeast"/>
      <w:ind w:left="454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36</Pages>
  <Words>5423</Words>
  <Characters>63911</Characters>
  <Application>Microsoft Office Word</Application>
  <DocSecurity>0</DocSecurity>
  <Lines>532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69196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2026-06-09T13:16:00Z</dcterms:created>
  <dcterms:modified xsi:type="dcterms:W3CDTF">2026-06-09T13:16:00Z</dcterms:modified>
</cp:coreProperties>
</file>