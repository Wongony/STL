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2F18D8">
      <w:pPr>
        <w:pStyle w:val="ALT-L"/>
        <w:ind w:right="-183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 xml:space="preserve">SGI STL 3.3 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iterator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/*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and its documentation for any purpose is hereby granted without fee,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provided that the abo</w:t>
      </w:r>
      <w:r>
        <w:rPr>
          <w:rFonts w:hint="eastAsia"/>
        </w:rPr>
        <w:t>ve copyright notice appear in all copies and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representations about the suitability of this software for any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purpose</w:t>
      </w:r>
      <w:r>
        <w:rPr>
          <w:rFonts w:hint="eastAsia"/>
        </w:rPr>
        <w:t>.  It is provided "as is" without express or implied warranty.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Copyright (c) 1996-1998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and its documentation for any purpose is </w:t>
      </w:r>
      <w:r>
        <w:rPr>
          <w:rFonts w:hint="eastAsia"/>
        </w:rPr>
        <w:t>hereby granted without fee,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representations about the su</w:t>
      </w:r>
      <w:r>
        <w:rPr>
          <w:rFonts w:hint="eastAsia"/>
        </w:rPr>
        <w:t>itability of this software for any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  You should not attempt to use it directly.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__SGI_STL</w:t>
      </w:r>
      <w:r>
        <w:rPr>
          <w:rFonts w:hint="eastAsia"/>
        </w:rPr>
        <w:t>_INTERNAL_ITERATOR_H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#define __SGI_STL_INTERNAL_ITERATOR_H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_Container&gt;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class back_insert_iterator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protected: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_Container* container;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_Container          container_type;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output_iterator</w:t>
      </w:r>
      <w:r>
        <w:rPr>
          <w:rFonts w:hint="eastAsia"/>
        </w:rPr>
        <w:t>_tag iterator_category;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void                value_type;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void                difference_type;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void                pointer;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void                reference;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explicit back_insert_iterator(_Container&amp; __x) : container(&amp;</w:t>
      </w:r>
      <w:r>
        <w:rPr>
          <w:rFonts w:hint="eastAsia"/>
        </w:rPr>
        <w:t>__x) {}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back_insert_iterator&lt;_Container&gt;&amp;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operator=(const typename _Container::value_type&amp; __value) {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container-&gt;push_back(__value);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back_insert_iterator&lt;_Container&gt;&amp; operator*() { return *this;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back_insert_iterator&lt;_Co</w:t>
      </w:r>
      <w:r>
        <w:rPr>
          <w:rFonts w:hint="eastAsia"/>
        </w:rPr>
        <w:t>ntainer&gt;&amp; operator++() { return *this;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back_insert_iterator&lt;_Container&gt;&amp; operator++(int) { return *this;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__STL_CLASS_PARTIAL_SPECIALIZATION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_Container&gt;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inline output_iterator_tag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iterator_category(const back_insert_iterat</w:t>
      </w:r>
      <w:r>
        <w:rPr>
          <w:rFonts w:hint="eastAsia"/>
        </w:rPr>
        <w:t>or&lt;_Container&gt;&amp;)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output_iterator_tag();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_Container&gt;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inline back_insert_iterator&lt;_Container&gt; back_inserter(_Container&amp; __x)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back_insert_iterator&lt;_Container&gt;(__x);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</w:t>
      </w:r>
      <w:r>
        <w:rPr>
          <w:rFonts w:hint="eastAsia"/>
        </w:rPr>
        <w:t>emplate &lt;class _Container&gt;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class front_insert_iterator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protected: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_Container* container;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_Container          container_type;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output_iterator_tag iterator_category;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void                value_type;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void    </w:t>
      </w:r>
      <w:r>
        <w:rPr>
          <w:rFonts w:hint="eastAsia"/>
        </w:rPr>
        <w:t xml:space="preserve">            difference_type;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void                pointer;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void                reference;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explicit front_insert_iterator(_Container&amp; __x) : container(&amp;__x) {}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front_insert_iterator&lt;_Container&gt;&amp;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operator=(const typename _Container:</w:t>
      </w:r>
      <w:r>
        <w:rPr>
          <w:rFonts w:hint="eastAsia"/>
        </w:rPr>
        <w:t xml:space="preserve">:value_type&amp; __value) {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container-&gt;push_front(__value);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front_insert_iterator&lt;_Container&gt;&amp; operator*() { return *this;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front_insert_iterator&lt;_Container&gt;&amp; operator++() { return *this;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front_insert_iterator&lt;_Container&gt;&amp; o</w:t>
      </w:r>
      <w:r>
        <w:rPr>
          <w:rFonts w:hint="eastAsia"/>
        </w:rPr>
        <w:t>perator++(int) { return *this;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__STL_CLASS_PARTIAL_SPECIALIZATION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_Container&gt;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inline output_iterator_tag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iterator_category(const front_insert_iterator&lt;_Container&gt;&amp;)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output_iterator_tag();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__STL_CLASS_P</w:t>
      </w:r>
      <w:r>
        <w:rPr>
          <w:rFonts w:hint="eastAsia"/>
        </w:rPr>
        <w:t>ARTIAL_SPECIALIZATION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_Container&gt;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inline front_insert_iterator&lt;_Container&gt; front_inserter(_Container&amp; __x)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front_insert_iterator&lt;_Container&gt;(__x);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_Container&gt;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class insert_iterator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protected: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_Container</w:t>
      </w:r>
      <w:r>
        <w:rPr>
          <w:rFonts w:hint="eastAsia"/>
        </w:rPr>
        <w:t>* container;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typename _Container::iterator iter;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_Container          container_type;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output_iterator_tag iterator_category;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void                value_type;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void                difference_type;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voi</w:t>
      </w:r>
      <w:r>
        <w:rPr>
          <w:rFonts w:hint="eastAsia"/>
        </w:rPr>
        <w:t>d                pointer;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void                reference;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insert_iterator(_Container&amp; __x, typename _Container::iterator __i)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: container(&amp;__x), iter(__i) {}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insert_iterator&lt;_Container&gt;&amp;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operator=(const typename _Container::value_type&amp;</w:t>
      </w:r>
      <w:r>
        <w:rPr>
          <w:rFonts w:hint="eastAsia"/>
        </w:rPr>
        <w:t xml:space="preserve"> __value) {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iter = container-&gt;insert(iter, __value);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++iter;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insert_iterator&lt;_Container&gt;&amp; operator*() { return *this;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insert_iterator&lt;_Container&gt;&amp; operator++() { return *this;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insert_iterator&lt;_Container&gt;&amp; operator++</w:t>
      </w:r>
      <w:r>
        <w:rPr>
          <w:rFonts w:hint="eastAsia"/>
        </w:rPr>
        <w:t>(int) { return *this;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__STL_CLASS_PARTIAL_SPECIALIZATION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_Container&gt;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inline output_iterator_tag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iterator_category(const insert_iterator&lt;_Container&gt;&amp;)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return output_iterator_tag();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__STL_CLASS_PARTIAL_SPECIALI</w:t>
      </w:r>
      <w:r>
        <w:rPr>
          <w:rFonts w:hint="eastAsia"/>
        </w:rPr>
        <w:t>ZATION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_Container, class _Iterator&gt;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insert_iterator&lt;_Container&gt; inserter(_Container&amp; __x, _Iterator __i)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typename _Container::iterator __iter;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insert_iterator&lt;_Container&gt;(__x, __iter(__i));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__STL_</w:t>
      </w:r>
      <w:r>
        <w:rPr>
          <w:rFonts w:hint="eastAsia"/>
        </w:rPr>
        <w:t>LIMITED_DEFAULT_TEMPLATES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template &lt;class _BidirectionalIterator, class _Tp, class _Reference = _Tp&amp;,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class _Distance = ptrdiff_t&gt;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#else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template &lt;class _BidirectionalIterator, class _Tp, class _Reference,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class _Distance&gt;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cl</w:t>
      </w:r>
      <w:r>
        <w:rPr>
          <w:rFonts w:hint="eastAsia"/>
        </w:rPr>
        <w:t>ass reverse_bidirectional_iterator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reverse_bidirectional_iterator&lt;_BidirectionalIterator, _Tp,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   _Reference, _Distance&gt;  _Self;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protected: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_BidirectionalIterator current;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bidirectional</w:t>
      </w:r>
      <w:r>
        <w:rPr>
          <w:rFonts w:hint="eastAsia"/>
        </w:rPr>
        <w:t>_iterator_tag iterator_category;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_Tp                        value_type;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_Distance                  difference_type;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_Tp*                       pointer;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_Reference                 reference;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reverse_bidirectional_i</w:t>
      </w:r>
      <w:r>
        <w:rPr>
          <w:rFonts w:hint="eastAsia"/>
        </w:rPr>
        <w:t>terator() {}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explicit reverse_bidirectional_iterator(_BidirectionalIterator __x)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: current(__x) {}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_BidirectionalIterator base() const { return current;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_Reference operator*() const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_BidirectionalIterator __tmp = current;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*--__</w:t>
      </w:r>
      <w:r>
        <w:rPr>
          <w:rFonts w:hint="eastAsia"/>
        </w:rPr>
        <w:t>tmp;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__SGI_STL_NO_ARROW_OPERATOR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pointer operator-&gt;() const { return &amp;(operator*());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__SGI_STL_NO_ARROW_OPERATOR */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_Self&amp; operator++()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--current;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_Self operator++(int)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_Self __tmp =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 xml:space="preserve">  --current;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__tmp;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_Self&amp; operator--()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++current;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_Self operator--(int)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_Self __tmp =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++current;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__tmp;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__STL_CLASS_PARTIAL_SPECIALIZATION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_Bidirec</w:t>
      </w:r>
      <w:r>
        <w:rPr>
          <w:rFonts w:hint="eastAsia"/>
        </w:rPr>
        <w:t xml:space="preserve">tionalIterator, class _Tp, class _Reference,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class _Distance&gt;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inline bidirectional_iterator_tag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iterator_category(const reverse_bidirectional_iterator&lt;_BidirectionalIterator,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                 _Tp, _Reference</w:t>
      </w:r>
      <w:r>
        <w:rPr>
          <w:rFonts w:hint="eastAsia"/>
        </w:rPr>
        <w:t xml:space="preserve">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                 _Distance&gt;&amp;)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bidirectional_iterator_tag();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template &lt;class _BidirectionalIterator, class _Tp, class _Reference,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class _Distance&gt;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inline _Tp*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value_type(const reverse_bidire</w:t>
      </w:r>
      <w:r>
        <w:rPr>
          <w:rFonts w:hint="eastAsia"/>
        </w:rPr>
        <w:t>ctional_iterator&lt;_BidirectionalIterator,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         _Reference, _Distance&gt;&amp;)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(_Tp*) 0;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template &lt;class _BidirectionalIterator, class _Tp, class _Reference,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class _Distance&gt;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inline _Distance*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distance_type(const reverse_bidirectional_iterator&lt;_BidirectionalIterator,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            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             _Reference, _Distance&gt;&amp;)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(_Distance*) 0;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__STL_C</w:t>
      </w:r>
      <w:r>
        <w:rPr>
          <w:rFonts w:hint="eastAsia"/>
        </w:rPr>
        <w:t>LASS_PARTIAL_SPECIALIZATION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_BiIter, class _Tp, class _Ref, class _Distance&gt;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>inline bool operator==(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const reverse_bidirectional_iterator&lt;_BiIter, _Tp, _Ref, _Distance&gt;&amp; __x,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const reverse_bidirectional_iterator&lt;_BiIter, _Tp, _</w:t>
      </w:r>
      <w:r>
        <w:rPr>
          <w:rFonts w:hint="eastAsia"/>
        </w:rPr>
        <w:t>Ref, _Distance&gt;&amp; __y)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__x.base() == __y.base();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#ifdef __STL_FUNCTION_TMPL_PARTIAL_ORDER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_BiIter, class _Tp, class _Ref, class _Distance&gt;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inline bool operator!=(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const reverse_bidirectional_iterator&lt;_BiIter, _Tp, _Ref, _D</w:t>
      </w:r>
      <w:r>
        <w:rPr>
          <w:rFonts w:hint="eastAsia"/>
        </w:rPr>
        <w:t xml:space="preserve">istance&gt;&amp; __x,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const reverse_bidirectional_iterator&lt;_BiIter, _Tp, _Ref, _Distance&gt;&amp; __y)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!(__x == __y);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__STL_FUNCTION_TMPL_PARTIAL_ORDER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#ifdef __STL_CLASS_PARTIAL_SPECIALIZATION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// This is the new version of reverse_ite</w:t>
      </w:r>
      <w:r>
        <w:rPr>
          <w:rFonts w:hint="eastAsia"/>
        </w:rPr>
        <w:t>rator, as defined in the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//  draft C++ standard.  It relies on the iterator_traits template,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//  which in turn relies on partial specialization.  The class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//  reverse_bidirectional_iterator is no longer part of the draft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//  standard, but it is retained f</w:t>
      </w:r>
      <w:r>
        <w:rPr>
          <w:rFonts w:hint="eastAsia"/>
        </w:rPr>
        <w:t>or backward compatibility.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_Iterator&gt;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class reverse_iterator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protected: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_Iterator current;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typename iterator_traits&lt;_Iterator&gt;::iterator_category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iterator_category;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typename iterator_traits&lt;_Itera</w:t>
      </w:r>
      <w:r>
        <w:rPr>
          <w:rFonts w:hint="eastAsia"/>
        </w:rPr>
        <w:t>tor&gt;::value_type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value_type;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typename iterator_traits&lt;_Iterator&gt;::difference_type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difference_type;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typename iterator_traits&lt;_Iterator&gt;::pointer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pointer;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typename iterator_traits&lt;_Iterator&gt;::refere</w:t>
      </w:r>
      <w:r>
        <w:rPr>
          <w:rFonts w:hint="eastAsia"/>
        </w:rPr>
        <w:t>nce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reference;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_Iterator iterator_type;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reverse_iterator&lt;_Iterator&gt; _Self;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reverse_iterator() {}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explicit reverse_iterator(iterator_type __x) : current(__x) {}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reverse_iterator(const _Self&amp; __x) : current(__x.</w:t>
      </w:r>
      <w:r>
        <w:rPr>
          <w:rFonts w:hint="eastAsia"/>
        </w:rPr>
        <w:t>current) {}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template &lt;class _Iter&gt;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reverse_iterator(const reverse_iterator&lt;_Iter&gt;&amp; __x)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: current(__x.base()) {}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iterator_type base() const { return current;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reference ope</w:t>
      </w:r>
      <w:r>
        <w:rPr>
          <w:rFonts w:hint="eastAsia"/>
        </w:rPr>
        <w:t>rator*() const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_Iterator __tmp = current;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*--__tmp;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__SGI_STL_NO_ARROW_OPERATOR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pointer operator-&gt;() const { return &amp;(operator*());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__SGI_STL_NO_ARROW_OPERATOR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_Self&amp; operator++()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--current;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</w:t>
      </w:r>
      <w:r>
        <w:rPr>
          <w:rFonts w:hint="eastAsia"/>
        </w:rPr>
        <w:t xml:space="preserve">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_Self operator++(int)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_Self __tmp =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--current;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__tmp;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_Self&amp; operator--()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++current;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_Self operator--(int)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_Self __tmp =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++current;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__tmp;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</w:t>
      </w:r>
      <w:r>
        <w:rPr>
          <w:rFonts w:hint="eastAsia"/>
        </w:rPr>
        <w:t>f operator+(difference_type __n) const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_Self(current - __n);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_Self&amp; operator+=(difference_type __n)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current -= __n;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_Self operator-(difference_type __n) const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_Self(current + __n);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_Self&amp; </w:t>
      </w:r>
      <w:r>
        <w:rPr>
          <w:rFonts w:hint="eastAsia"/>
        </w:rPr>
        <w:t>operator-=(difference_type __n)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  current += __n;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reference operator[](difference_type __n) const { return *(*this + __n); } 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};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_Iterator&gt;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bool operator==(const reverse_iterator&lt;_Iterator&gt;&amp; __x,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 xml:space="preserve">                   const reverse_iterator&lt;_Iterator&gt;&amp; __y)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__x.base() == __y.base();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_Iterator&gt;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bool operator&lt;(const reverse_iterator&lt;_Iterator&gt;&amp; __x,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const reverse_iterator&lt;_Iterator&gt;&amp; __y)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</w:t>
      </w:r>
      <w:r>
        <w:rPr>
          <w:rFonts w:hint="eastAsia"/>
        </w:rPr>
        <w:t>eturn __y.base() &lt; __x.base();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#ifdef __STL_FUNCTION_TMPL_PARTIAL_ORDER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_Iterator&gt;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bool operator!=(const reverse_iterator&lt;_Iterator&gt;&amp; __x,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const reverse_iterator&lt;_Iterator&gt;&amp; __y)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!(__x == __y);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_Iterator&gt;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bool operator&gt;(const reverse_iterator&lt;_Iterator&gt;&amp; __x,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const reverse_iterator&lt;_Iterator&gt;&amp; __y)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__y &lt; __x;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_Iterator&gt;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inline bool operator&lt;=(const reverse_iterator&lt;_It</w:t>
      </w:r>
      <w:r>
        <w:rPr>
          <w:rFonts w:hint="eastAsia"/>
        </w:rPr>
        <w:t xml:space="preserve">erator&gt;&amp; __x,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const reverse_iterator&lt;_Iterator&gt;&amp; __y)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!(__y &lt; __x);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_Iterator&gt;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bool operator&gt;=(const reverse_iterator&lt;_Iterator&gt;&amp; __x,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const reverse_iterator&lt;_Iterator&gt;&amp; __</w:t>
      </w:r>
      <w:r>
        <w:rPr>
          <w:rFonts w:hint="eastAsia"/>
        </w:rPr>
        <w:t>y)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!(__x &lt; __y);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__STL_FUNCTION_TMPL_PARTIAL_ORDER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_Iterator&gt;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inline typename reverse_iterator&lt;_Iterator&gt;::difference_type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operator-(const reverse_iterator&lt;_Iterator&gt;&amp; __x,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        const reverse_iterator&lt;_Iter</w:t>
      </w:r>
      <w:r>
        <w:rPr>
          <w:rFonts w:hint="eastAsia"/>
        </w:rPr>
        <w:t>ator&gt;&amp; __y)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__y.base() - __x.base();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_Iterator&gt;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reverse_iterator&lt;_Iterator&gt;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operator+(typename reverse_iterator&lt;_Iterator&gt;::difference_type __n,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const reverse_iterator&lt;_Iterator&gt;&amp; __x)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reverse_iter</w:t>
      </w:r>
      <w:r>
        <w:rPr>
          <w:rFonts w:hint="eastAsia"/>
        </w:rPr>
        <w:t>ator&lt;_Iterator&gt;(__x.base() - __n);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#else /* __STL_CLASS_PARTIAL_SPECIALIZATION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// This is the old version of reverse_iterator, as found in the original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//  HP STL.  It does not use partial specialization.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__STL_LIMITED_DEFAULT_TEMPLATES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</w:t>
      </w:r>
      <w:r>
        <w:rPr>
          <w:rFonts w:hint="eastAsia"/>
        </w:rPr>
        <w:t>plate &lt;class _RandomAccessIterator, class _Tp, class _Reference = _Tp&amp;,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class _Distance = ptrdiff_t&gt;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#else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_RandomAccessIterator, class _Tp, class _Reference,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class _Distance&gt;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reverse_iterator</w:t>
      </w:r>
      <w:r>
        <w:rPr>
          <w:rFonts w:hint="eastAsia"/>
        </w:rPr>
        <w:t xml:space="preserve">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Fonts w:hint="eastAsia"/>
        </w:rPr>
        <w:t>reverse_iterator&lt;_RandomAccessIterator, _Tp, _Reference, _Distance&gt;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_Self;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protected: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_RandomAccessIterator current;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random_access_iterator_tag iterator_category;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_Tp                        value_type;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_Dista</w:t>
      </w:r>
      <w:r>
        <w:rPr>
          <w:rFonts w:hint="eastAsia"/>
        </w:rPr>
        <w:t>nce                  difference_type;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_Tp*                       pointer;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_Reference                 reference;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reverse_iterator() {}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explicit reverse_iterator(_RandomAccessIterator __x) : current(__x) {}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_RandomAccessIterator ba</w:t>
      </w:r>
      <w:r>
        <w:rPr>
          <w:rFonts w:hint="eastAsia"/>
        </w:rPr>
        <w:t>se() const { return current;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_Reference operator*() const { return *(current - 1);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__SGI_STL_NO_ARROW_OPERATOR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pointer operator-&gt;() const { return &amp;(operator*());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__SGI_STL_NO_ARROW_OPERATOR */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_Self&amp; operator++()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--curr</w:t>
      </w:r>
      <w:r>
        <w:rPr>
          <w:rFonts w:hint="eastAsia"/>
        </w:rPr>
        <w:t>ent;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_Self operator++(int)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_Self __tmp =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--current;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  return __tmp;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_Self&amp; operator--()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++current;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_Self operator--(int)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_Self __tmp =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++current;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__t</w:t>
      </w:r>
      <w:r>
        <w:rPr>
          <w:rFonts w:hint="eastAsia"/>
        </w:rPr>
        <w:t>mp;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_Self operator+(_Distance __n) const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_Self(current - __n);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_Self&amp; operator+=(_Distance __n)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current -= __n;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_Self operator-(_Distance __n) const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_Self(current + __n);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_Self&amp; oper</w:t>
      </w:r>
      <w:r>
        <w:rPr>
          <w:rFonts w:hint="eastAsia"/>
        </w:rPr>
        <w:t>ator-=(_Distance __n)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current += __n;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_Reference operator[](_Distance __n) const { return *(*this + __n);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template &lt;class _RandomAccessIterator, class _Tp,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class _Reference, class _Distance&gt;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inline random_acce</w:t>
      </w:r>
      <w:r>
        <w:rPr>
          <w:rFonts w:hint="eastAsia"/>
        </w:rPr>
        <w:t>ss_iterator_tag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iterator_category(const reverse_iterator&lt;_RandomAccessIterator,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   _Reference, _Distance&gt;&amp;)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random_access_iterator_tag();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_RandomAccessIterator, class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</w:t>
      </w:r>
      <w:r>
        <w:rPr>
          <w:rFonts w:hint="eastAsia"/>
        </w:rPr>
        <w:t>lass _Reference, class _Distance&gt;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inline _Tp* value_type(const reverse_iterator&lt;_RandomAccessIterator,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        _Reference, _Distance&gt;&amp;)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(_Tp*) 0;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_RandomAccessIterator, class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      class _Reference, class _Distance&gt;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_Distance*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distance_type(const reverse_iterator&lt;_RandomAccessIterator,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 _Tp, _Reference, _Distance&gt;&amp;)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(_Distance*) 0;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_RandomAccessIterato</w:t>
      </w:r>
      <w:r>
        <w:rPr>
          <w:rFonts w:hint="eastAsia"/>
        </w:rPr>
        <w:t>r, class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class _Reference, class _Distance&gt;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bool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operator==(const reverse_iterator&lt;_RandomAccessIterator,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_Reference, _Distance&gt;&amp; __x,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const reverse_iterator&lt;_RandomAccessIterator, _</w:t>
      </w:r>
      <w:r>
        <w:rPr>
          <w:rFonts w:hint="eastAsia"/>
        </w:rPr>
        <w:t>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_Reference, _Distance&gt;&amp; __y)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__x.base() == __y.base();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_RandomAccessIterator, class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class _Reference, class _Distance&gt;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bool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operator&lt;(const reverse_iterator&lt;_RandomA</w:t>
      </w:r>
      <w:r>
        <w:rPr>
          <w:rFonts w:hint="eastAsia"/>
        </w:rPr>
        <w:t>ccessIterator,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_Reference, _Distance&gt;&amp; __x,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const reverse_iterator&lt;_RandomAccessIterator,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_Reference, _Distance&gt;&amp; __y)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__y.base() &lt; __x.base();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#ifdef __ST</w:t>
      </w:r>
      <w:r>
        <w:rPr>
          <w:rFonts w:hint="eastAsia"/>
        </w:rPr>
        <w:t>L_FUNCTION_TMPL_PARTIAL_ORDER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_RandomAccessIterator, class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class _Reference, class _Distance&gt;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bool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operator!=(const reverse_iterator&lt;_RandomAccessIterator,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_Reference, _Distance</w:t>
      </w:r>
      <w:r>
        <w:rPr>
          <w:rFonts w:hint="eastAsia"/>
        </w:rPr>
        <w:t xml:space="preserve">&gt;&amp; __x,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const reverse_iterator&lt;_RandomAccessIterator,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_Reference, _Distance&gt;&amp; __y)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!(__x == __y);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_RandomAccessIterator, class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class _Reference, class _Distance</w:t>
      </w:r>
      <w:r>
        <w:rPr>
          <w:rFonts w:hint="eastAsia"/>
        </w:rPr>
        <w:t>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bool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operator&gt;(const reverse_iterator&lt;_RandomAccessIterator,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_Reference, _Distance&gt;&amp; __x,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const reverse_iterator&lt;_RandomAccessIterator,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_Reference, _Distance&gt;&amp;</w:t>
      </w:r>
      <w:r>
        <w:rPr>
          <w:rFonts w:hint="eastAsia"/>
        </w:rPr>
        <w:t xml:space="preserve"> __y)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__y &lt; __x;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_RandomAccessIterator, class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class _Reference, class _Distance&gt;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bool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operator&lt;=(const reverse_iterator&lt;_RandomAccessIterator,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_Reference, _Distance</w:t>
      </w:r>
      <w:r>
        <w:rPr>
          <w:rFonts w:hint="eastAsia"/>
        </w:rPr>
        <w:t xml:space="preserve">&gt;&amp; __x,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const reverse_iterator&lt;_RandomAccessIterator,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_Reference, _Distance&gt;&amp; __y)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!(__y &lt; __x);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_RandomAccessIterator, class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class _Reference, class _Distance&gt;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bool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operator&gt;=(const reverse_iterator&lt;_RandomAccessIterator,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_Reference, _Distance&gt;&amp; __x,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const reverse_iterator&lt;_RandomAccessIterator,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_Reference, _Distanc</w:t>
      </w:r>
      <w:r>
        <w:rPr>
          <w:rFonts w:hint="eastAsia"/>
        </w:rPr>
        <w:t>e&gt;&amp; __y)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!(__x &lt; __y);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__STL_FUNCTION_TMPL_PARTIAL_ORDER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_RandomAccessIterator, class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class _Reference, class _Distance&gt;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_Distance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operator-(const reverse_iterator&lt;_RandomAccessIterator, _T</w:t>
      </w:r>
      <w:r>
        <w:rPr>
          <w:rFonts w:hint="eastAsia"/>
        </w:rPr>
        <w:t>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_Reference, _Distance&gt;&amp; __x,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const reverse_iterator&lt;_RandomAccessIterator,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_Reference, _Distance&gt;&amp; __y)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__y.base() - __x.base();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_RandAccIter</w:t>
      </w:r>
      <w:r>
        <w:rPr>
          <w:rFonts w:hint="eastAsia"/>
        </w:rPr>
        <w:t>, class _Tp, class _Ref, class _Dist&gt;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reverse_iterator&lt;_RandAccIter, _Tp, _Ref, _Dist&gt;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operator+(_Dist __n,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const reverse_iterator&lt;_RandAccIter, _Tp, _Ref, _Dist&gt;&amp; __x)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reverse_iterator&lt;_RandAccIter, _Tp, _Ref, _Dist&gt;(__x.base(</w:t>
      </w:r>
      <w:r>
        <w:rPr>
          <w:rFonts w:hint="eastAsia"/>
        </w:rPr>
        <w:t>) - __n);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>// istream_iterator and ostream_iterator look very different if we're</w:t>
      </w:r>
    </w:p>
    <w:p w:rsidR="00000000" w:rsidRDefault="002F18D8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>// using new, templatized iostreams than if we're using the old cfront</w:t>
      </w:r>
    </w:p>
    <w:p w:rsidR="00000000" w:rsidRDefault="002F18D8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>// version.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#ifdef __STL_USE_NEW_IOSTREAMS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</w:t>
      </w:r>
      <w:r>
        <w:rPr>
          <w:rFonts w:hint="eastAsia"/>
        </w:rPr>
        <w:t xml:space="preserve"> &lt;class _Tp,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class </w:t>
      </w:r>
      <w:r>
        <w:rPr>
          <w:rFonts w:hint="eastAsia"/>
          <w:shd w:val="pct15" w:color="auto" w:fill="FFFFFF"/>
        </w:rPr>
        <w:t>_CharT = char</w:t>
      </w:r>
      <w:r>
        <w:rPr>
          <w:rFonts w:hint="eastAsia"/>
        </w:rPr>
        <w:t xml:space="preserve">, class </w:t>
      </w:r>
      <w:r>
        <w:rPr>
          <w:rFonts w:hint="eastAsia"/>
          <w:shd w:val="pct15" w:color="auto" w:fill="FFFFFF"/>
        </w:rPr>
        <w:t xml:space="preserve">_Traits = </w:t>
      </w:r>
      <w:r>
        <w:rPr>
          <w:rStyle w:val="ctrl-1"/>
          <w:rFonts w:hint="eastAsia"/>
          <w:shd w:val="pct15" w:color="auto" w:fill="FFFFFF"/>
        </w:rPr>
        <w:t>char_traits</w:t>
      </w:r>
      <w:r>
        <w:rPr>
          <w:rFonts w:hint="eastAsia"/>
          <w:shd w:val="pct15" w:color="auto" w:fill="FFFFFF"/>
        </w:rPr>
        <w:t>&lt;_CharT&gt;</w:t>
      </w:r>
      <w:r>
        <w:rPr>
          <w:rFonts w:hint="eastAsia"/>
        </w:rPr>
        <w:t>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class </w:t>
      </w:r>
      <w:r>
        <w:rPr>
          <w:rFonts w:hint="eastAsia"/>
          <w:shd w:val="pct15" w:color="auto" w:fill="FFFFFF"/>
        </w:rPr>
        <w:t>_Dist = ptrdiff_t</w:t>
      </w:r>
      <w:r>
        <w:rPr>
          <w:rFonts w:hint="eastAsia"/>
        </w:rPr>
        <w:t xml:space="preserve">&gt;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istream_iterator</w:t>
      </w:r>
      <w:r>
        <w:rPr>
          <w:rFonts w:hint="eastAsia"/>
        </w:rPr>
        <w:t xml:space="preserve">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_CharT                         char_type;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_Traits                        traits_type;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basic_istream&lt;_CharT, _Traits&gt; istream_type;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input_iterator_tag             iterator_category;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_Tp                            value_type;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_Dist                          difference_type;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const _Tp*        </w:t>
      </w:r>
      <w:r>
        <w:rPr>
          <w:rFonts w:hint="eastAsia"/>
        </w:rPr>
        <w:t xml:space="preserve">             pointer;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const _Tp&amp;                     reference;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istream_iterator() : _M_stream(0), _M_ok(false) {}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istream_iterator(istream_type&amp; __s) : _M_stream(&amp;__s) { </w:t>
      </w:r>
      <w:r>
        <w:rPr>
          <w:rStyle w:val="ctrl-3"/>
          <w:rFonts w:hint="eastAsia"/>
        </w:rPr>
        <w:t>_M_read()</w:t>
      </w:r>
      <w:r>
        <w:rPr>
          <w:rFonts w:hint="eastAsia"/>
        </w:rPr>
        <w:t>; 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reference operator*() const { return _M_value;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poi</w:t>
      </w:r>
      <w:r>
        <w:rPr>
          <w:rFonts w:hint="eastAsia"/>
        </w:rPr>
        <w:t>nter operator-&gt;() const { return &amp;(operator*()); 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istream_iterator&amp; </w:t>
      </w:r>
      <w:r>
        <w:rPr>
          <w:rStyle w:val="ctrl-1"/>
          <w:rFonts w:hint="eastAsia"/>
        </w:rPr>
        <w:t>operator++</w:t>
      </w:r>
      <w:r>
        <w:rPr>
          <w:rFonts w:hint="eastAsia"/>
        </w:rPr>
        <w:t xml:space="preserve">() {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_M_read</w:t>
      </w:r>
      <w:r>
        <w:rPr>
          <w:rFonts w:hint="eastAsia"/>
        </w:rPr>
        <w:t xml:space="preserve">();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istream_iterator operator++(int) 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istream_iterator __tmp =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_M_read();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__tmp;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bool _M_equal(co</w:t>
      </w:r>
      <w:r>
        <w:rPr>
          <w:rFonts w:hint="eastAsia"/>
        </w:rPr>
        <w:t>nst istream_iterator&amp; __x) const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{ return (_M_ok == __x._M_ok) &amp;&amp; (!_M_ok || _M_stream == __x._M_stream); 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private: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istream_type</w:t>
      </w:r>
      <w:r>
        <w:rPr>
          <w:rFonts w:hint="eastAsia"/>
        </w:rPr>
        <w:t xml:space="preserve">* </w:t>
      </w:r>
      <w:r>
        <w:rPr>
          <w:rStyle w:val="ctrl-1"/>
          <w:rFonts w:hint="eastAsia"/>
        </w:rPr>
        <w:t>_M_stream</w:t>
      </w:r>
      <w:r>
        <w:rPr>
          <w:rFonts w:hint="eastAsia"/>
        </w:rPr>
        <w:t>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_Tp </w:t>
      </w:r>
      <w:r>
        <w:rPr>
          <w:rStyle w:val="ctrl-1"/>
          <w:rFonts w:hint="eastAsia"/>
        </w:rPr>
        <w:t>_M_value</w:t>
      </w:r>
      <w:r>
        <w:rPr>
          <w:rFonts w:hint="eastAsia"/>
        </w:rPr>
        <w:t>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_M_ok</w:t>
      </w:r>
      <w:r>
        <w:rPr>
          <w:rFonts w:hint="eastAsia"/>
        </w:rPr>
        <w:t>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3"/>
          <w:rFonts w:hint="eastAsia"/>
        </w:rPr>
        <w:t>_M_read</w:t>
      </w:r>
      <w:r>
        <w:rPr>
          <w:rFonts w:hint="eastAsia"/>
        </w:rPr>
        <w:t>()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_M_ok = (_M_stream &amp;&amp; *_M_stream) ? true : false;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if (_M_ok)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*_M_stream &gt;&gt; _M_value;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_M_ok = *_M_stream ? true : false;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_Tp, class _CharT, class _Traits, class _Dist&gt;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bool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operator==(const istream_iterator&lt;_Tp, _CharT, _Traits, _Dist&gt;&amp; __x,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c</w:t>
      </w:r>
      <w:r>
        <w:rPr>
          <w:rFonts w:hint="eastAsia"/>
        </w:rPr>
        <w:t>onst istream_iterator&lt;_Tp, _CharT, _Traits, _Dist&gt;&amp; __y)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__x._M_equal(__y);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#ifdef __STL_FUNCTION_TMPL_PARTIAL_ORDER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_Tp, class _CharT, class _Traits, class _Dist&gt;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bool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operator!=(const istream_iterator&lt;_Tp, _CharT, _</w:t>
      </w:r>
      <w:r>
        <w:rPr>
          <w:rFonts w:hint="eastAsia"/>
        </w:rPr>
        <w:t>Traits, _Dist&gt;&amp; __x,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const istream_iterator&lt;_Tp, _CharT, _Traits, _Dist&gt;&amp; __y)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!__x._M_equal(__y);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__STL_FUNCTION_TMPL_PARTIAL_ORDER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_Tp,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class </w:t>
      </w:r>
      <w:r>
        <w:rPr>
          <w:rFonts w:hint="eastAsia"/>
          <w:shd w:val="pct15" w:color="auto" w:fill="FFFFFF"/>
        </w:rPr>
        <w:t>_CharT = char</w:t>
      </w:r>
      <w:r>
        <w:rPr>
          <w:rFonts w:hint="eastAsia"/>
        </w:rPr>
        <w:t xml:space="preserve">, </w:t>
      </w:r>
      <w:r>
        <w:rPr>
          <w:rFonts w:hint="eastAsia"/>
          <w:shd w:val="pct15" w:color="auto" w:fill="FFFFFF"/>
        </w:rPr>
        <w:t>class _Traits = char_traits&lt;_Cha</w:t>
      </w:r>
      <w:r>
        <w:rPr>
          <w:rFonts w:hint="eastAsia"/>
          <w:shd w:val="pct15" w:color="auto" w:fill="FFFFFF"/>
        </w:rPr>
        <w:t>rT&gt;</w:t>
      </w:r>
      <w:r>
        <w:rPr>
          <w:rFonts w:hint="eastAsia"/>
        </w:rPr>
        <w:t xml:space="preserve"> 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ostream_iterator</w:t>
      </w:r>
      <w:r>
        <w:rPr>
          <w:rFonts w:hint="eastAsia"/>
        </w:rPr>
        <w:t xml:space="preserve">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_CharT                         char_type;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_Traits                        traits_type;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basic_ostream&lt;_CharT, _Traits&gt; ostream_type;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output_iterator_tag            iterator_categ</w:t>
      </w:r>
      <w:r>
        <w:rPr>
          <w:rFonts w:hint="eastAsia"/>
        </w:rPr>
        <w:t>ory;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void                           value_type;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void                           difference_type;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void                           pointer;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void                           reference;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ostream_iterator(ostream_type&amp; __s)</w:t>
      </w:r>
      <w:r>
        <w:rPr>
          <w:rFonts w:hint="eastAsia"/>
        </w:rPr>
        <w:t xml:space="preserve"> : _M_stream(&amp;__s), _M_string(0) {}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ostream_iterator(ostream_type&amp; __s, const _CharT* __c)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: _M_stream(&amp;__s), _M_string(__c)  {}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ostream_iterator&lt;_Tp&gt;&amp; operator=(const _Tp&amp; __value) {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*_M_stream &lt;&lt; __value;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if (_M_string) *_M_stream &lt;&lt; _M</w:t>
      </w:r>
      <w:r>
        <w:rPr>
          <w:rFonts w:hint="eastAsia"/>
        </w:rPr>
        <w:t>_string;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ostream_iterator&lt;_Tp&gt;&amp; operator*() { return *this;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ostream_iterator&lt;_Tp&gt;&amp; operator++() { return *this; }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ostream_iterator&lt;_Tp&gt;&amp; operator++(int) { return *this; }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private: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ostream_type* _M_stream;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const _CharT* _</w:t>
      </w:r>
      <w:r>
        <w:rPr>
          <w:rFonts w:hint="eastAsia"/>
        </w:rPr>
        <w:t>M_string;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>// The default template argument is declared in iosfwd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// We do not read any characters until operator* is called.  The first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// time operator* is called, it calls getc.  Subsequent calls to getc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// return a cached character, and calls to o</w:t>
      </w:r>
      <w:r>
        <w:rPr>
          <w:rFonts w:hint="eastAsia"/>
        </w:rPr>
        <w:t>perator++ use snextc.  Before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// operator* or operator++ has been called, _M_is_initialized is false.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template&lt;class _CharT, class _Traits&gt;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class istreambuf_iterator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: public iterator&lt;input_iterator_tag, _CharT,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typename _Traits::off_</w:t>
      </w:r>
      <w:r>
        <w:rPr>
          <w:rFonts w:hint="eastAsia"/>
        </w:rPr>
        <w:t>type, _CharT*, _CharT&amp;&gt;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_CharT                           char_type;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_Traits                          traits_type;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typename _Traits::int_type       int_type;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basic_streambuf&lt;_CharT, _Traits&gt; streambuf_type;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basic_istream&lt;_CharT, _Traits&gt;   istream_type;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istreambuf_iterator(streambuf_type* __p = 0) { this-&gt;_M_init(__p);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istreambuf_iterator(istream_type&amp; __is) { this-&gt;_M_init(__is.rdbuf()); 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char_type operator*() const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{ return</w:t>
      </w:r>
      <w:r>
        <w:rPr>
          <w:rFonts w:hint="eastAsia"/>
        </w:rPr>
        <w:t xml:space="preserve"> _M_is_initialized ? _M_c : _M_dereference_aux(); 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istreambuf_iterator&amp; operator++() { this-&gt;_M_nextc(); return *this;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istreambuf_iterator  operator++(int)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if (!_M_is_initialized)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_M_postincr_aux();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istreambuf_iterator __tmp = *this</w:t>
      </w:r>
      <w:r>
        <w:rPr>
          <w:rFonts w:hint="eastAsia"/>
        </w:rPr>
        <w:t>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this-&gt;_M_nextc();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__tmp;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bool equal(const istreambuf_iterator&amp; __i) const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this-&gt;_M_is_initialized &amp;&amp; __i._M_is_initialized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? this-&gt;_M_eof == __i._M_eof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: this-&gt;_M_equal_aux(__i);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private: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_M_init</w:t>
      </w:r>
      <w:r>
        <w:rPr>
          <w:rFonts w:hint="eastAsia"/>
        </w:rPr>
        <w:t>(streambuf_type* __p)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_M_buf = __p;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_M_eof = !__p;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_M_is_initialized = _M_eof;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char_type _M_dereference_aux() const;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bool _M_equal_aux(const istreambuf_iterator&amp;) const;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void _M_postincr_aux();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_M_nextc()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int_type __c</w:t>
      </w:r>
      <w:r>
        <w:rPr>
          <w:rFonts w:hint="eastAsia"/>
        </w:rPr>
        <w:t xml:space="preserve"> = _M_buf-&gt;snextc();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_M_c = traits_type::to_char_type(__c);   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_M_eof = traits_type::eq_int_type(__c, traits_type::eof());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_M_is_initialized = true;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_M_getc() const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int_type __c = _M_buf-&gt;sgetc();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_M_c = traits_type::to_c</w:t>
      </w:r>
      <w:r>
        <w:rPr>
          <w:rFonts w:hint="eastAsia"/>
        </w:rPr>
        <w:t>har_type(__c);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_M_eof = traits_type::eq_int_type(__c, traits_type::eof());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_M_is_initialized = true;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private: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streambuf_type* _M_buf;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mutable _CharT _M_c;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mutable bool _M_eof : 1;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mutable bool _M_is_initialized : 1;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template&lt;class </w:t>
      </w:r>
      <w:r>
        <w:rPr>
          <w:rFonts w:hint="eastAsia"/>
        </w:rPr>
        <w:t>_CharT, class _Traits&gt;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_CharT istreambuf_iterator&lt;_CharT, _Traits&gt;::_M_dereference_aux() const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this-&gt;_M_getc();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_M_c;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template&lt;class _CharT, class _Traits&gt;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bool istreambuf_iterator&lt;_CharT, _Traits&gt;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::_M_equal_aux(const istreambuf_iterator</w:t>
      </w:r>
      <w:r>
        <w:rPr>
          <w:rFonts w:hint="eastAsia"/>
        </w:rPr>
        <w:t>&amp; __i) const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if (!this-&gt;_M_is_initialized)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this-&gt;_M_getc();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if (!__i._M_is_initialized)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__i._M_getc();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this-&gt;_M_eof == __i._M_eof;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template&lt;class _CharT, class _Traits&gt;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void istreambuf_iterator&lt;_CharT, _Traits&gt;::_M_postincr_aux()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this-&gt;_M_getc();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template&lt;class _CharT, class _Traits&gt;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>inline bool operator==(const istreambuf_iterator&lt;_CharT, _Traits&gt;&amp; __x,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const istreambuf_iterator&lt;_CharT, _Traits&gt;&amp; __y)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__x.equal(__y);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#ifdef __STL_FUNCTI</w:t>
      </w:r>
      <w:r>
        <w:rPr>
          <w:rFonts w:hint="eastAsia"/>
        </w:rPr>
        <w:t>ON_TMPL_PARTIAL_ORDER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template&lt;class _CharT, class _Traits&gt;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inline bool operator!=(const istreambuf_iterator&lt;_CharT, _Traits&gt;&amp; __x,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const istreambuf_iterator&lt;_CharT, _Traits&gt;&amp; __y)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!__x.equal(__y);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__STL_FUNC</w:t>
      </w:r>
      <w:r>
        <w:rPr>
          <w:rFonts w:hint="eastAsia"/>
        </w:rPr>
        <w:t>TION_TMPL_PARTIAL_ORDER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// The default template argument is declared in iosfwd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template&lt;class _CharT, class _Traits&gt;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class ostreambuf_iterator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: public iterator&lt;output_iterator_tag, void, void, void, void&gt;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_CharT                  </w:t>
      </w:r>
      <w:r>
        <w:rPr>
          <w:rFonts w:hint="eastAsia"/>
        </w:rPr>
        <w:t xml:space="preserve">         char_type;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_Traits                          traits_type;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typename _Traits::int_type       int_type;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basic_streambuf&lt;_CharT, _Traits&gt; streambuf_type;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basic_ostream&lt;_CharT, _Traits&gt;   ostream_type;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ostreambuf_iterator(streambuf_type* __buf) : _M_buf(__buf), _M_ok(__buf) {}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ostreambuf_iterator(ostream_type&amp; __o)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: _M_buf(__o.rdbuf()), _M_ok(__o.rdbuf() != 0) {}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ostreambuf_iterator&amp; operator=(char_type __c)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_M_ok = _M_ok &amp;&amp; !traits_type:</w:t>
      </w:r>
      <w:r>
        <w:rPr>
          <w:rFonts w:hint="eastAsia"/>
        </w:rPr>
        <w:t>:eq_int_type(_M_buf-&gt;sputc(__c),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         traits_type::eof());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   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ostreambuf_iterator&amp; operator*()     { return *this;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ostreambuf_iterator&amp; operator++()    { return *this;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ostreambuf</w:t>
      </w:r>
      <w:r>
        <w:rPr>
          <w:rFonts w:hint="eastAsia"/>
        </w:rPr>
        <w:t>_iterator&amp; operator++(int) { return *this; 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bool failed() const { return !_M_ok; 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private: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streambuf_type* _M_buf;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bool _M_ok;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>#else /* __STL_USE_NEW_IOSTREAMS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_Tp, class _Dist = ptrdiff_t&gt; class istream_iterator;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</w:t>
      </w:r>
      <w:r>
        <w:rPr>
          <w:rFonts w:hint="eastAsia"/>
        </w:rPr>
        <w:t>e &lt;class _Tp, class _Dist&gt;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inline bool operator==(const istream_iterator&lt;_Tp, _Dist&gt;&amp;,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const istream_iterator&lt;_Tp, _Dist&gt;&amp;);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_Tp, class _Dist&gt;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class istream_iterator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#ifdef __STL_TEMPLATE_FRIENDS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template &lt;class </w:t>
      </w:r>
      <w:r>
        <w:rPr>
          <w:rFonts w:hint="eastAsia"/>
        </w:rPr>
        <w:t>_T1, class _D1&gt;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friend bool operator==(const istream_iterator&lt;_T1, _D1&gt;&amp;,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const istream_iterator&lt;_T1, _D1&gt;&amp;);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#else /* __STL_TEMPLATE_FRIENDS */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friend bool __STD_QUALIFIER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operator== __STL_NULL_TMPL_ARGS (const istream_itera</w:t>
      </w:r>
      <w:r>
        <w:rPr>
          <w:rFonts w:hint="eastAsia"/>
        </w:rPr>
        <w:t>tor&amp;,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const istream_iterator&amp;);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__STL_TEMPLATE_FRIENDS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protected: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istream* _M_stream;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_Tp _M_value;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bool _M_end_marker;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_M_read()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_M_end_marker = (*_M_stream) ? true : false;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if (_M_en</w:t>
      </w:r>
      <w:r>
        <w:rPr>
          <w:rFonts w:hint="eastAsia"/>
        </w:rPr>
        <w:t>d_marker) *_M_stream &gt;&gt; _M_value;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_M_end_marker = (*_M_stream) ? true : false;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input_iterator_tag  iterator_category;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_Tp                 value_type;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_Dist               difference_type;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const _Tp*   </w:t>
      </w:r>
      <w:r>
        <w:rPr>
          <w:rFonts w:hint="eastAsia"/>
        </w:rPr>
        <w:t xml:space="preserve">       pointer;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const _Tp&amp;          reference;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istream_iterator() : _M_stream(&amp;cin), _M_end_marker(false) {}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istream_iterator(istream&amp; __s) : _M_stream(&amp;__s) { _M_read();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reference operator*() const { return _M_value;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__SGI_STL</w:t>
      </w:r>
      <w:r>
        <w:rPr>
          <w:rFonts w:hint="eastAsia"/>
        </w:rPr>
        <w:t>_NO_ARROW_OPERATOR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pointer operator-&gt;() const { return &amp;(operator*());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__SGI_STL_NO_ARROW_OPERATOR */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istream_iterator&lt;_Tp, _Dist&gt;&amp; operator++() {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_M_read();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istream_iterator&lt;_Tp, _Dist&gt; operator++(int) 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istream_iterator&lt;_Tp, _Dist&gt; __tmp =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_M_read();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  return __tmp;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__STL_CLASS_PARTIAL_SPECIALIZATION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_Tp, class _Dist&gt;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input_iterator_tag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iterator_category(const istream_iterator&lt;_Tp, _Dist&gt;&amp;)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Fonts w:hint="eastAsia"/>
        </w:rPr>
        <w:t>input_iterator_tag();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_Tp, class _Dist&gt;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_Tp*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value_type(const istream_iterator&lt;_Tp, _Dist&gt;&amp;) { return (_Tp*) 0; 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_Tp, class _Dist&gt;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_Dist*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distance_type(const istream_iterator&lt;_Tp, _Dist&gt;&amp;) { return (_Dis</w:t>
      </w:r>
      <w:r>
        <w:rPr>
          <w:rFonts w:hint="eastAsia"/>
        </w:rPr>
        <w:t>t*)0; 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_Tp, class _Distance&gt;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inline bool operator==(const istream_iterator&lt;_Tp, _Distance&gt;&amp; __x,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const istream_iterator&lt;_Tp, _Distance&gt;&amp; __y)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(__x._M_strea</w:t>
      </w:r>
      <w:r>
        <w:rPr>
          <w:rFonts w:hint="eastAsia"/>
        </w:rPr>
        <w:t>m == __y._M_stream &amp;&amp;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__x._M_end_marker == __y._M_end_marker) ||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__x._M_end_marker == false &amp;&amp; __y._M_end_marker == false;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#ifdef __STL_FUNCTION_TMPL_PARTIAL_ORDER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_Tp, class _Distance&gt;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inline bool operator!=(const is</w:t>
      </w:r>
      <w:r>
        <w:rPr>
          <w:rFonts w:hint="eastAsia"/>
        </w:rPr>
        <w:t>tream_iterator&lt;_Tp, _Distance&gt;&amp; __x,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const istream_iterator&lt;_Tp, _Distance&gt;&amp; __y)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!(__x == __y);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__STL_FUNCTION_TMPL_PARTIAL_ORDER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class ostream_iterator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protected: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ostream* _M_str</w:t>
      </w:r>
      <w:r>
        <w:rPr>
          <w:rFonts w:hint="eastAsia"/>
        </w:rPr>
        <w:t>eam;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const char* _M_string;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output_iterator_tag iterator_category;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void                value_type;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typedef void                difference_type;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void                pointer;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void                reference;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ostream_iterator(ostream&amp; __s) : _M_stream(&amp;__s), _M_string(0) {}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ostream_iterator(ostream&amp; __s, const char* __c)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: _M_stream(&amp;__s), _M_string(__c)  {}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ostream_iterator&lt;_Tp&gt;&amp; operator=(const _Tp&amp; __value) {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*_M_stream &lt;&lt; __value;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if (_</w:t>
      </w:r>
      <w:r>
        <w:rPr>
          <w:rFonts w:hint="eastAsia"/>
        </w:rPr>
        <w:t>M_string) *_M_stream &lt;&lt; _M_string;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ostream_iterator&lt;_Tp&gt;&amp; operator*() { return *this; }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ostream_iterator&lt;_Tp&gt;&amp; operator++() { return *this; }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ostream_iterator&lt;_Tp&gt;&amp; operator++(int) { return *this; }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__STL_CLASS_PAR</w:t>
      </w:r>
      <w:r>
        <w:rPr>
          <w:rFonts w:hint="eastAsia"/>
        </w:rPr>
        <w:t>TIAL_SPECIALIZATION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output_iterator_tag 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iterator_category(const ostream_iterator&lt;_Tp&gt;&amp;) {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output_iterator_tag();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__STL_USE_NEW_IOSTREAMS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__STL_END_NAME</w:t>
      </w:r>
      <w:r>
        <w:rPr>
          <w:rFonts w:hint="eastAsia"/>
        </w:rPr>
        <w:t>SPACE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__SGI_STL_INTERNAL_ITERATOR_H */</w:t>
      </w:r>
    </w:p>
    <w:p w:rsidR="00000000" w:rsidRDefault="002F18D8">
      <w:pPr>
        <w:pStyle w:val="ALT-L"/>
        <w:ind w:right="-1238"/>
        <w:rPr>
          <w:rFonts w:hint="eastAsia"/>
        </w:rPr>
      </w:pP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// mode:C++</w:t>
      </w:r>
    </w:p>
    <w:p w:rsidR="00000000" w:rsidRDefault="002F18D8">
      <w:pPr>
        <w:pStyle w:val="ALT-L"/>
        <w:ind w:right="-1238"/>
        <w:rPr>
          <w:rFonts w:hint="eastAsia"/>
        </w:rPr>
      </w:pPr>
      <w:r>
        <w:rPr>
          <w:rFonts w:hint="eastAsia"/>
        </w:rPr>
        <w:t>// End:</w:t>
      </w:r>
    </w:p>
    <w:p w:rsidR="00000000" w:rsidRDefault="002F18D8">
      <w:pPr>
        <w:pStyle w:val="ALT-L"/>
        <w:ind w:right="-1238"/>
      </w:pPr>
    </w:p>
    <w:p w:rsidR="00000000" w:rsidRDefault="002F18D8">
      <w:pPr>
        <w:pStyle w:val="alt-c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F18D8">
      <w:pPr>
        <w:spacing w:line="240" w:lineRule="auto"/>
      </w:pPr>
      <w:r>
        <w:separator/>
      </w:r>
    </w:p>
  </w:endnote>
  <w:endnote w:type="continuationSeparator" w:id="0">
    <w:p w:rsidR="00000000" w:rsidRDefault="002F18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F18D8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F18D8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F18D8">
      <w:pPr>
        <w:spacing w:line="240" w:lineRule="auto"/>
      </w:pPr>
      <w:r>
        <w:separator/>
      </w:r>
    </w:p>
  </w:footnote>
  <w:footnote w:type="continuationSeparator" w:id="0">
    <w:p w:rsidR="00000000" w:rsidRDefault="002F18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F18D8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18</w:t>
    </w:r>
    <w:r>
      <w:rPr>
        <w:rStyle w:val="af5"/>
        <w:sz w:val="17"/>
      </w:rPr>
      <w:fldChar w:fldCharType="end"/>
    </w:r>
  </w:p>
  <w:p w:rsidR="00000000" w:rsidRDefault="002F18D8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F53ED7" id="Line 22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xrV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G2/GtW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5FA0B5" id="Line 19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zP4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Xj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pJ8z+J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B39131" id="Line 16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ZXX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Nydlde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6AC75" id="Line 13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D3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ceJ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LWw98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95859C" id="Line 10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QV3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HWQV3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E2C08D" id="Line 7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dBAqSK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63972" id="Line 4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6bY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Cibpti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6FE36C" id="Line 1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EKynwIAAJsFAAAOAAAAZHJzL2Uyb0RvYy54bWysVF1vmzAUfZ+0/2D5nQKBJBQ1qVoge+m2&#10;Su20ZwebYM3YyHZComn/vddOQpf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I0AQrK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Fonts w:hint="eastAsia"/>
        <w:sz w:val="19"/>
      </w:rPr>
      <w:t>第</w:t>
    </w:r>
    <w:r>
      <w:rPr>
        <w:sz w:val="19"/>
      </w:rPr>
      <w:t>1</w:t>
    </w:r>
    <w:r>
      <w:rPr>
        <w:rFonts w:hint="eastAsia"/>
        <w:sz w:val="19"/>
      </w:rPr>
      <w:t>章</w:t>
    </w:r>
    <w:r>
      <w:rPr>
        <w:sz w:val="19"/>
      </w:rPr>
      <w:t xml:space="preserve"> </w:t>
    </w:r>
    <w:r>
      <w:rPr>
        <w:rFonts w:hint="eastAsia"/>
        <w:sz w:val="19"/>
      </w:rPr>
      <w:t xml:space="preserve">Classes </w:t>
    </w:r>
    <w:r>
      <w:rPr>
        <w:rFonts w:hint="eastAsia"/>
        <w:sz w:val="19"/>
      </w:rPr>
      <w:t>的語法和語意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F18D8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2F18D8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sz w:val="16"/>
      </w:rPr>
      <w:t xml:space="preserve">SGI STL 3.3  </w:t>
    </w:r>
    <w:r>
      <w:rPr>
        <w:rStyle w:val="ALT-V"/>
      </w:rPr>
      <w:t>&lt;stl_function.h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27E7E4" id="Line 32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F92A05" id="Line 31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CECB4C" id="Line 30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C69BA" id="Line 29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D4C17B" id="Line 28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04DBC9" id="Line 27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3FE1F7" id="Line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FE51" id="Line 25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86113" id="Line 23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853935" id="Line 20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5DBDAA" id="Line 17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6B61BB" id="Line 14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6815C9" id="Line 11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A70EA4" id="Line 8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6274D9" id="Line 5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3751A0" id="Line 2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916546" id="Line 24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475DA6" id="Line 21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C0C0F2" id="Line 18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DD8BFB" id="Line 15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A2EA6B" id="Line 12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A586EE" id="Line 9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D289BC" id="Line 6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E1F3C4" id="Line 3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07916BA"/>
    <w:multiLevelType w:val="singleLevel"/>
    <w:tmpl w:val="8A1CC198"/>
    <w:lvl w:ilvl="0">
      <w:start w:val="1"/>
      <w:numFmt w:val="decimal"/>
      <w:lvlText w:val="%1."/>
      <w:lvlJc w:val="left"/>
      <w:pPr>
        <w:tabs>
          <w:tab w:val="num" w:pos="720"/>
        </w:tabs>
        <w:ind w:left="195" w:hanging="195"/>
      </w:pPr>
      <w:rPr>
        <w:rFonts w:hint="eastAsia"/>
        <w:b/>
      </w:rPr>
    </w:lvl>
  </w:abstractNum>
  <w:abstractNum w:abstractNumId="21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2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2"/>
  </w:num>
  <w:num w:numId="18">
    <w:abstractNumId w:val="6"/>
  </w:num>
  <w:num w:numId="19">
    <w:abstractNumId w:val="21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  <w:num w:numId="31">
    <w:abstractNumId w:val="19"/>
    <w:lvlOverride w:ilvl="0">
      <w:startOverride w:val="1"/>
    </w:lvlOverride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8D8"/>
    <w:rsid w:val="002F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133692A-53B5-440D-9BD0-AB462B7A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 w:hAnsi="Arial Black"/>
      <w:sz w:val="19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tabs>
        <w:tab w:val="clear" w:pos="360"/>
      </w:tabs>
      <w:ind w:left="454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</w:tabs>
      <w:spacing w:before="20" w:after="20" w:line="320" w:lineRule="atLeast"/>
      <w:ind w:left="454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20</Pages>
  <Words>4484</Words>
  <Characters>25561</Characters>
  <Application>Microsoft Office Word</Application>
  <DocSecurity>0</DocSecurity>
  <Lines>213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2026-06-09T13:22:00Z</dcterms:created>
  <dcterms:modified xsi:type="dcterms:W3CDTF">2026-06-09T13:22:00Z</dcterms:modified>
</cp:coreProperties>
</file>