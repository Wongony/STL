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B20D7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alloc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/*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Copyright (c) 1996-1997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and its documentation for any purpose is hereby </w:t>
      </w:r>
      <w:r>
        <w:rPr>
          <w:rFonts w:hint="eastAsia"/>
        </w:rPr>
        <w:t>granted without fee,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representations about the suitabili</w:t>
      </w:r>
      <w:r>
        <w:rPr>
          <w:rFonts w:hint="eastAsia"/>
        </w:rPr>
        <w:t>ty of this software for any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__SGI_STL_INTERN</w:t>
      </w:r>
      <w:r>
        <w:rPr>
          <w:rFonts w:hint="eastAsia"/>
        </w:rPr>
        <w:t>AL_ALLOC_H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#define __SGI_STL_INTERNAL_ALLOC_H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#ifdef __SUNPRO_CC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define __PRIVATE </w:t>
      </w:r>
      <w:r>
        <w:rPr>
          <w:rStyle w:val="ctrl-1"/>
          <w:rFonts w:hint="eastAsia"/>
        </w:rPr>
        <w:t>public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// Extra access restrictions prevent us from really making some things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// private.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#else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define __PRIVATE </w:t>
      </w:r>
      <w:r>
        <w:rPr>
          <w:rStyle w:val="ctrl-1"/>
          <w:rFonts w:hint="eastAsia"/>
        </w:rPr>
        <w:t>private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#ifdef </w:t>
      </w:r>
      <w:r>
        <w:rPr>
          <w:rStyle w:val="ctrl-2"/>
          <w:rFonts w:hint="eastAsia"/>
        </w:rPr>
        <w:t>__STL_STATIC_TEMPLATE_MEM</w:t>
      </w:r>
      <w:r>
        <w:rPr>
          <w:rStyle w:val="ctrl-2"/>
          <w:rFonts w:hint="eastAsia"/>
        </w:rPr>
        <w:t>BER_BUG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define __USE_MALLOC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本檔實作出某些標準的</w:t>
      </w:r>
      <w:r>
        <w:rPr>
          <w:rStyle w:val="ctrl-2"/>
          <w:rFonts w:hint="eastAsia"/>
        </w:rPr>
        <w:t xml:space="preserve"> node allocators</w:t>
      </w:r>
      <w:r>
        <w:rPr>
          <w:rStyle w:val="ctrl-2"/>
          <w:rFonts w:hint="eastAsia"/>
        </w:rPr>
        <w:t>。這些配置器與</w:t>
      </w:r>
      <w:r>
        <w:rPr>
          <w:rStyle w:val="ctrl-2"/>
          <w:rFonts w:hint="eastAsia"/>
        </w:rPr>
        <w:t xml:space="preserve"> C++ </w:t>
      </w:r>
      <w:r>
        <w:rPr>
          <w:rStyle w:val="ctrl-2"/>
          <w:rFonts w:hint="eastAsia"/>
        </w:rPr>
        <w:t>標準草稿所描述的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或是與原始</w:t>
      </w:r>
      <w:r>
        <w:rPr>
          <w:rStyle w:val="ctrl-2"/>
          <w:rFonts w:hint="eastAsia"/>
        </w:rPr>
        <w:t xml:space="preserve">STL </w:t>
      </w:r>
      <w:r>
        <w:rPr>
          <w:rStyle w:val="ctrl-2"/>
          <w:rFonts w:hint="eastAsia"/>
        </w:rPr>
        <w:t>所描述的都不相同。它們並未封裝不同的指標型別；事實上我們假設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只有一種指標型別。一些基本函式用來配置個別物件，物件的大小並不比原始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STL </w:t>
      </w:r>
      <w:r>
        <w:rPr>
          <w:rStyle w:val="ctrl-2"/>
          <w:rFonts w:hint="eastAsia"/>
        </w:rPr>
        <w:t>配置器所能配置的更大。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 0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include &lt;</w:t>
      </w:r>
      <w:r>
        <w:rPr>
          <w:rStyle w:val="ctrl-1"/>
          <w:rFonts w:hint="eastAsia"/>
        </w:rPr>
        <w:t>new</w:t>
      </w:r>
      <w:r>
        <w:rPr>
          <w:rFonts w:hint="eastAsia"/>
        </w:rPr>
        <w:t>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 define __THROW_BAD_ALLOC </w:t>
      </w:r>
      <w:r>
        <w:rPr>
          <w:rStyle w:val="ctrl-1"/>
          <w:rFonts w:hint="eastAsia"/>
        </w:rPr>
        <w:t>throw bad_alloc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#elif !defined(__THROW_BAD_ALLOC)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i</w:t>
      </w:r>
      <w:r>
        <w:rPr>
          <w:rFonts w:hint="eastAsia"/>
        </w:rPr>
        <w:t>nclude &lt;iostream.h&gt;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>#   define __THROW_BAD_ALLOC cerr &lt;&lt; "out of memory" &lt;&lt; endl; exit(1)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#ifndef __ALLOC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 define __ALLOC </w:t>
      </w:r>
      <w:r>
        <w:rPr>
          <w:rStyle w:val="ctrl-1"/>
          <w:rFonts w:hint="eastAsia"/>
        </w:rPr>
        <w:t>alloc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#ifdef </w:t>
      </w:r>
      <w:r>
        <w:rPr>
          <w:rStyle w:val="ctrl-2"/>
          <w:rFonts w:hint="eastAsia"/>
        </w:rPr>
        <w:t>__STL_WIN32THREADS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 include </w:t>
      </w:r>
      <w:r>
        <w:rPr>
          <w:rStyle w:val="ctrl-1"/>
          <w:rFonts w:hint="eastAsia"/>
        </w:rPr>
        <w:t>&lt;windows.h&gt;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&lt;stddef.h&gt;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&lt;stdlib.h&gt;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&lt;st</w:t>
      </w:r>
      <w:r>
        <w:rPr>
          <w:rFonts w:hint="eastAsia"/>
        </w:rPr>
        <w:t>ring.h&gt;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&lt;assert.h&gt;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#ifndef __RESTRICT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define __RESTRICT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 !defined(__STL_PTHREADS) &amp;&amp; !defined(_NOTHREADS) \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&amp;&amp; !defined(__STL_SGI_THREADS) &amp;&amp; !defined(__STL_WIN32THREADS)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_NOTHREADS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__STL_PTHREADS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P</w:t>
      </w:r>
      <w:r>
        <w:rPr>
          <w:rStyle w:val="ctrl-2"/>
          <w:rFonts w:hint="eastAsia"/>
        </w:rPr>
        <w:t>OSIX Threads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This is dubious, since this is likely to be a high contention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lock.   Performance may not be adequate.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include &lt;pthread.h&gt;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__NODE_ALLOCATOR_LOCK \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(threads) pthread_mutex_lock(&amp;__node_allocator_lock)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</w:t>
      </w:r>
      <w:r>
        <w:rPr>
          <w:rFonts w:hint="eastAsia"/>
        </w:rPr>
        <w:t xml:space="preserve"> define __NODE_ALLOCATOR_UNLOCK \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(threads) pthread_mutex_unlock(&amp;__node_allocator_lock)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__NODE_ALLOCATOR_THREADS true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__VOLATILE volatile  // Needed at -O3 on SGI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__STL_WIN32THREADS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The lock needs to</w:t>
      </w:r>
      <w:r>
        <w:rPr>
          <w:rStyle w:val="ctrl-2"/>
          <w:rFonts w:hint="eastAsia"/>
        </w:rPr>
        <w:t xml:space="preserve"> be initialized by constructing an allocator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objects of the right type.  We do that here explicitly for alloc.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__NODE_ALLOCATOR_LOCK \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EnterCriticalSection(&amp;__node_allocator_lock)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__NODE_ALLOCATOR_UNLOCK \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Leave</w:t>
      </w:r>
      <w:r>
        <w:rPr>
          <w:rFonts w:hint="eastAsia"/>
        </w:rPr>
        <w:t>CriticalSection(&amp;__node_allocator_lock)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__NODE_ALLOCATOR_THREADS true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__VOLATILE volatile  // may not be needed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 /* WIN32THREADS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__STL_SGI_THREADS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This should work without threads, with sproc threads, or with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pthreads.  It is suboptimal in all cases.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    // It is unlikely to even compile on nonSGI machines.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extern "C"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extern int __us_rsthread_malloc;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The above is copied from malloc.h.  Including &lt;malloc.h&gt;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 xml:space="preserve">// would be cleaner but </w:t>
      </w:r>
      <w:r>
        <w:rPr>
          <w:rStyle w:val="ctrl-2"/>
          <w:rFonts w:hint="eastAsia"/>
        </w:rPr>
        <w:t>fails with certain levels of standard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conformance.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__NODE_ALLOCATOR_LOCK if (threads &amp;&amp; __us_rsthread_malloc) \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{ __lock(&amp;__node_allocator_lock); }</w:t>
      </w:r>
    </w:p>
    <w:p w:rsidR="00000000" w:rsidRDefault="00CB20D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__NODE_ALLOCATOR_UNLOCK if (threads &amp;&amp; __us_rsthread_malloc) \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      { __unlock(&amp;__node_allocator_lock);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__NODE_ALLOCATOR_THREADS true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 define __VOLATILE </w:t>
      </w:r>
      <w:r>
        <w:rPr>
          <w:rStyle w:val="ctrl-1"/>
          <w:rFonts w:hint="eastAsia"/>
        </w:rPr>
        <w:t>volatile</w:t>
      </w:r>
      <w:r>
        <w:rPr>
          <w:rFonts w:hint="eastAsia"/>
        </w:rPr>
        <w:t xml:space="preserve">  // Needed at -O3 on SGI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_NOTHREADS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 Thread-unsafe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__NODE_ALLOCATOR_LOCK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__NODE_ALLOCATOR_UN</w:t>
      </w:r>
      <w:r>
        <w:rPr>
          <w:rFonts w:hint="eastAsia"/>
        </w:rPr>
        <w:t>LOCK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__NODE_ALLOCATOR_THREADS false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__VOLATILE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</w:rPr>
        <w:t>m</w:t>
      </w:r>
      <w:r>
        <w:rPr>
          <w:rStyle w:val="ctrl-2"/>
          <w:rFonts w:hint="eastAsia"/>
        </w:rPr>
        <w:t xml:space="preserve">alloc-based allocator. </w:t>
      </w:r>
      <w:r>
        <w:rPr>
          <w:rStyle w:val="ctrl-2"/>
          <w:rFonts w:hint="eastAsia"/>
        </w:rPr>
        <w:t>通常比稍後介紹的</w:t>
      </w:r>
      <w:r>
        <w:rPr>
          <w:rStyle w:val="ctrl-2"/>
          <w:rFonts w:hint="eastAsia"/>
        </w:rPr>
        <w:t xml:space="preserve"> default alloc </w:t>
      </w:r>
      <w:r>
        <w:rPr>
          <w:rStyle w:val="ctrl-2"/>
          <w:rFonts w:hint="eastAsia"/>
        </w:rPr>
        <w:t>速度慢，</w:t>
      </w:r>
    </w:p>
    <w:p w:rsidR="00000000" w:rsidRDefault="00CB20D7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一般而言是</w:t>
      </w:r>
      <w:r>
        <w:rPr>
          <w:rStyle w:val="ctrl-2"/>
          <w:rFonts w:hint="eastAsia"/>
        </w:rPr>
        <w:t xml:space="preserve"> thread-safe</w:t>
      </w:r>
      <w:r>
        <w:rPr>
          <w:rStyle w:val="ctrl-2"/>
          <w:rFonts w:hint="eastAsia"/>
        </w:rPr>
        <w:t>，並且對於空間的運用比較高效（</w:t>
      </w:r>
      <w:r>
        <w:rPr>
          <w:rStyle w:val="ctrl-2"/>
          <w:rFonts w:hint="eastAsia"/>
        </w:rPr>
        <w:t>efficient</w:t>
      </w:r>
      <w:r>
        <w:rPr>
          <w:rStyle w:val="ctrl-2"/>
          <w:rFonts w:hint="eastAsia"/>
        </w:rPr>
        <w:t>）。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#ifdef __STL_STATIC_TEMPLATE_MEMBER_BUG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__DECLARE_GLOBALS_HERE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void (* </w:t>
      </w:r>
      <w:r>
        <w:rPr>
          <w:rStyle w:val="ctrl-1"/>
          <w:rFonts w:hint="eastAsia"/>
        </w:rPr>
        <w:t>__malloc_alloc_oom_handler</w:t>
      </w:r>
      <w:r>
        <w:rPr>
          <w:rFonts w:hint="eastAsia"/>
        </w:rPr>
        <w:t>)() = 0;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g++ 2.7.2 </w:t>
      </w:r>
      <w:r>
        <w:rPr>
          <w:rStyle w:val="ctrl-2"/>
          <w:rFonts w:hint="eastAsia"/>
        </w:rPr>
        <w:t>並不支援</w:t>
      </w:r>
      <w:r>
        <w:rPr>
          <w:rStyle w:val="ctrl-2"/>
          <w:rFonts w:hint="eastAsia"/>
        </w:rPr>
        <w:t xml:space="preserve"> static template da</w:t>
      </w:r>
      <w:r>
        <w:rPr>
          <w:rStyle w:val="ctrl-2"/>
          <w:rFonts w:hint="eastAsia"/>
        </w:rPr>
        <w:t>ta members.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else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extern void (* </w:t>
      </w:r>
      <w:r>
        <w:rPr>
          <w:rStyle w:val="ctrl-1"/>
          <w:rFonts w:hint="eastAsia"/>
        </w:rPr>
        <w:t>__malloc_alloc_oom_handler</w:t>
      </w:r>
      <w:r>
        <w:rPr>
          <w:rFonts w:hint="eastAsia"/>
        </w:rPr>
        <w:t>)();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以下是第一級配置器。</w:t>
      </w:r>
    </w:p>
    <w:p w:rsidR="00000000" w:rsidRDefault="00CB20D7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注意，無「</w:t>
      </w:r>
      <w:r>
        <w:rPr>
          <w:rStyle w:val="ctrl-2"/>
        </w:rPr>
        <w:t>template</w:t>
      </w:r>
      <w:r>
        <w:rPr>
          <w:rStyle w:val="ctrl-2"/>
          <w:rFonts w:hint="eastAsia"/>
        </w:rPr>
        <w:t>型別參數」。「非型別參數」</w:t>
      </w:r>
      <w:r>
        <w:rPr>
          <w:rStyle w:val="ctrl-2"/>
        </w:rPr>
        <w:t>inst</w:t>
      </w:r>
      <w:r>
        <w:rPr>
          <w:rStyle w:val="ctrl-2"/>
          <w:rFonts w:hint="eastAsia"/>
        </w:rPr>
        <w:t>完全沒派上用場。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__malloc_alloc_template</w:t>
      </w:r>
      <w:r>
        <w:rPr>
          <w:rFonts w:hint="eastAsia"/>
        </w:rPr>
        <w:t xml:space="preserve"> {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private: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Style w:val="ctrl-3"/>
          <w:rFonts w:hint="eastAsia"/>
        </w:rPr>
        <w:t>static</w:t>
      </w:r>
      <w:r>
        <w:rPr>
          <w:rFonts w:hint="eastAsia"/>
        </w:rPr>
        <w:t xml:space="preserve"> void *</w:t>
      </w:r>
      <w:r>
        <w:rPr>
          <w:rStyle w:val="ctrl-1"/>
          <w:rFonts w:hint="eastAsia"/>
        </w:rPr>
        <w:t>oom_malloc</w:t>
      </w:r>
      <w:r>
        <w:rPr>
          <w:rFonts w:hint="eastAsia"/>
        </w:rPr>
        <w:t>(size_t);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Style w:val="ctrl-3"/>
          <w:rFonts w:hint="eastAsia"/>
        </w:rPr>
        <w:t>static</w:t>
      </w:r>
      <w:r>
        <w:rPr>
          <w:rFonts w:hint="eastAsia"/>
        </w:rPr>
        <w:t xml:space="preserve"> void *</w:t>
      </w:r>
      <w:r>
        <w:rPr>
          <w:rStyle w:val="ctrl-1"/>
          <w:rFonts w:hint="eastAsia"/>
        </w:rPr>
        <w:t>oom_r</w:t>
      </w:r>
      <w:r>
        <w:rPr>
          <w:rStyle w:val="ctrl-1"/>
          <w:rFonts w:hint="eastAsia"/>
        </w:rPr>
        <w:t>ealloc</w:t>
      </w:r>
      <w:r>
        <w:rPr>
          <w:rFonts w:hint="eastAsia"/>
        </w:rPr>
        <w:t>(void *, size_t);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</w:t>
      </w:r>
      <w:r>
        <w:rPr>
          <w:rStyle w:val="ctrl-1"/>
          <w:rFonts w:hint="eastAsia"/>
        </w:rPr>
        <w:t>n</w:t>
      </w:r>
      <w:r>
        <w:rPr>
          <w:rFonts w:hint="eastAsia"/>
        </w:rPr>
        <w:t xml:space="preserve">def </w:t>
      </w:r>
      <w:r>
        <w:rPr>
          <w:rStyle w:val="ctrl-2"/>
          <w:rFonts w:hint="eastAsia"/>
        </w:rPr>
        <w:t>__STL_STATIC_TEMPLATE_MEMBER_BUG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static</w:t>
      </w:r>
      <w:r>
        <w:rPr>
          <w:rFonts w:hint="eastAsia"/>
        </w:rPr>
        <w:t xml:space="preserve"> void (* </w:t>
      </w:r>
      <w:r>
        <w:rPr>
          <w:rStyle w:val="ctrl-1"/>
          <w:rFonts w:hint="eastAsia"/>
        </w:rPr>
        <w:t>__malloc_alloc_oom_handler</w:t>
      </w:r>
      <w:r>
        <w:rPr>
          <w:rFonts w:hint="eastAsia"/>
        </w:rPr>
        <w:t>)();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public: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static void * </w:t>
      </w:r>
      <w:r>
        <w:rPr>
          <w:rStyle w:val="ctrl-1"/>
          <w:rFonts w:hint="eastAsia"/>
        </w:rPr>
        <w:t>allocate</w:t>
      </w:r>
      <w:r>
        <w:rPr>
          <w:rFonts w:hint="eastAsia"/>
        </w:rPr>
        <w:t>(size_t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void *result = </w:t>
      </w:r>
      <w:r>
        <w:rPr>
          <w:rStyle w:val="ctrl-3"/>
          <w:rFonts w:hint="eastAsia"/>
        </w:rPr>
        <w:t>malloc</w:t>
      </w:r>
      <w:r>
        <w:rPr>
          <w:rFonts w:hint="eastAsia"/>
        </w:rPr>
        <w:t>(n);</w:t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第一級配置器直接使用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malloc()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(0 == result) result = </w:t>
      </w:r>
      <w:r>
        <w:rPr>
          <w:rStyle w:val="ctrl-3"/>
          <w:rFonts w:hint="eastAsia"/>
        </w:rPr>
        <w:t>oom_m</w:t>
      </w:r>
      <w:r>
        <w:rPr>
          <w:rStyle w:val="ctrl-3"/>
          <w:rFonts w:hint="eastAsia"/>
        </w:rPr>
        <w:t>alloc</w:t>
      </w:r>
      <w:r>
        <w:rPr>
          <w:rFonts w:hint="eastAsia"/>
        </w:rPr>
        <w:t>(n);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static void </w:t>
      </w:r>
      <w:r>
        <w:rPr>
          <w:rStyle w:val="ctrl-1"/>
          <w:rFonts w:hint="eastAsia"/>
        </w:rPr>
        <w:t>deallocate</w:t>
      </w:r>
      <w:r>
        <w:rPr>
          <w:rFonts w:hint="eastAsia"/>
        </w:rPr>
        <w:t>(void *p, size_t /* n */)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free</w:t>
      </w:r>
      <w:r>
        <w:rPr>
          <w:rFonts w:hint="eastAsia"/>
        </w:rPr>
        <w:t>(p);</w:t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第一級配置器直接使用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free()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static void * </w:t>
      </w:r>
      <w:r>
        <w:rPr>
          <w:rStyle w:val="ctrl-1"/>
          <w:rFonts w:hint="eastAsia"/>
        </w:rPr>
        <w:t>reallocate</w:t>
      </w:r>
      <w:r>
        <w:rPr>
          <w:rFonts w:hint="eastAsia"/>
        </w:rPr>
        <w:t>(void *p, size_t /* old_sz */, size_t new_sz)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void * result = </w:t>
      </w:r>
      <w:r>
        <w:rPr>
          <w:rStyle w:val="ctrl-3"/>
          <w:rFonts w:hint="eastAsia"/>
        </w:rPr>
        <w:t>realloc</w:t>
      </w:r>
      <w:r>
        <w:rPr>
          <w:rFonts w:hint="eastAsia"/>
        </w:rPr>
        <w:t>(p, new_sz);</w:t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第一級配置器直接使用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realloc()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if (0 == result) result = </w:t>
      </w:r>
      <w:r>
        <w:rPr>
          <w:rStyle w:val="ctrl-3"/>
          <w:rFonts w:hint="eastAsia"/>
        </w:rPr>
        <w:t>oom_realloc</w:t>
      </w:r>
      <w:r>
        <w:rPr>
          <w:rFonts w:hint="eastAsia"/>
        </w:rPr>
        <w:t>(p, new_sz);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以下類似</w:t>
      </w:r>
      <w:r>
        <w:rPr>
          <w:rStyle w:val="ctrl-2"/>
        </w:rPr>
        <w:t xml:space="preserve"> C++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set_new_handler()</w:t>
      </w:r>
      <w:r>
        <w:rPr>
          <w:rStyle w:val="ctrl-2"/>
          <w:rFonts w:hint="eastAsia"/>
        </w:rPr>
        <w:t>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static void (* </w:t>
      </w:r>
      <w:r>
        <w:rPr>
          <w:rStyle w:val="ctrl-1"/>
          <w:rFonts w:hint="eastAsia"/>
        </w:rPr>
        <w:t>set_malloc_handler(void (*f)())</w:t>
      </w:r>
      <w:r>
        <w:rPr>
          <w:rFonts w:hint="eastAsia"/>
        </w:rPr>
        <w:t>)()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void (* old)() = </w:t>
      </w:r>
      <w:r>
        <w:rPr>
          <w:rStyle w:val="ctrl-1"/>
          <w:rFonts w:hint="eastAsia"/>
        </w:rPr>
        <w:t>__malloc_alloc_oom_handler</w:t>
      </w:r>
      <w:r>
        <w:rPr>
          <w:rFonts w:hint="eastAsia"/>
        </w:rPr>
        <w:t>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__malloc_alloc_oom_handler</w:t>
      </w:r>
      <w:r>
        <w:rPr>
          <w:rFonts w:hint="eastAsia"/>
        </w:rPr>
        <w:t xml:space="preserve"> = f;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return(</w:t>
      </w:r>
      <w:r>
        <w:rPr>
          <w:rFonts w:hint="eastAsia"/>
        </w:rPr>
        <w:t>old);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malloc_alloc out-of-memory handling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__STL_STATIC_TEMPLATE_MEMBER_BUG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&lt;int inst&gt;</w:t>
      </w:r>
    </w:p>
    <w:p w:rsidR="00000000" w:rsidRDefault="00CB20D7">
      <w:pPr>
        <w:pStyle w:val="ALT-L"/>
        <w:ind w:right="-878"/>
        <w:rPr>
          <w:rFonts w:hint="eastAsia"/>
        </w:rPr>
      </w:pPr>
      <w:r>
        <w:rPr>
          <w:rFonts w:hint="eastAsia"/>
        </w:rPr>
        <w:t>void (* __malloc_alloc_template&lt;inst&gt;::__malloc_alloc_oom_handler)() = 0;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>template &lt;int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void * __malloc_alloc_template&lt;inst&gt;::oo</w:t>
      </w:r>
      <w:r>
        <w:rPr>
          <w:rFonts w:hint="eastAsia"/>
        </w:rPr>
        <w:t>m_malloc(size_t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void (* my_malloc_handler)();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void *result;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for (;;) {</w:t>
      </w:r>
      <w:r>
        <w:tab/>
      </w: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不斷嘗試釋放、配置、再釋放、再配置…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my_malloc_handler = __malloc_alloc_oom_handler;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(0 == my_malloc_handler) { __THROW_BAD_ALLOC; }</w:t>
      </w: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    (*</w:t>
      </w:r>
      <w:r>
        <w:rPr>
          <w:rStyle w:val="ctrl-3"/>
          <w:rFonts w:hint="eastAsia"/>
        </w:rPr>
        <w:t>my_malloc_handler</w:t>
      </w:r>
      <w:r>
        <w:rPr>
          <w:rFonts w:hint="eastAsia"/>
        </w:rPr>
        <w:t>)();</w:t>
      </w:r>
      <w: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呼叫處理常式，企圖釋放記憶體。</w:t>
      </w: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    result = </w:t>
      </w:r>
      <w:r>
        <w:rPr>
          <w:rStyle w:val="ctrl-3"/>
          <w:rFonts w:hint="eastAsia"/>
        </w:rPr>
        <w:t>malloc</w:t>
      </w:r>
      <w:r>
        <w:rPr>
          <w:rFonts w:hint="eastAsia"/>
        </w:rPr>
        <w:t>(n);</w:t>
      </w:r>
      <w:r>
        <w:tab/>
      </w:r>
      <w:r>
        <w:tab/>
      </w:r>
      <w:r>
        <w:tab/>
      </w: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再次嘗試配置記憶體。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(result) return</w:t>
      </w:r>
      <w:r>
        <w:rPr>
          <w:rFonts w:hint="eastAsia"/>
        </w:rPr>
        <w:t>(result);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void * __malloc_alloc_template&lt;inst&gt;::oom_realloc(void *p, 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void (* </w:t>
      </w:r>
      <w:r>
        <w:rPr>
          <w:rStyle w:val="ctrl-3"/>
          <w:rFonts w:hint="eastAsia"/>
        </w:rPr>
        <w:t>my_malloc_handler</w:t>
      </w:r>
      <w:r>
        <w:rPr>
          <w:rFonts w:hint="eastAsia"/>
        </w:rPr>
        <w:t>)();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void *result;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for (;;) {</w:t>
      </w:r>
      <w:r>
        <w:tab/>
      </w: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不斷嘗試釋放、配置、再釋放、再配置…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my_malloc_handler = __malloc_alloc_oom_handler;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(0 == my_malloc_handler) { __THROW_BAD_ALLOC; }</w:t>
      </w: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    (*</w:t>
      </w:r>
      <w:r>
        <w:rPr>
          <w:rStyle w:val="ctrl-3"/>
          <w:rFonts w:hint="eastAsia"/>
        </w:rPr>
        <w:t>my_malloc_handler</w:t>
      </w:r>
      <w:r>
        <w:rPr>
          <w:rFonts w:hint="eastAsia"/>
        </w:rPr>
        <w:t>)();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呼叫處理常式，企圖釋放記憶體。</w:t>
      </w:r>
    </w:p>
    <w:p w:rsidR="00000000" w:rsidRDefault="00CB20D7">
      <w:pPr>
        <w:pStyle w:val="ALT-L"/>
        <w:ind w:right="-518"/>
      </w:pPr>
      <w:r>
        <w:rPr>
          <w:rFonts w:hint="eastAsia"/>
        </w:rPr>
        <w:t xml:space="preserve">        result = </w:t>
      </w:r>
      <w:r>
        <w:rPr>
          <w:rStyle w:val="ctrl-3"/>
          <w:rFonts w:hint="eastAsia"/>
        </w:rPr>
        <w:t>realloc</w:t>
      </w:r>
      <w:r>
        <w:rPr>
          <w:rFonts w:hint="eastAsia"/>
        </w:rPr>
        <w:t>(p, n);</w:t>
      </w:r>
      <w:r>
        <w:tab/>
      </w: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再次嘗試配置記憶體。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(result) return(result);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typedef </w:t>
      </w:r>
      <w:r>
        <w:rPr>
          <w:rStyle w:val="ctrl-3"/>
          <w:rFonts w:hint="eastAsia"/>
        </w:rPr>
        <w:t>__malloc_alloc_template</w:t>
      </w:r>
      <w:r>
        <w:rPr>
          <w:rFonts w:hint="eastAsia"/>
        </w:rPr>
        <w:t xml:space="preserve">&lt;0&gt; </w:t>
      </w:r>
      <w:r>
        <w:rPr>
          <w:rStyle w:val="ctrl-1"/>
          <w:rFonts w:hint="eastAsia"/>
        </w:rPr>
        <w:t>malloc_alloc</w:t>
      </w:r>
      <w:r>
        <w:rPr>
          <w:rFonts w:hint="eastAsia"/>
        </w:rPr>
        <w:t>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</w:t>
      </w:r>
      <w:r>
        <w:rPr>
          <w:rFonts w:hint="eastAsia"/>
        </w:rPr>
        <w:t>ate&lt;class T, class Alloc&gt;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simple_alloc</w:t>
      </w:r>
      <w:r>
        <w:rPr>
          <w:rFonts w:hint="eastAsia"/>
        </w:rPr>
        <w:t xml:space="preserve"> {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public: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T *</w:t>
      </w:r>
      <w:r>
        <w:rPr>
          <w:rStyle w:val="ctrl-1"/>
          <w:rFonts w:hint="eastAsia"/>
        </w:rPr>
        <w:t>allocate</w:t>
      </w:r>
      <w:r>
        <w:rPr>
          <w:rFonts w:hint="eastAsia"/>
        </w:rPr>
        <w:t>(size_t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{ return 0 == n? 0 : (T*) </w:t>
      </w:r>
      <w:r>
        <w:rPr>
          <w:rStyle w:val="ctrl-3"/>
          <w:rFonts w:hint="eastAsia"/>
        </w:rPr>
        <w:t>Alloc::allocate</w:t>
      </w:r>
      <w:r>
        <w:rPr>
          <w:rFonts w:hint="eastAsia"/>
        </w:rPr>
        <w:t>(n * sizeof (T));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T *</w:t>
      </w:r>
      <w:r>
        <w:rPr>
          <w:rStyle w:val="ctrl-1"/>
          <w:rFonts w:hint="eastAsia"/>
        </w:rPr>
        <w:t>allocate</w:t>
      </w:r>
      <w:r>
        <w:rPr>
          <w:rFonts w:hint="eastAsia"/>
        </w:rPr>
        <w:t>(void)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{ return (T*) </w:t>
      </w:r>
      <w:r>
        <w:rPr>
          <w:rStyle w:val="ctrl-3"/>
          <w:rFonts w:hint="eastAsia"/>
        </w:rPr>
        <w:t>Alloc::allocate</w:t>
      </w:r>
      <w:r>
        <w:rPr>
          <w:rFonts w:hint="eastAsia"/>
        </w:rPr>
        <w:t>(sizeof (T));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void </w:t>
      </w:r>
      <w:r>
        <w:rPr>
          <w:rStyle w:val="ctrl-1"/>
          <w:rFonts w:hint="eastAsia"/>
        </w:rPr>
        <w:t>deallocate</w:t>
      </w:r>
      <w:r>
        <w:rPr>
          <w:rFonts w:hint="eastAsia"/>
        </w:rPr>
        <w:t>(T *p, 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{ if (0 != n) </w:t>
      </w:r>
      <w:r>
        <w:rPr>
          <w:rStyle w:val="ctrl-3"/>
          <w:rFonts w:hint="eastAsia"/>
        </w:rPr>
        <w:t>Alloc::deallocate</w:t>
      </w:r>
      <w:r>
        <w:rPr>
          <w:rFonts w:hint="eastAsia"/>
        </w:rPr>
        <w:t>(p, n * sizeof (T));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void </w:t>
      </w:r>
      <w:r>
        <w:rPr>
          <w:rStyle w:val="ctrl-1"/>
          <w:rFonts w:hint="eastAsia"/>
        </w:rPr>
        <w:t>deallocate</w:t>
      </w:r>
      <w:r>
        <w:rPr>
          <w:rFonts w:hint="eastAsia"/>
        </w:rPr>
        <w:t>(T *p)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{ </w:t>
      </w:r>
      <w:r>
        <w:rPr>
          <w:rStyle w:val="ctrl-3"/>
          <w:rFonts w:hint="eastAsia"/>
        </w:rPr>
        <w:t>Alloc::deallocate</w:t>
      </w:r>
      <w:r>
        <w:rPr>
          <w:rFonts w:hint="eastAsia"/>
        </w:rPr>
        <w:t>(p, sizeof (T));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>// Allocator adaptor to check size arguments for deb</w:t>
      </w:r>
      <w:r>
        <w:rPr>
          <w:rStyle w:val="ctrl-2"/>
          <w:rFonts w:hint="eastAsia"/>
        </w:rPr>
        <w:t>ugging.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Reports errors using assert.  Checking can be disabled with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NDEBUG, but it's far better to just use the underlying allocator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instead when no checking is desired.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There is some evidence that this can confuse Purify.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Alloc</w:t>
      </w:r>
      <w:r>
        <w:rPr>
          <w:rFonts w:hint="eastAsia"/>
        </w:rPr>
        <w:t>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debug_alloc</w:t>
      </w:r>
      <w:r>
        <w:rPr>
          <w:rFonts w:hint="eastAsia"/>
        </w:rPr>
        <w:t xml:space="preserve"> {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private: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enum {extra = 8};       // Size of space used to store size.  Note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    // that this must be large enough to preserve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    // alignment.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public: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static void * allocate(size_t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char *result = (char *)Alloc::allocate(n + extra);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*(size_t *)result = n;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 result + extra;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static void deallocate(void *p, 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char * real_p = (char *)p - extra;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assert(*(size_t *)real_p == 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Alloc::deallocate(real_p</w:t>
      </w:r>
      <w:r>
        <w:rPr>
          <w:rFonts w:hint="eastAsia"/>
        </w:rPr>
        <w:t>, n + extra);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static void * reallocate(void *p, size_t old_sz, size_t new_sz)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char * real_p = (char *)p - extra;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assert(*(size_t *)real_p == old_sz);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char * result = (char *)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Alloc::reallocate(real_p, old_sz + extra, new_</w:t>
      </w:r>
      <w:r>
        <w:rPr>
          <w:rFonts w:hint="eastAsia"/>
        </w:rPr>
        <w:t>sz + extra);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*(size_t *)result = new_sz;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 result + extra;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__USE_MALLOC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typedef </w:t>
      </w:r>
      <w:r>
        <w:rPr>
          <w:rStyle w:val="ctrl-3"/>
          <w:rFonts w:hint="eastAsia"/>
        </w:rPr>
        <w:t>malloc_alloc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alloc</w:t>
      </w:r>
      <w:r>
        <w:rPr>
          <w:rFonts w:hint="eastAsia"/>
        </w:rPr>
        <w:t>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alloc </w:t>
      </w:r>
      <w:r>
        <w:rPr>
          <w:rStyle w:val="ctrl-2"/>
          <w:rFonts w:hint="eastAsia"/>
        </w:rPr>
        <w:t>為第一級配置器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typedef malloc_alloc single_client_alloc;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else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Default node allocator.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With a reasonable compil</w:t>
      </w:r>
      <w:r>
        <w:rPr>
          <w:rStyle w:val="ctrl-2"/>
          <w:rFonts w:hint="eastAsia"/>
        </w:rPr>
        <w:t>er, this should be roughly as fast as the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original STL class-specific allocators, but with less fragmentation.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Default_alloc_template parameters are experimental and MAY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DISAPPEAR in the future.  Clients should just use alloc for now.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Import</w:t>
      </w:r>
      <w:r>
        <w:rPr>
          <w:rStyle w:val="ctrl-2"/>
          <w:rFonts w:hint="eastAsia"/>
        </w:rPr>
        <w:t>ant implementation properties: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1. If the client request an object of size &gt; __MAX_BYTES, the resulting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   object will be obtained directly from malloc.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2. In all other cases, we allocate an object of size exactly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   ROUND_UP(requested_size).  T</w:t>
      </w:r>
      <w:r>
        <w:rPr>
          <w:rStyle w:val="ctrl-2"/>
          <w:rFonts w:hint="eastAsia"/>
        </w:rPr>
        <w:t>hus the client has enough size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   information that we can return the object to the proper free list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   without permanently losing part of the object.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The first template parameter specifies whether more than one thread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may use this allocator</w:t>
      </w:r>
      <w:r>
        <w:rPr>
          <w:rStyle w:val="ctrl-2"/>
          <w:rFonts w:hint="eastAsia"/>
        </w:rPr>
        <w:t>.  It is safe to allocate an object from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one instance of a default_alloc and deallocate it with another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one.  This effectively transfers its ownership to the second one.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This may have undesirable effects on reference locality.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The second parame</w:t>
      </w:r>
      <w:r>
        <w:rPr>
          <w:rStyle w:val="ctrl-2"/>
          <w:rFonts w:hint="eastAsia"/>
        </w:rPr>
        <w:t>ter is unreferenced and serves only to allow the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creation of multiple default_alloc instances.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Node that containers built on different allocator instances have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different types, limiting the utility of this approach.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#ifdef __SUNPRO_CC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breaks if</w:t>
      </w:r>
      <w:r>
        <w:rPr>
          <w:rStyle w:val="ctrl-2"/>
          <w:rFonts w:hint="eastAsia"/>
        </w:rPr>
        <w:t xml:space="preserve"> we make these template class members: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enum {__ALIGN = 8};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小型區塊的上調邊界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enum {__MAX_BYTES = 128};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小型區塊的上限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enum {__NFREELISTS = __MAX_BYTES/__ALIGN};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ascii="Times New Roman"/>
          <w:i/>
          <w:sz w:val="19"/>
        </w:rPr>
        <w:t>free-list</w:t>
      </w:r>
      <w:r>
        <w:rPr>
          <w:rStyle w:val="ctrl-2"/>
        </w:rPr>
        <w:t xml:space="preserve">s </w:t>
      </w:r>
      <w:r>
        <w:rPr>
          <w:rStyle w:val="ctrl-2"/>
          <w:rFonts w:hint="eastAsia"/>
        </w:rPr>
        <w:t>個數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以下是第二級配置器。</w:t>
      </w:r>
    </w:p>
    <w:p w:rsidR="00000000" w:rsidRDefault="00CB20D7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注意，無「</w:t>
      </w:r>
      <w:r>
        <w:rPr>
          <w:rStyle w:val="ctrl-2"/>
        </w:rPr>
        <w:t>template</w:t>
      </w:r>
      <w:r>
        <w:rPr>
          <w:rStyle w:val="ctrl-2"/>
          <w:rFonts w:hint="eastAsia"/>
        </w:rPr>
        <w:t>型別參數」，且第二參數完全沒派上用場。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template &lt;bool </w:t>
      </w:r>
      <w:r>
        <w:rPr>
          <w:rStyle w:val="ctrl-3"/>
          <w:rFonts w:hint="eastAsia"/>
        </w:rPr>
        <w:t>threads</w:t>
      </w:r>
      <w:r>
        <w:rPr>
          <w:rFonts w:hint="eastAsia"/>
        </w:rPr>
        <w:t xml:space="preserve">, int </w:t>
      </w:r>
      <w:r>
        <w:rPr>
          <w:rStyle w:val="ctrl-3"/>
          <w:rFonts w:hint="eastAsia"/>
        </w:rPr>
        <w:t>inst</w:t>
      </w:r>
      <w:r>
        <w:rPr>
          <w:rFonts w:hint="eastAsia"/>
        </w:rPr>
        <w:t>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__default_alloc_template</w:t>
      </w:r>
      <w:r>
        <w:rPr>
          <w:rFonts w:hint="eastAsia"/>
        </w:rPr>
        <w:t xml:space="preserve"> {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private: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實際上我</w:t>
      </w:r>
      <w:r>
        <w:rPr>
          <w:rStyle w:val="ctrl-2"/>
          <w:rFonts w:hint="eastAsia"/>
        </w:rPr>
        <w:t>們應該使用</w:t>
      </w:r>
      <w:r>
        <w:rPr>
          <w:rStyle w:val="ctrl-2"/>
          <w:rFonts w:hint="eastAsia"/>
        </w:rPr>
        <w:t xml:space="preserve"> static const int x = N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來取代</w:t>
      </w:r>
      <w:r>
        <w:rPr>
          <w:rStyle w:val="ctrl-2"/>
          <w:rFonts w:hint="eastAsia"/>
        </w:rPr>
        <w:t xml:space="preserve"> enum { x = N }, </w:t>
      </w:r>
      <w:r>
        <w:rPr>
          <w:rStyle w:val="ctrl-2"/>
          <w:rFonts w:hint="eastAsia"/>
        </w:rPr>
        <w:t>但目前支援該性質的編譯器還不多。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ifndef __SUNPRO_CC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enum {__ALIGN = 8};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enum {__MAX_BYTES = 128};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enum {</w:t>
      </w:r>
      <w:r>
        <w:rPr>
          <w:rStyle w:val="ctrl-1"/>
          <w:rFonts w:hint="eastAsia"/>
        </w:rPr>
        <w:t>__NFREELISTS</w:t>
      </w:r>
      <w:r>
        <w:rPr>
          <w:rFonts w:hint="eastAsia"/>
        </w:rPr>
        <w:t xml:space="preserve"> = __MAX_BYTES/__ALIGN};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size_t </w:t>
      </w:r>
      <w:r>
        <w:rPr>
          <w:rStyle w:val="ctrl-1"/>
          <w:rFonts w:hint="eastAsia"/>
        </w:rPr>
        <w:t>ROUND_UP</w:t>
      </w:r>
      <w:r>
        <w:rPr>
          <w:rFonts w:hint="eastAsia"/>
        </w:rPr>
        <w:t>(size_t bytes)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</w:t>
      </w:r>
      <w:r>
        <w:rPr>
          <w:rFonts w:hint="eastAsia"/>
        </w:rPr>
        <w:t xml:space="preserve"> (((bytes) + __ALIGN-1) &amp; ~(__ALIGN - 1));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__PRIVATE: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union obj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union obj * free_list_link;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char client_data[1];    </w:t>
      </w:r>
      <w:r>
        <w:rPr>
          <w:rStyle w:val="ctrl-2"/>
          <w:rFonts w:hint="eastAsia"/>
        </w:rPr>
        <w:t>/* The client sees this.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private: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ifdef __SUNPRO_CC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obj * __VOLATILE free_list[]; 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// S</w:t>
      </w:r>
      <w:r>
        <w:rPr>
          <w:rFonts w:hint="eastAsia"/>
        </w:rPr>
        <w:t>pecifying a size results in duplicate def for 4.1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else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obj * __VOLATILE free_list[__NFREELISTS]; 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 size_t FREELIST_INDEX(size_t bytes)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 (((bytes) + __ALIGN-1)/__ALIGN - 1);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// Returns an object of size n</w:t>
      </w:r>
      <w:r>
        <w:rPr>
          <w:rFonts w:hint="eastAsia"/>
        </w:rPr>
        <w:t>, and optionally adds to size n free list.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void *refill(size_t 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// Allocates a chunk for nobjs of size "size".  nobjs may be reduced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// if it is inconvenient to allocate the requested number.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char *chunk_alloc(size_t size, int &amp;nob</w:t>
      </w:r>
      <w:r>
        <w:rPr>
          <w:rFonts w:hint="eastAsia"/>
        </w:rPr>
        <w:t>js);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// Chunk allocation state.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char *start_free;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char *end_free;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size_t heap_size;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__STL_SGI_THREADS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volatile unsigned long __node_allocator_lock;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void __lock(volatile unsigned long *); 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</w:t>
      </w:r>
      <w:r>
        <w:rPr>
          <w:rFonts w:hint="eastAsia"/>
        </w:rPr>
        <w:t>tic inline void __unlock(volatile unsigned long *);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__STL_PTHREADS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pthread_mutex_t __node_allocator_lock;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__STL_WIN32THREADS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CRITICAL_SECTION __node_allocator_lock;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bool __node_allocator_lo</w:t>
      </w:r>
      <w:r>
        <w:rPr>
          <w:rFonts w:hint="eastAsia"/>
        </w:rPr>
        <w:t>ck_initialized;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public: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__default_alloc_template()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ab/>
        <w:t>// This assumes the first constructor is called before 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ab/>
        <w:t>// are started.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(!__node_allocator_lock_initialized)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InitializeCriticalSection(&amp;__node_allocator_lock);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      __node_allocator_lock_initialized = true;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private: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class lock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public: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lock() { __NODE_ALLOCATOR_LOCK;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~lock() { __NODE_ALLOCATOR_UNLOCK;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friend class lock;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public: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/* n must be &gt; 0     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void * allocate(size_t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obj * __VOLATILE * my_free_list;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obj * __RESTRICT result;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(n &gt; (size_t) __MAX_BYTES)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return(malloc_alloc::allocate(n));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my_free_list = free_list + FREELIS</w:t>
      </w:r>
      <w:r>
        <w:rPr>
          <w:rFonts w:hint="eastAsia"/>
        </w:rPr>
        <w:t>T_INDEX(n);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// Acquire the lock here with a constructor call.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// This ensures that it is released in exit or during stack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// unwinding.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    ifndef _NOTHREADS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/*REFERENCED*/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lock lock_instance;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   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result = *my_</w:t>
      </w:r>
      <w:r>
        <w:rPr>
          <w:rFonts w:hint="eastAsia"/>
        </w:rPr>
        <w:t>free_list;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(result == 0)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void *r = refill(ROUND_UP(n));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 r;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*my_free_list = result -&gt; free_list_link;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 (result);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/* p may not be 0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void deallocate(void *p, 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obj *q = (o</w:t>
      </w:r>
      <w:r>
        <w:rPr>
          <w:rFonts w:hint="eastAsia"/>
        </w:rPr>
        <w:t>bj *)p;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obj * __VOLATILE * my_free_list;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(n &gt; (size_t) __MAX_BYTES)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malloc_alloc::deallocate(p, 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my_free_list = free_list + FREELIST_INDEX(n);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// acquire lock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    ifndef _NOTHREADS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/*REFERE</w:t>
      </w:r>
      <w:r>
        <w:rPr>
          <w:rFonts w:hint="eastAsia"/>
        </w:rPr>
        <w:t>NCED*/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lock lock_instance;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    endif /* _NOTHREADS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q -&gt; free_list_link = *my_free_list;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*my_free_list = q;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// lock is released here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static void * reallocate(void *p, size_t old_sz, size_t new_sz);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 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typedef __default_a</w:t>
      </w:r>
      <w:r>
        <w:rPr>
          <w:rFonts w:hint="eastAsia"/>
        </w:rPr>
        <w:t>lloc_template&lt;__NODE_ALLOCATOR_THREADS, 0&gt; alloc;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typedef __default_alloc_template&lt;false, 0&gt; single_client_alloc;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/* We allocate memory in large chunks in order to avoid fragmenting    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/* the malloc heap too much.                                    </w:t>
      </w:r>
      <w:r>
        <w:rPr>
          <w:rFonts w:hint="eastAsia"/>
        </w:rPr>
        <w:t xml:space="preserve">       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/* We assume that size is properly aligned.                            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/* We hold the allocation lock.                                        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char*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__default_alloc_template&lt;threads, inst&gt;::chunk_alloc(si</w:t>
      </w:r>
      <w:r>
        <w:rPr>
          <w:rFonts w:hint="eastAsia"/>
        </w:rPr>
        <w:t>ze_t size, int&amp; nobjs)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char * result;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size_t total_bytes = size * nobjs;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size_t bytes_left = end_free - start_free;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(bytes_left &gt;= total_bytes)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result = start_free;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start_free += total_bytes;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return(result);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 else if (bytes_left &gt;= size)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nobjs = bytes_left/size;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total_bytes = size * nobjs;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    result = start_free;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start_free += total_bytes;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return(result);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 else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size_t bytes_to_get = 2 * total_bytes + R</w:t>
      </w:r>
      <w:r>
        <w:rPr>
          <w:rFonts w:hint="eastAsia"/>
        </w:rPr>
        <w:t>OUND_UP(heap_size &gt;&gt; 4);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// Try to make use of the left-over piece.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(bytes_left &gt; 0)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obj * __VOLATILE * my_free_list =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    free_list + FREELIST_INDEX(bytes_left);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((obj *)start_free) -&gt; free</w:t>
      </w:r>
      <w:r>
        <w:rPr>
          <w:rFonts w:hint="eastAsia"/>
        </w:rPr>
        <w:t>_list_link = *my_free_list;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*my_free_list = (obj *)start_free;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start_free = (char *)malloc(bytes_to_get);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(0 == start_free)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int i;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obj * __VOLATILE * my_free_list, *p;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Try to</w:t>
      </w:r>
      <w:r>
        <w:rPr>
          <w:rFonts w:hint="eastAsia"/>
        </w:rPr>
        <w:t xml:space="preserve"> make do with what we have.  That can't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hurt.  We do not try smaller requests, since that tends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to result in disaster on multi-process machines.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for (i = size; i &lt;= __MAX_BYTES; i += __ALIGN)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my_f</w:t>
      </w:r>
      <w:r>
        <w:rPr>
          <w:rFonts w:hint="eastAsia"/>
        </w:rPr>
        <w:t>ree_list = free_list + FREELIST_INDEX(i);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p = *my_free_list;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if (0 != p)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*my_free_list = p -&gt; free_list_link;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start_free = (char *)p;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end_free = start_free + i;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            return(chunk_alloc(size, nobjs));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// Any leftover piece will eventually make it to the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// right free list.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ab/>
        <w:t xml:space="preserve">    end_free = 0;</w:t>
      </w:r>
      <w:r>
        <w:rPr>
          <w:rFonts w:hint="eastAsia"/>
        </w:rPr>
        <w:tab/>
        <w:t>// In case of exception.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st</w:t>
      </w:r>
      <w:r>
        <w:rPr>
          <w:rFonts w:hint="eastAsia"/>
        </w:rPr>
        <w:t>art_free = (char *)malloc_alloc::allocate(bytes_to_get);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This should either throw an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exception or remedy the situation.  Thus we assume it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succeeded.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heap_size += bytes_to_get;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end_free</w:t>
      </w:r>
      <w:r>
        <w:rPr>
          <w:rFonts w:hint="eastAsia"/>
        </w:rPr>
        <w:t xml:space="preserve"> = start_free + bytes_to_get;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return(chunk_alloc(size, nobjs));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/* Returns an object of size n, and optionally adds to size n free list.*/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/* We assume that n is properly aligned.                               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>/* We hold the allocatio</w:t>
      </w:r>
      <w:r>
        <w:rPr>
          <w:rFonts w:hint="eastAsia"/>
        </w:rPr>
        <w:t>n lock.                                        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void* __default_alloc_template&lt;threads, inst&gt;::refill(size_t n)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int nobjs = 20;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char * chunk = chunk_alloc(n, nobjs);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obj * __VOLATILE * my_free_list;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ob</w:t>
      </w:r>
      <w:r>
        <w:rPr>
          <w:rFonts w:hint="eastAsia"/>
        </w:rPr>
        <w:t>j * result;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obj * current_obj, * next_obj;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int i;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(1 == nobjs) return(chunk);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my_free_list = free_list + FREELIST_INDEX(n);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/* Build free list in chunk */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result = (obj *)chunk;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*my_free_list = next_obj = (obj *)(chunk </w:t>
      </w:r>
      <w:r>
        <w:rPr>
          <w:rFonts w:hint="eastAsia"/>
        </w:rPr>
        <w:t>+ 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for (i = 1; ; i++)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current_obj = next_obj;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next_obj = (obj *)((char *)next_obj + n);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(nobjs - 1 == i)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current_obj -&gt; free_list_link = 0;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break;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} else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current_obj -&gt; f</w:t>
      </w:r>
      <w:r>
        <w:rPr>
          <w:rFonts w:hint="eastAsia"/>
        </w:rPr>
        <w:t>ree_list_link = next_obj;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return(result);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void*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__default_alloc_template&lt;threads, inst&gt;::reallocate(void *p,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                                size_t old_sz,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 xml:space="preserve">                               size_t new_sz)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void * result;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size_t copy_sz;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(old_sz &gt; (size_t) __MAX_BYTES &amp;&amp; new_sz &gt; (size_t) __MAX_BYTES)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return(realloc(p, new_sz));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(ROUND_UP(old_sz) == ROUND_UP(new_sz)) return</w:t>
      </w:r>
      <w:r>
        <w:rPr>
          <w:rFonts w:hint="eastAsia"/>
        </w:rPr>
        <w:t>(p);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result = allocate(new_sz);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copy_sz = new_sz &gt; old_sz? old_sz : new_sz;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memcpy(result, p, copy_sz);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deallocate(p, old_sz);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return(result);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#ifdef __STL_PTHREADS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pthread_mutex_t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__defa</w:t>
      </w:r>
      <w:r>
        <w:rPr>
          <w:rFonts w:hint="eastAsia"/>
        </w:rPr>
        <w:t>ult_alloc_template&lt;threads, inst&gt;::__node_allocator_lock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= PTHREAD_MUTEX_INITIALIZER;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#ifdef __STL_WIN32THREADS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template &lt;bool threads, int inst&gt; CRITICAL_SECTION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__default_alloc_template&lt;threads, inst&gt;::__node_allocator_lock;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template &lt;bool threads, int inst&gt; bool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__default_alloc_template&lt;threads, inst&gt;::__node_allocator_lock_initialized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ab/>
        <w:t>= false;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#ifdef __STL_SGI_THREADS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&lt;mutex.h&gt;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&lt;time.h&gt;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// Somewhat gene</w:t>
      </w:r>
      <w:r>
        <w:rPr>
          <w:rFonts w:hint="eastAsia"/>
        </w:rPr>
        <w:t>ric lock implementations.  We need only test-and-set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// and some way to sleep.  These should work with both SGI pthreads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// and sproc threads.  They may be useful on other systems.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volatile unsigned long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__default_alloc_te</w:t>
      </w:r>
      <w:r>
        <w:rPr>
          <w:rFonts w:hint="eastAsia"/>
        </w:rPr>
        <w:t>mplate&lt;threads, inst&gt;::__node_allocator_lock = 0;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 __mips &lt; 3 || !(defined (_ABIN32) || defined(_ABI64)) || defined(__GNUC__)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define __test_and_set(l,v) test_and_set(l,v)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void </w:t>
      </w:r>
    </w:p>
    <w:p w:rsidR="00000000" w:rsidRDefault="00CB20D7">
      <w:pPr>
        <w:pStyle w:val="ALT-L"/>
        <w:ind w:right="-1118"/>
        <w:rPr>
          <w:rFonts w:hint="eastAsia"/>
        </w:rPr>
      </w:pPr>
      <w:r>
        <w:rPr>
          <w:rFonts w:hint="eastAsia"/>
        </w:rPr>
        <w:t>__default_alloc_template&lt;thre</w:t>
      </w:r>
      <w:r>
        <w:rPr>
          <w:rFonts w:hint="eastAsia"/>
        </w:rPr>
        <w:t>ads, inst&gt;::__lock(volatile unsigned long *lock)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const unsigned low_spin_max = 30;  // spin cycles if we suspect uniprocessor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const unsigned high_spin_max = 1000; // spin cycles for multiprocessor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unsigned spin_max = low_spin_max;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unsigned my_spin_max;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static unsigned last_spins = 0;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unsigned my_last_spins;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static struct timespec ts = {0, 1000};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unsigned junk;</w:t>
      </w:r>
    </w:p>
    <w:p w:rsidR="00000000" w:rsidRDefault="00CB20D7">
      <w:pPr>
        <w:pStyle w:val="ALT-L"/>
        <w:ind w:right="-1118"/>
        <w:rPr>
          <w:rFonts w:hint="eastAsia"/>
        </w:rPr>
      </w:pPr>
      <w:r>
        <w:rPr>
          <w:rFonts w:hint="eastAsia"/>
        </w:rPr>
        <w:t>#   define __ALLOC_PAUSE junk *= junk; junk *= junk; junk *= junk; junk *= junk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int i;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if (!__test_</w:t>
      </w:r>
      <w:r>
        <w:rPr>
          <w:rFonts w:hint="eastAsia"/>
        </w:rPr>
        <w:t>and_set((unsigned long *)lock, 1))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return;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my_spin_max = spin_max;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my_last_spins = last_spins;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for (i = 0; i &lt; my_spin_max; i++)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(i &lt; my_last_spins/2 || *lock)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__ALLOC_PAUSE;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continue;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(!__test_and_set((unsigned long *)lock, 1))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got it!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Spinning worked.  Thus we're probably not being scheduled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against the other process with which we were contending.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// Thus it ma</w:t>
      </w:r>
      <w:r>
        <w:rPr>
          <w:rFonts w:hint="eastAsia"/>
        </w:rPr>
        <w:t>kes sense to spin longer the next time.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last_spins = i;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spin_max = high_spin_max;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return;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// We are probably being scheduled against the other process.  Sleep.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spin_max = low_spin_max;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for (;;</w:t>
      </w:r>
      <w:r>
        <w:rPr>
          <w:rFonts w:hint="eastAsia"/>
        </w:rPr>
        <w:t>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if (!__test_and_set((unsigned long *)lock, 1)) 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return;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nanosleep(&amp;ts, 0);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inline void</w:t>
      </w:r>
    </w:p>
    <w:p w:rsidR="00000000" w:rsidRDefault="00CB20D7">
      <w:pPr>
        <w:pStyle w:val="ALT-L"/>
        <w:ind w:right="-1358"/>
        <w:rPr>
          <w:rFonts w:hint="eastAsia"/>
        </w:rPr>
      </w:pPr>
      <w:r>
        <w:rPr>
          <w:rFonts w:hint="eastAsia"/>
        </w:rPr>
        <w:t>__default_alloc_template&lt;threads, inst&gt;::__unlock(volatile unsigned long *lock)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{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 xml:space="preserve">   if defined(__GNUC__) &amp;&amp; __mips &gt;= 3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asm("sync");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*lock = 0;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elif __mips &gt;= 3 &amp;&amp; (defined (_ABIN32) || defined(_ABI64))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__lock_release(lock);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   else 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*lock = 0;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    // This is not sufficient on many multiprocesso</w:t>
      </w:r>
      <w:r>
        <w:rPr>
          <w:rFonts w:hint="eastAsia"/>
        </w:rPr>
        <w:t>rs, since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// writes to protected variables and the lock may be reordered.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 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char *__default_alloc_template&lt;threads, inst&gt;::start_free = 0;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char *__default_alloc_</w:t>
      </w:r>
      <w:r>
        <w:rPr>
          <w:rFonts w:hint="eastAsia"/>
        </w:rPr>
        <w:t>template&lt;threads, inst&gt;::end_free = 0;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size_t __default_alloc_template&lt;threads, inst&gt;::heap_size = 0;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__default_alloc_template&lt;threads, inst&gt;::obj * __VOLATILE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Style w:val="ctrl-1"/>
          <w:rFonts w:hint="eastAsia"/>
        </w:rPr>
        <w:t>__default_alloc_template&lt;t</w:t>
      </w:r>
      <w:r>
        <w:rPr>
          <w:rStyle w:val="ctrl-1"/>
          <w:rFonts w:hint="eastAsia"/>
        </w:rPr>
        <w:t>hreads, inst&gt; ::free_list</w:t>
      </w:r>
      <w:r>
        <w:rPr>
          <w:rFonts w:hint="eastAsia"/>
        </w:rPr>
        <w:t>[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ifdef __SUNPRO_CC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__NFREELISTS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else</w:t>
      </w:r>
    </w:p>
    <w:p w:rsidR="00000000" w:rsidRDefault="00CB20D7">
      <w:pPr>
        <w:pStyle w:val="ALT-L"/>
        <w:ind w:right="-518"/>
        <w:rPr>
          <w:rStyle w:val="ctrl-1"/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__default_alloc_template&lt;threads, inst&gt;::__NFREELISTS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] = {0, 0, 0, 0, 0, 0, 0, 0, 0, 0, 0, 0, 0, 0, 0, 0, };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The 16 zeros are necessary to make version 4.1 of the SunPro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compiler happy.  Otherwise it appears to allocate too little</w:t>
      </w:r>
    </w:p>
    <w:p w:rsidR="00000000" w:rsidRDefault="00CB20D7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// space for the array.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ifdef __STL_WIN32THREADS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// Create one to get critical section initialized.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// We do this onece per file, but only the first constructor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// does anything.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s</w:t>
      </w:r>
      <w:r>
        <w:rPr>
          <w:rFonts w:hint="eastAsia"/>
        </w:rPr>
        <w:t>tatic alloc __node_allocator_dummy_instance;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 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 /* ! __USE_MALLOC */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#undef __PRIVATE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#endif /* __SGI_STL_INTERNA</w:t>
      </w:r>
      <w:r>
        <w:rPr>
          <w:rFonts w:hint="eastAsia"/>
        </w:rPr>
        <w:t>L_ALLOC_H */</w:t>
      </w:r>
    </w:p>
    <w:p w:rsidR="00000000" w:rsidRDefault="00CB20D7">
      <w:pPr>
        <w:pStyle w:val="ALT-L"/>
        <w:ind w:right="-518"/>
        <w:rPr>
          <w:rFonts w:hint="eastAsia"/>
        </w:rPr>
      </w:pP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>// mode:C++</w:t>
      </w:r>
    </w:p>
    <w:p w:rsidR="00000000" w:rsidRDefault="00CB20D7">
      <w:pPr>
        <w:pStyle w:val="ALT-L"/>
        <w:ind w:right="-518"/>
        <w:rPr>
          <w:rFonts w:hint="eastAsia"/>
        </w:rPr>
      </w:pPr>
      <w:r>
        <w:rPr>
          <w:rFonts w:hint="eastAsia"/>
        </w:rPr>
        <w:t>// End:</w:t>
      </w:r>
    </w:p>
    <w:p w:rsidR="00000000" w:rsidRDefault="00CB20D7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B20D7">
      <w:pPr>
        <w:spacing w:line="240" w:lineRule="auto"/>
      </w:pPr>
      <w:r>
        <w:separator/>
      </w:r>
    </w:p>
  </w:endnote>
  <w:endnote w:type="continuationSeparator" w:id="0">
    <w:p w:rsidR="00000000" w:rsidRDefault="00CB20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B20D7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B20D7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B20D7">
      <w:pPr>
        <w:spacing w:line="240" w:lineRule="auto"/>
      </w:pPr>
      <w:r>
        <w:separator/>
      </w:r>
    </w:p>
  </w:footnote>
  <w:footnote w:type="continuationSeparator" w:id="0">
    <w:p w:rsidR="00000000" w:rsidRDefault="00CB20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B20D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16</w:t>
    </w:r>
    <w:r>
      <w:rPr>
        <w:rStyle w:val="af5"/>
        <w:sz w:val="17"/>
      </w:rPr>
      <w:fldChar w:fldCharType="end"/>
    </w:r>
  </w:p>
  <w:p w:rsidR="00000000" w:rsidRDefault="00CB20D7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8EB80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6B0BCE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D7339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3C40F0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2F3E6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3CA62E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610382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052E9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&lt;stl_alloc.h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FC8C2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381354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677A52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1F3309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D69EE8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5CA65E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A6A983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FACA1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B20D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CB20D7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&lt;stl_alloc.h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2C9D5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45F3B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1BE53E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2EDF86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64AADF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5D8B1C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50B31C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547FA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2D0A5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E28ACA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31DD9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47AEA7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9AA6B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A0890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D28AD9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1CAB4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0CA09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CA619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C9637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CFB93C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57A6B4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95E5C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725AC2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04C20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0D7"/>
    <w:rsid w:val="00CB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8C61C2-43F5-44A3-A5E7-BCEC396A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16</Pages>
  <Words>3021</Words>
  <Characters>18437</Characters>
  <Application>Microsoft Office Word</Application>
  <DocSecurity>0</DocSecurity>
  <Lines>153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2026-06-09T13:22:00Z</dcterms:created>
  <dcterms:modified xsi:type="dcterms:W3CDTF">2026-06-09T13:22:00Z</dcterms:modified>
</cp:coreProperties>
</file>