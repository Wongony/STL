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709BC">
      <w:pPr>
        <w:pStyle w:val="ALT-L"/>
        <w:ind w:right="-183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shd w:val="pct15" w:color="auto" w:fill="FFFFFF"/>
        </w:rPr>
        <w:t>CB4</w:t>
      </w:r>
      <w:r>
        <w:rPr>
          <w:rFonts w:hint="eastAsia"/>
          <w:shd w:val="pct15" w:color="auto" w:fill="FFFFFF"/>
        </w:rPr>
        <w:t>，</w:t>
      </w:r>
      <w:r>
        <w:rPr>
          <w:shd w:val="pct15" w:color="auto" w:fill="FFFFFF"/>
        </w:rPr>
        <w:t>Inprise</w:t>
      </w:r>
      <w:r>
        <w:rPr>
          <w:rFonts w:hint="eastAsia"/>
          <w:shd w:val="pct15" w:color="auto" w:fill="FFFFFF"/>
        </w:rPr>
        <w:t>\</w:t>
      </w:r>
      <w:r>
        <w:rPr>
          <w:shd w:val="pct15" w:color="auto" w:fill="FFFFFF"/>
        </w:rPr>
        <w:t>Cbuilder4</w:t>
      </w:r>
      <w:r>
        <w:rPr>
          <w:rFonts w:hint="eastAsia"/>
          <w:shd w:val="pct15" w:color="auto" w:fill="FFFFFF"/>
        </w:rPr>
        <w:t>\include\</w:t>
      </w:r>
      <w:r>
        <w:rPr>
          <w:rFonts w:hint="eastAsia"/>
          <w:b/>
          <w:shd w:val="pct15" w:color="auto" w:fill="FFFFFF"/>
        </w:rPr>
        <w:t>algo</w:t>
      </w:r>
      <w:r>
        <w:rPr>
          <w:b/>
          <w:shd w:val="pct15" w:color="auto" w:fill="FFFFFF"/>
        </w:rPr>
        <w:t>rithm</w:t>
      </w:r>
      <w:r>
        <w:rPr>
          <w:rFonts w:hint="eastAsia"/>
          <w:b/>
          <w:shd w:val="pct15" w:color="auto" w:fill="FFFFFF"/>
        </w:rPr>
        <w:t>.</w:t>
      </w:r>
      <w:r>
        <w:rPr>
          <w:b/>
          <w:shd w:val="pct15" w:color="auto" w:fill="FFFFFF"/>
        </w:rPr>
        <w:t xml:space="preserve">cc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#ifndef __ALGORITH_CC</w:t>
      </w:r>
      <w:r>
        <w:rPr>
          <w:rFonts w:hint="eastAsia"/>
        </w:rPr>
        <w:cr/>
        <w:t>#define __ALGORITH_CC</w:t>
      </w:r>
      <w:r>
        <w:rPr>
          <w:rFonts w:hint="eastAsia"/>
        </w:rPr>
        <w:cr/>
        <w:t>#pragma option push -b -a8 -pc -Vx- -Ve- -w-inl -w-aus -w-sig</w:t>
      </w:r>
      <w:r>
        <w:rPr>
          <w:rFonts w:hint="eastAsia"/>
        </w:rPr>
        <w:cr/>
        <w:t>/***************************************************************************</w:t>
      </w:r>
      <w:r>
        <w:rPr>
          <w:rFonts w:hint="eastAsia"/>
        </w:rPr>
        <w:cr/>
        <w:t xml:space="preserve"> *</w:t>
      </w:r>
      <w:r>
        <w:rPr>
          <w:rFonts w:hint="eastAsia"/>
        </w:rPr>
        <w:cr/>
        <w:t xml:space="preserve"> * algorithm.cc - Non-</w:t>
      </w:r>
      <w:r>
        <w:rPr>
          <w:rFonts w:hint="eastAsia"/>
        </w:rPr>
        <w:t>inline definitions for the Standard Library algorithms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***************************************************************************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Permission to use, copy, modify, distribute and sell this softw</w:t>
      </w:r>
      <w:r>
        <w:rPr>
          <w:rFonts w:hint="eastAsia"/>
        </w:rPr>
        <w:t>are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fee,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in supporting documentation.  Hewlett-P</w:t>
      </w:r>
      <w:r>
        <w:rPr>
          <w:rFonts w:hint="eastAsia"/>
        </w:rPr>
        <w:t>ackard Company makes no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representations about the suitability of this software for any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***************************************************************************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(c) </w:t>
      </w:r>
      <w:r>
        <w:rPr>
          <w:rFonts w:hint="eastAsia"/>
        </w:rPr>
        <w:t>Copyright 1994, 1998 Rogue Wave Software, Inc.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ALL RIGHTS RESERVED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The software and information contained herein are proprietary to, and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comprise valuable trade secrets of, Rogue Wave Software, Inc., which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intends to preserve as trade secret</w:t>
      </w:r>
      <w:r>
        <w:rPr>
          <w:rFonts w:hint="eastAsia"/>
        </w:rPr>
        <w:t>s such software and information.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This software is furnished pursuant to a written license agreement and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may be used, copied, transmitted, and stored only in accordance with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the terms of such license and with the inclusion of the above copyright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</w:t>
      </w:r>
      <w:r>
        <w:rPr>
          <w:rFonts w:hint="eastAsia"/>
        </w:rPr>
        <w:t xml:space="preserve"> notice.  This software and information or any other copies thereof may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not be provided or otherwise made available to any other person.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Notwithstanding any other lease or license that may pertain to, or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accompany the delivery of, this computer</w:t>
      </w:r>
      <w:r>
        <w:rPr>
          <w:rFonts w:hint="eastAsia"/>
        </w:rPr>
        <w:t xml:space="preserve"> software and information, the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rights of the Government regarding its use, reproduction and disclosure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are as set forth in Section 52.227-19 of the FARS Computer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Software-Restricted Rights clause.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Use, duplication, or disclosure by the Gove</w:t>
      </w:r>
      <w:r>
        <w:rPr>
          <w:rFonts w:hint="eastAsia"/>
        </w:rPr>
        <w:t>rnment is subject to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restrictions as set forth in subparagraph (c)(1)(ii) of the Rights in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Technical Data and Computer Software clause at DFARS 252.227-7013.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Contractor/Manufacturer is Rogue Wave Software, Inc.,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P.O. Box 2328, Corvallis, Oregon</w:t>
      </w:r>
      <w:r>
        <w:rPr>
          <w:rFonts w:hint="eastAsia"/>
        </w:rPr>
        <w:t xml:space="preserve"> 97339.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This computer software and information is distributed with "restricted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* rights."  Use, duplication or disclosure is subject to restrictions as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set forth in NASA FAR SUP 18-52.227-79 (April 1985) "Commercial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Computer Software-Restricte</w:t>
      </w:r>
      <w:r>
        <w:rPr>
          <w:rFonts w:hint="eastAsia"/>
        </w:rPr>
        <w:t>d Rights (April 1985)."  If the Clause at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18-52.227-74 "Rights in Data General" is specified in the contract,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 then the "Alternate III" clause applies.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**************************************************************************/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#include &lt;stdcomp.</w:t>
      </w:r>
      <w:r>
        <w:rPr>
          <w:rFonts w:hint="eastAsia"/>
        </w:rPr>
        <w:t>h&gt;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#ifndef _RWSTD_NO_NAMESPACE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namespace std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#endif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// Forward declare raw_storage_iterator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//  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OutputIterator,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raw_storage_iterator;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 Non-modifying sequence operations.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</w:t>
      </w:r>
      <w:r>
        <w:rPr>
          <w:rFonts w:hint="eastAsia"/>
        </w:rPr>
        <w:t>, class Function&gt;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Function for_each (InputIterator first, InputIterator last, Function f)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 f(*first++);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InputIterator find (InputIterator first, InputIterator las</w:t>
      </w:r>
      <w:r>
        <w:rPr>
          <w:rFonts w:hint="eastAsia"/>
        </w:rPr>
        <w:t>t, const T&amp;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 &amp;&amp; *first != value)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Predicate&gt;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InputIterator find_if (InputIterator first, InputIterator last, Predicate pred)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</w:t>
      </w:r>
      <w:r>
        <w:rPr>
          <w:rFonts w:hint="eastAsia"/>
        </w:rPr>
        <w:t>rst != last &amp;&amp; !pred(*first))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ForwardIterator1, class ForwardIterator2,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ForwardIterator1 __find_end (ForwardIterator1 first1,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ForwardIterator1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</w:t>
      </w:r>
      <w:r>
        <w:rPr>
          <w:rFonts w:hint="eastAsia"/>
        </w:rPr>
        <w:t xml:space="preserve">                          ForwardIterator2 first2,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ForwardIterator2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Distance*)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d, d2;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__initialize(d,Distance(0));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__initialize(d2,Distance(0));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</w:t>
      </w:r>
      <w:r>
        <w:rPr>
          <w:rFonts w:hint="eastAsia"/>
        </w:rPr>
        <w:t>t2,last2,d);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(!d)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distance(first1,last1,d2);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ForwardIterator1 save = 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(d2 &gt;= 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(equal(first2,last2,first1))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save  = 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__initialize(d2,Distance(0));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distance(++f</w:t>
      </w:r>
      <w:r>
        <w:rPr>
          <w:rFonts w:hint="eastAsia"/>
        </w:rPr>
        <w:t>irst1,last1,d2);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save;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ForwardIterator1, class ForwardIterator2&gt;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ForwardIterator1 find_end (ForwardIterator1 first1,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ForwardIterator1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ForwardIterator2</w:t>
      </w:r>
      <w:r>
        <w:rPr>
          <w:rFonts w:hint="eastAsia"/>
        </w:rPr>
        <w:t xml:space="preserve"> first2,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ForwardIterator2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__find_end(first1,last1,first2,last2,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__distance_type(first1));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ForwardIterator1, class ForwardIterator2,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BinaryPredicate, cl</w:t>
      </w:r>
      <w:r>
        <w:rPr>
          <w:rFonts w:hint="eastAsia"/>
        </w:rPr>
        <w:t>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ForwardIterator1 __find_end (ForwardIterator1 first1,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ForwardIterator1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ForwardIterator2 first2,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ForwardIterator2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 xml:space="preserve">           BinaryPredicate pred,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Distance*)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d, d2;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__initialize(d,Distance(0));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__initialize(d2,Distance(0));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distance(first2,last2,d);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(!d)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distance(first1,last1,d</w:t>
      </w:r>
      <w:r>
        <w:rPr>
          <w:rFonts w:hint="eastAsia"/>
        </w:rPr>
        <w:t>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ForwardIterator1 save = 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(d2 &gt;= 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(equal(first2,last2,first1,pred))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save  = 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__initialize(d2,Distance(0));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distance(++first1,last1,d2);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save;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</w:t>
      </w:r>
      <w:r>
        <w:rPr>
          <w:rFonts w:hint="eastAsia"/>
        </w:rPr>
        <w:t xml:space="preserve">rdIterator1, class ForwardIterator2,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BinaryPredicate&gt;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ForwardIterator1 find_end (ForwardIterator1 first1,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ForwardIterator1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ForwardIterator2 first2,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For</w:t>
      </w:r>
      <w:r>
        <w:rPr>
          <w:rFonts w:hint="eastAsia"/>
        </w:rPr>
        <w:t>wardIterator2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BinaryPredicate pred)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__find_end(first1,last1,first2,last2,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pred,__distance_type(first1));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ForwardIterator1, class ForwardIterator2&gt;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</w:t>
      </w:r>
      <w:r>
        <w:rPr>
          <w:rFonts w:hint="eastAsia"/>
        </w:rPr>
        <w:t>tor1 find_first_of (ForwardIterator1 first1, ForwardIterator1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ForwardIterator2 first2, ForwardIterator2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(first2 ==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ForwardIterator1 next = 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(next !=</w:t>
      </w:r>
      <w:r>
        <w:rPr>
          <w:rFonts w:hint="eastAsia"/>
        </w:rPr>
        <w:t xml:space="preserve"> last1)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(find(first2,last2,*next)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next;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next++;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ForwardIterator1, class ForwardIterator2,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BinaryPredicate&gt;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ForwardIterator1 find_first_of (ForwardIterato</w:t>
      </w:r>
      <w:r>
        <w:rPr>
          <w:rFonts w:hint="eastAsia"/>
        </w:rPr>
        <w:t>r1 first1,ForwardIterator1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ForwardIterator2 first2,ForwardIterator2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BinaryPredicate pred)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(first2 ==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ForwardIterator1 next = first1</w:t>
      </w:r>
      <w:r>
        <w:rPr>
          <w:rFonts w:hint="eastAsia"/>
        </w:rPr>
        <w:t>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(next != last1)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if (find_if(first2,last2,bind2nd(pred,*next))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next;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next++;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adjacent_find (ForwardIterator first, Forwar</w:t>
      </w:r>
      <w:r>
        <w:rPr>
          <w:rFonts w:hint="eastAsia"/>
        </w:rPr>
        <w:t>dIterator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 == last) return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next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(++next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 == *next)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next;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Bin</w:t>
      </w:r>
      <w:r>
        <w:rPr>
          <w:rFonts w:hint="eastAsia"/>
        </w:rPr>
        <w:t>aryPredicate&gt;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adjacent_find (ForwardIterator first, ForwardIterator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BinaryPredicate binary_pred)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 == last) return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next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(++next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(binary_pred(*first, *next))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= next;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#ifndef _RWSTD_NO_CLASS_PARTIAL_SPEC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_TYPENAME iterator_traits&lt;InputIterator&gt;::difference_type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count (Inp</w:t>
      </w:r>
      <w:r>
        <w:rPr>
          <w:rFonts w:hint="eastAsia"/>
        </w:rPr>
        <w:t>utIterator first, InputIterator last, const T&amp;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typename iterator_traits&lt;InputIterator&gt;::difference_type n = 0; //RW_BUG: fix for bts-42842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(*first++ == value) ++n;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</w:t>
      </w:r>
      <w:r>
        <w:rPr>
          <w:rFonts w:hint="eastAsia"/>
        </w:rPr>
        <w:t>Iterator, class Predicate&gt;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_TYPENAME iterator_traits&lt;InputIterator&gt;::difference_type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count_if (InputIterator first, InputIterator last, Predicate pred)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typename iterator_traits&lt;InputIterator&gt;::difference_type n = 0; //RW_BUG: fix for bts-42842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(pred(*first++)) ++n;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#endif /* _RWSTD_NO_CLASS_PARTIAL_SPEC */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#ifndef _RWSTD_NO_OLD_COUNT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T, class Size&gt;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count (InputIterator first, InputIterator last, c</w:t>
      </w:r>
      <w:r>
        <w:rPr>
          <w:rFonts w:hint="eastAsia"/>
        </w:rPr>
        <w:t>onst T&amp; value, Size&amp; n)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(*first++ == value) ++n;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Predicate, class Size&gt;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count_if (InputIterator first, InputIterator last, Predicate pred,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Size&amp; n)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(pred(*first++)) ++n;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#endif /* _RWSTD_NO_OLD_COUNT */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InputIterator2&gt;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pair&lt;InputIterator1, InputIterator2&gt; mismatch(InputIterator1 first1,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</w:t>
      </w:r>
      <w:r>
        <w:rPr>
          <w:rFonts w:hint="eastAsia"/>
        </w:rPr>
        <w:t xml:space="preserve">                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  InputIterator2 first2)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 &amp;&amp; *first1 == *first2)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pair&lt;InputIterator1, InputIterator2&gt; tmp(fir</w:t>
      </w:r>
      <w:r>
        <w:rPr>
          <w:rFonts w:hint="eastAsia"/>
        </w:rPr>
        <w:t>st1, first2);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InputIterator2, class BinaryPredicate&gt;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pair&lt;InputIterator1, InputIterator2&gt; mismatch (InputIterator1 first1,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  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   InputIterator2 first2,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   BinaryPredicate binary_pred)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 &amp;&amp; binary_pred(*first1, *first2))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pair&lt;InputIterator1, InputIterator2&gt; tmp(first1, first2);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ForwardIterator1, class ForwardIterator2,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Distance1, class Distance2&gt;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ForwardIterator1 __search (ForwardIterator1 first1, ForwardIterator1 la</w:t>
      </w:r>
      <w:r>
        <w:rPr>
          <w:rFonts w:hint="eastAsia"/>
        </w:rPr>
        <w:t>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ForwardIterator2 first2, ForwardIterator2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Distance1*, Distance2*)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Distance1 d1;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__initialize(d1, Distance1(0));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distance(first1, last1, d1);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Distance2 d2;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</w:t>
      </w:r>
      <w:r>
        <w:rPr>
          <w:rFonts w:hint="eastAsia"/>
        </w:rPr>
        <w:t>alize(d2, Distance2(0));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distance(first2, last2, d2);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(d1 &lt; d2) return last1;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ForwardIterator1 current1 = 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ForwardIterator2 current2 = first2;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(current2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(*current1++ != *current2++)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</w:t>
      </w:r>
      <w:r>
        <w:rPr>
          <w:rFonts w:hint="eastAsia"/>
        </w:rPr>
        <w:t xml:space="preserve"> (d1-- == d2)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return 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current1 = ++first1;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current2 = 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(current2 == last2) ? first1 : 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ForwardIterator1, class ForwardIterator2,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</w:t>
      </w:r>
      <w:r>
        <w:rPr>
          <w:rFonts w:hint="eastAsia"/>
        </w:rPr>
        <w:t>ss BinaryPredicate, class Distance1, class Distance2&gt;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ForwardIterator1 __search (ForwardIterator1 first1, ForwardIterator1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ForwardIterator2 first2, ForwardIterator2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BinaryPredicate b</w:t>
      </w:r>
      <w:r>
        <w:rPr>
          <w:rFonts w:hint="eastAsia"/>
        </w:rPr>
        <w:t>inary_pred, Distance1*, Distance2*)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Distance1 d1;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__initialize(d1, Distance1(0));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distance(first1, last1, d1);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Distance2 d2;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__initialize(d2, Distance2(0));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distance(first2, last2, d2);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(d1 &lt; d2) return last1;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</w:t>
      </w:r>
      <w:r>
        <w:rPr>
          <w:rFonts w:hint="eastAsia"/>
        </w:rPr>
        <w:t>rdIterator1 current1 = 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ForwardIterator2 current2 = first2;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(current2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(!binary_pred(*current1++, *current2++))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 (d1-- == d2)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return 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current1 = ++firs</w:t>
      </w:r>
      <w:r>
        <w:rPr>
          <w:rFonts w:hint="eastAsia"/>
        </w:rPr>
        <w:t>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current2 = 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(current2 == last2) ? first1 : 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Distance, class Size,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__search_n (ForwardIterator first, ForwardIterator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                       Distance*, Size count, const T&amp;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d;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__initialize(d,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distance(first, last, d);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(d &lt; count || count &lt;= 0) return last;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       span    = d - count;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Size            </w:t>
      </w:r>
      <w:r>
        <w:rPr>
          <w:rFonts w:hint="eastAsia"/>
        </w:rPr>
        <w:t>matches = 0;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current = first;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(current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(*current++ !=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 (span &lt; matches + 1)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return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span   -= matches + 1;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matches = 0;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  = current</w:t>
      </w:r>
      <w:r>
        <w:rPr>
          <w:rFonts w:hint="eastAsia"/>
        </w:rPr>
        <w:t>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 (++matches == count)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return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Distance, class Size, class 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BinaryPredicate&gt;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__search_n (ForwardIterator first, </w:t>
      </w:r>
      <w:r>
        <w:rPr>
          <w:rFonts w:hint="eastAsia"/>
        </w:rPr>
        <w:t>ForwardIterator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Distance*, Size count, const T&amp; value,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BinaryPredicate pred)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d;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__initialize(d,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distance(first, last, d);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(d &lt; count || count &lt;</w:t>
      </w:r>
      <w:r>
        <w:rPr>
          <w:rFonts w:hint="eastAsia"/>
        </w:rPr>
        <w:t>= 0) return last;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       span    = d - count;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Size            matches = 0;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current = first;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(current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(!pred(*current++, value))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 (span &lt; matches + 1)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retur</w:t>
      </w:r>
      <w:r>
        <w:rPr>
          <w:rFonts w:hint="eastAsia"/>
        </w:rPr>
        <w:t>n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span   -= matches + 1;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matches = 0;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  = current;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 (++matches == count)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 Modifying sequence operations.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</w:t>
      </w:r>
      <w:r>
        <w:rPr>
          <w:rFonts w:hint="eastAsia"/>
        </w:rPr>
        <w:t>terator, class OutputIterator&gt;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copy (InputIterator first, InputIterator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OutputIterator result)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 *result++ = *first++;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template &lt;class BidirectionalIterator</w:t>
      </w:r>
      <w:r>
        <w:rPr>
          <w:rFonts w:hint="eastAsia"/>
        </w:rPr>
        <w:t>1, class BidirectionalIterator2&gt;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BidirectionalIterator2 copy_backward (BidirectionalIterator1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BidirectionalIterator1 last,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BidirectionalIterator2 result)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</w:t>
      </w:r>
      <w:r>
        <w:rPr>
          <w:rFonts w:hint="eastAsia"/>
        </w:rPr>
        <w:t>le (first != last) *--result = *--last;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ForwardIterator1, class ForwardIterator2&gt;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ForwardIterator2 swap_ranges (ForwardIterator1 first1, ForwardIterator1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ForwardIterator2 fi</w:t>
      </w:r>
      <w:r>
        <w:rPr>
          <w:rFonts w:hint="eastAsia"/>
        </w:rPr>
        <w:t>rst2)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last1) iter_swap(first1++, first2++);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OutputIterator, class UnaryOperation&gt;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transform (InputIterator first, InputIterator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Fonts w:hint="eastAsia"/>
        </w:rPr>
        <w:t xml:space="preserve">           OutputIterator result, UnaryOperation op)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 *result++ = op(*first++);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BinaryOperation&gt;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tra</w:t>
      </w:r>
      <w:r>
        <w:rPr>
          <w:rFonts w:hint="eastAsia"/>
        </w:rPr>
        <w:t>nsform (InputIterator1 first1,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InputIterator2 first2, OutputIterator result,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BinaryOperation binary_op)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last1) *result++ = binary_op(*first1++, *first2++</w:t>
      </w:r>
      <w:r>
        <w:rPr>
          <w:rFonts w:hint="eastAsia"/>
        </w:rPr>
        <w:t>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replace (ForwardIterator first, ForwardIterator last, const T&amp; old_value,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const T&amp; new_value)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 == old_value) *</w:t>
      </w:r>
      <w:r>
        <w:rPr>
          <w:rFonts w:hint="eastAsia"/>
        </w:rPr>
        <w:t>first = new_value;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Predicate,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replace_if (ForwardIterator first, ForwardIterator last, Predicate pred,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const T&amp; new_value)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(pred(*first)) *first = new_value;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OutputIterator,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replace_copy (InputIterator first, InputIterator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OutputIterator</w:t>
      </w:r>
      <w:r>
        <w:rPr>
          <w:rFonts w:hint="eastAsia"/>
        </w:rPr>
        <w:t xml:space="preserve"> result, const T&amp; old_value,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const T&amp; new_value)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*result++ = *first == old_value ? new_value : *first;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Iterator, class O</w:t>
      </w:r>
      <w:r>
        <w:rPr>
          <w:rFonts w:hint="eastAsia"/>
        </w:rPr>
        <w:t>utputIterator, class Predicate,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replace_copy_if (Iterator first, 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OutputIterator result, Predicate pred,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const T&amp; new_value)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</w:t>
      </w:r>
      <w:r>
        <w:rPr>
          <w:rFonts w:hint="eastAsia"/>
        </w:rPr>
        <w:t xml:space="preserve">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if(pred(*first))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new_value;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#ifdef _RWSTD_FILL_NAME_CLASH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std_fill (ForwardIterato</w:t>
      </w:r>
      <w:r>
        <w:rPr>
          <w:rFonts w:hint="eastAsia"/>
        </w:rPr>
        <w:t>r first, ForwardIterator last, const T&amp;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fill (ForwardIterator first, ForwardIterator last, const T&amp;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#endif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 *first++ = 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OutputIterator, class Size,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fill_n </w:t>
      </w:r>
      <w:r>
        <w:rPr>
          <w:rFonts w:hint="eastAsia"/>
        </w:rPr>
        <w:t>(OutputIterator first, Size n, const T&amp;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(n-- &gt; 0) *first++ = 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Generator&gt;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generate (ForwardIterator first, ForwardIterator last, Generator gen)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 *fi</w:t>
      </w:r>
      <w:r>
        <w:rPr>
          <w:rFonts w:hint="eastAsia"/>
        </w:rPr>
        <w:t>rst++ = gen();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OutputIterator, class Size, class Generator&gt;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generate_n (OutputIterator first, Size n, Generator gen)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(n-- &gt; 0) *first++ = gen();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OutputIterator, class T</w:t>
      </w:r>
      <w:r>
        <w:rPr>
          <w:rFonts w:hint="eastAsia"/>
        </w:rPr>
        <w:t>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remove_copy (InputIterator first, InputIterator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OutputIterator result, const T&amp;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 != value) *result++ = *first;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</w:t>
      </w:r>
      <w:r>
        <w:rPr>
          <w:rFonts w:hint="eastAsia"/>
        </w:rPr>
        <w:t xml:space="preserve">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OutputIterator, class Predicate&gt;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remove_copy_if (InputIterator first, InputIterator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OutputIterator result, Predicate pred)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</w:t>
      </w:r>
      <w:r>
        <w:rPr>
          <w:rFonts w:hint="eastAsia"/>
        </w:rPr>
        <w:t>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(!pred(*first)) *result++ = *first;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ForwardIterator&gt;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__unique_copy (InputIterator first, InputIterator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 xml:space="preserve">         ForwardIterator result, forward_iterator_tag)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*result = *first;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(++first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(*result != *first) *++result = *first;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++result;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OutputIterator,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</w:t>
      </w:r>
      <w:r>
        <w:rPr>
          <w:rFonts w:hint="eastAsia"/>
        </w:rPr>
        <w:t>Iterator __unique_copy (InputIterator first, InputIterator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OutputIterator result,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T value = *first;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*result = 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(++first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(value != *first)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value = </w:t>
      </w:r>
      <w:r>
        <w:rPr>
          <w:rFonts w:hint="eastAsia"/>
        </w:rPr>
        <w:t>*first;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*++result = 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++result;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ForwardIterator, class BinaryPredicate&gt;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__unique_copy (InputIterator first, InputIterator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 xml:space="preserve">     ForwardIterator result,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BinaryPredicate binary_pred,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forward_iterator_tag)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*result = *first;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(++first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(!binary_pred(*result, *first)) *++result = *f</w:t>
      </w:r>
      <w:r>
        <w:rPr>
          <w:rFonts w:hint="eastAsia"/>
        </w:rPr>
        <w:t>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++result;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OutputIterator, class BinaryPredicate,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__unique_copy (InputIterator first, InputIterator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OutputIterator result,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 xml:space="preserve">                         BinaryPredicate binary_pred,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T value = *first;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*result = 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(++first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(!binary_pred(value, *first))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value = *first;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*++result = 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</w:t>
      </w:r>
      <w:r>
        <w:rPr>
          <w:rFonts w:hint="eastAsia"/>
        </w:rPr>
        <w:t>eturn ++result;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template &lt;class BidirectionalIterator&gt;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__reverse (BidirectionalIterator first, BidirectionalIterator last,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bidirectional_iterator_tag)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(true)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(first == last || first == --last)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 xml:space="preserve"> return;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iter_swap(first++,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__reverse (RandomAccessIterator first, RandomAccessIterator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random_access_iterator_tag)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&lt; last) iter_swap</w:t>
      </w:r>
      <w:r>
        <w:rPr>
          <w:rFonts w:hint="eastAsia"/>
        </w:rPr>
        <w:t>(first++, --last);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BidirectionalIterator, class OutputIterator&gt;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reverse_copy (BidirectionalIterator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BidirectionalIterator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OutputIterator resu</w:t>
      </w:r>
      <w:r>
        <w:rPr>
          <w:rFonts w:hint="eastAsia"/>
        </w:rPr>
        <w:t>lt)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 *result++ = *--last;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__rotate (ForwardIterator first, ForwardIterator middle,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ForwardIterator last, Distance*, forward_iter</w:t>
      </w:r>
      <w:r>
        <w:rPr>
          <w:rFonts w:hint="eastAsia"/>
        </w:rPr>
        <w:t>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 (ForwardIterator i = middle; ;)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iter_swap(first++, i++);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(first == middle)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 (i == last) return;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middle = i;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(i ==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 = middle;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</w:t>
      </w:r>
      <w:r>
        <w:rPr>
          <w:rFonts w:hint="eastAsia"/>
        </w:rPr>
        <w:t>ass EuclideanRingElement&gt;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EuclideanRingElement __gcd (EuclideanRingElement m, EuclideanRingElement n)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(n !=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EuclideanRingElement t = m % 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 = 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n = 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m;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</w:t>
      </w:r>
      <w:r>
        <w:rPr>
          <w:rFonts w:hint="eastAsia"/>
        </w:rPr>
        <w:t>ator, class Distance,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__rotate_cycle (RandomAccessIterator first, RandomAccessIterator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RandomAccessIterator initial, Distance shift,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T value = *initial;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RandomAccessIterator ptr1 = initial;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</w:t>
      </w:r>
      <w:r>
        <w:rPr>
          <w:rFonts w:hint="eastAsia"/>
        </w:rPr>
        <w:t>andomAccessIterator ptr2 = ptr1 + shift;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(ptr2 != initial)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*ptr1 = *ptr2;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ptr1 = ptr2;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(last - ptr2 &gt; shift)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ptr2 += shift;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ptr2 = first + (shift - (last - ptr2));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*ptr1 = 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__rotate (RandomAccessIterator first, RandomAccessIterator middle,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RandomAccessIterator last, Distance*,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random_access_iterator_tag)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n = __g</w:t>
      </w:r>
      <w:r>
        <w:rPr>
          <w:rFonts w:hint="eastAsia"/>
        </w:rPr>
        <w:t>cd(last - first, middle - first);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(n--)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__rotate_cycle(first, last, first + n, middle -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_RWSTD_VALUE_TYPE(first));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#ifndef _RWSTD_NO_NAMESPACE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namespace __rwstd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#endif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extern unsigned _RWSTDExport long </w:t>
      </w:r>
      <w:r>
        <w:rPr>
          <w:rFonts w:hint="eastAsia"/>
        </w:rPr>
        <w:t>__long_random (unsigned long);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#ifndef _RWSTD_NO_NAMESPACE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namespace std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#endif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__random_shuffle</w:t>
      </w:r>
      <w:r>
        <w:rPr>
          <w:rFonts w:hint="eastAsia"/>
        </w:rPr>
        <w:t xml:space="preserve"> (RandomAccessIterator first, RandomAccessIterator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Distance*)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(!(first == last))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for (RandomAccessIterator i = first + 1; i != last; ++i)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iter_swap</w:t>
      </w:r>
      <w:r>
        <w:rPr>
          <w:rFonts w:hint="eastAsia"/>
        </w:rPr>
        <w:t>(i, first + Distance(</w:t>
      </w:r>
      <w:r>
        <w:rPr>
          <w:rStyle w:val="ctrl-3"/>
          <w:rFonts w:hint="eastAsia"/>
        </w:rPr>
        <w:t>__RWSTD::__long_random</w:t>
      </w:r>
      <w:r>
        <w:rPr>
          <w:rFonts w:hint="eastAsia"/>
        </w:rPr>
        <w:t>((i - first) + 1)));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RandomNumberGenerator&gt;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random_shuffle</w:t>
      </w:r>
      <w:r>
        <w:rPr>
          <w:rFonts w:hint="eastAsia"/>
        </w:rPr>
        <w:t xml:space="preserve"> (RandomAccessIterator first, RandomAccessIterator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RandomNumberGenerator&amp; </w:t>
      </w:r>
      <w:r>
        <w:rPr>
          <w:rStyle w:val="ctrl-3"/>
          <w:rFonts w:hint="eastAsia"/>
        </w:rPr>
        <w:t>rand</w:t>
      </w:r>
      <w:r>
        <w:rPr>
          <w:rFonts w:hint="eastAsia"/>
        </w:rPr>
        <w:t>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(!(first == last))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for (RandomAccessIterator i = first + 1; i != last; ++i)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iter_swap(i, first + rand((i - f</w:t>
      </w:r>
      <w:r>
        <w:rPr>
          <w:rFonts w:hint="eastAsia"/>
        </w:rPr>
        <w:t>irst) + 1));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BidirectionalIterator, class Predicate&gt;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 partition (BidirectionalIterator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BidirectionalIterator last, Predicate pred)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(true)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whil</w:t>
      </w:r>
      <w:r>
        <w:rPr>
          <w:rFonts w:hint="eastAsia"/>
        </w:rPr>
        <w:t>e (true)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 (first ==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else if (pred(*first))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break;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--last;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while (true)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 (first ==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else if (!pred(*last))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--last;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break;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iter_swap(first,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BidirectionalIterator, class Predicate,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 __inplace_stable_partit</w:t>
      </w:r>
      <w:r>
        <w:rPr>
          <w:rFonts w:hint="eastAsia"/>
        </w:rPr>
        <w:t>ion (BidirectionalIterator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      BidirectionalIterator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      Predicate pred,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          Distance len)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if (len == 1) return pred(*first) ? last :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middle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advance(middle, len / 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first_cut = __inplace_stable_partition(first, middle, pred, len / 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second_cut = __inplace_stable_partition(middle, last, pred, len - len / 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rotate(first_cut, middle, second_cut);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__initialize(len,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distance(middle, second_cut,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advance(first_cut,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first_cut;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</w:t>
      </w:r>
      <w:r>
        <w:rPr>
          <w:rFonts w:hint="eastAsia"/>
        </w:rPr>
        <w:t>mplate &lt;class BidirectionalIterator, class Pointer, class Predicate,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Distance,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 __stable_partition_adaptive (BidirectionalIterator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       BidirectionalIterator las</w:t>
      </w:r>
      <w:r>
        <w:rPr>
          <w:rFonts w:hint="eastAsia"/>
        </w:rPr>
        <w:t>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       Predicate pred, Distance len,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       Pointer buffer,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       Distance buffer_size,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</w:t>
      </w:r>
      <w:r>
        <w:rPr>
          <w:rFonts w:hint="eastAsia"/>
        </w:rPr>
        <w:t xml:space="preserve">                           Distance&amp; fill_pointer,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 &lt;= buffer_size)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 = 0;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BidirectionalIterator result1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Pointer result2 = buffer;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while (first != last &amp;&amp; len &lt; fill_pointer)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 (p</w:t>
      </w:r>
      <w:r>
        <w:rPr>
          <w:rFonts w:hint="eastAsia"/>
        </w:rPr>
        <w:t>red(*first))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*result1++ = *first++;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*result2++ = *first++;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++len;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raw_storage_iterator&lt;Pointer, T&gt; result3(result2);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while (first != las</w:t>
      </w:r>
      <w:r>
        <w:rPr>
          <w:rFonts w:hint="eastAsia"/>
        </w:rPr>
        <w:t>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if (pred(*first))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*result1++ = *first++;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    *result3++ = *first++;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++len;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fill_pointer = len;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copy(buffer, buffer + len, result1)</w:t>
      </w:r>
      <w:r>
        <w:rPr>
          <w:rFonts w:hint="eastAsia"/>
        </w:rPr>
        <w:t>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result1;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middle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advance(middle, len / 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first_cut = __stable_partition_adaptive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(first, middle, pred, len / 2, buffer, buffer_size, fill_pointer, (T*)0);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</w:t>
      </w:r>
      <w:r>
        <w:rPr>
          <w:rFonts w:hint="eastAsia"/>
        </w:rPr>
        <w:t>rectionalIterator second_cut = __stable_partition_adaptive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(middle, last, pred, len-len/2, buffer, buffer_size, fill_pointer, (T*)0);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rotate(first_cut, middle, second_cut);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__initialize(len,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distance(middle, second_cut, len)</w:t>
      </w:r>
      <w:r>
        <w:rPr>
          <w:rFonts w:hint="eastAsia"/>
        </w:rPr>
        <w:t>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advance(first_cut,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first_cut;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BidirectionalIterator, class Predicate, class Pointer,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 __stable_partition (BidirectionalIterator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 xml:space="preserve">                    BidirectionalIterator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Predicate pred, Distance len,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pair&lt;Pointer, Distance&gt; 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(p.first ==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__inplace_stable_partiti</w:t>
      </w:r>
      <w:r>
        <w:rPr>
          <w:rFonts w:hint="eastAsia"/>
        </w:rPr>
        <w:t>on(first, last, pred,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fill_pointer = 0;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result =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__stable_partition_adaptive(first, last, pred, len, p.first,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p.second, fill_pointer,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_R</w:t>
      </w:r>
      <w:r>
        <w:rPr>
          <w:rFonts w:hint="eastAsia"/>
        </w:rPr>
        <w:t xml:space="preserve">WSTD_VALUE_TYPE(first));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__RWSTD::__destroy(p.first, p.first + fill_pointer);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return_temporary_buffer(p.first);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 Sorting and related operations.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</w:t>
      </w:r>
      <w:r>
        <w:rPr>
          <w:rFonts w:hint="eastAsia"/>
        </w:rPr>
        <w:t xml:space="preserve">or </w:t>
      </w:r>
      <w:r>
        <w:rPr>
          <w:rStyle w:val="ctrl-1"/>
          <w:rFonts w:hint="eastAsia"/>
        </w:rPr>
        <w:t>__unguarded_partition</w:t>
      </w:r>
      <w:r>
        <w:rPr>
          <w:rFonts w:hint="eastAsia"/>
        </w:rPr>
        <w:t xml:space="preserve"> (RandomAccessIterator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RandomAccessIterator last,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T pivot)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(true)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while (*first &lt; pivot)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-</w:t>
      </w:r>
      <w:r>
        <w:rPr>
          <w:rFonts w:hint="eastAsia"/>
        </w:rPr>
        <w:t>-last;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while (pivot &lt; *last) --last;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(!(first &lt; last))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iter_swap(first,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    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__unguarded_partition (Ra</w:t>
      </w:r>
      <w:r>
        <w:rPr>
          <w:rFonts w:hint="eastAsia"/>
        </w:rPr>
        <w:t xml:space="preserve">ndomAccessIterator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RandomAccessIterator last,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  T pivot,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(true)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while (_RWSTD_COMP(*first, pivot))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--last;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while (_RWSTD_COMP(pivot, *last)) --last;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(!(first &lt; last))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iter_swap(first,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const int </w:t>
      </w:r>
      <w:r>
        <w:rPr>
          <w:rStyle w:val="ctrl-1"/>
          <w:rFonts w:hint="eastAsia"/>
        </w:rPr>
        <w:t>__stl_threshold</w:t>
      </w:r>
      <w:r>
        <w:rPr>
          <w:rFonts w:hint="eastAsia"/>
        </w:rPr>
        <w:t xml:space="preserve"> = 16;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__quick_</w:t>
      </w:r>
      <w:r>
        <w:rPr>
          <w:rStyle w:val="ctrl-1"/>
          <w:rFonts w:hint="eastAsia"/>
        </w:rPr>
        <w:t>sort_loop_aux</w:t>
      </w:r>
      <w:r>
        <w:rPr>
          <w:rFonts w:hint="eastAsia"/>
        </w:rPr>
        <w:t xml:space="preserve"> (RandomAccessIterator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RandomAccessIterator last,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(last - first &gt; </w:t>
      </w:r>
      <w:r>
        <w:rPr>
          <w:rStyle w:val="ctrl-1"/>
          <w:rFonts w:hint="eastAsia"/>
        </w:rPr>
        <w:t>__stl_threshold</w:t>
      </w:r>
      <w:r>
        <w:rPr>
          <w:rFonts w:hint="eastAsia"/>
        </w:rPr>
        <w:t>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RandomAccessIterator cut = </w:t>
      </w:r>
      <w:r>
        <w:rPr>
          <w:rStyle w:val="ctrl-3"/>
          <w:rFonts w:hint="eastAsia"/>
        </w:rPr>
        <w:t>__unguarded_partition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(first, last, T(</w:t>
      </w:r>
      <w:r>
        <w:rPr>
          <w:rStyle w:val="ctrl-3"/>
          <w:rFonts w:hint="eastAsia"/>
        </w:rPr>
        <w:t>__median</w:t>
      </w:r>
      <w:r>
        <w:rPr>
          <w:rFonts w:hint="eastAsia"/>
        </w:rPr>
        <w:t>(*first, *(fir</w:t>
      </w:r>
      <w:r>
        <w:rPr>
          <w:rFonts w:hint="eastAsia"/>
        </w:rPr>
        <w:t>st + (last - first)/2),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*(last - 1))));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(cut - first &gt;= last - cut)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__quick_sort_loop</w:t>
      </w:r>
      <w:r>
        <w:rPr>
          <w:rFonts w:hint="eastAsia"/>
        </w:rPr>
        <w:t>(cut,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last = cut;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__quick_sort_loop</w:t>
      </w:r>
      <w:r>
        <w:rPr>
          <w:rFonts w:hint="eastAsia"/>
        </w:rPr>
        <w:t>(first, cut);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</w:t>
      </w:r>
      <w:r>
        <w:rPr>
          <w:rFonts w:hint="eastAsia"/>
        </w:rPr>
        <w:t>cut;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__quick_sort_loop_aux (RandomAccessIterator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RandomAccessIterator last, T*,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(last - first</w:t>
      </w:r>
      <w:r>
        <w:rPr>
          <w:rFonts w:hint="eastAsia"/>
        </w:rPr>
        <w:t xml:space="preserve"> &gt; __stl_threshold)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RandomAccessIterator cut = __unguarded_partition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(first, last, T(__median(*first, *(first + (last - first)/2),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*(last - 1), _RWSTD_COMP)),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(cut - first &gt;= last - c</w:t>
      </w:r>
      <w:r>
        <w:rPr>
          <w:rFonts w:hint="eastAsia"/>
        </w:rPr>
        <w:t>ut)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__quick_sort_loop(cut, last,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last = cut;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__quick_sort_loop(first, cut,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cut;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</w:t>
      </w:r>
      <w:r>
        <w:rPr>
          <w:rFonts w:hint="eastAsia"/>
        </w:rPr>
        <w:t>d __unguarded_linear_insert (RandomAccessIterator last, T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RandomAccessIterator next =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--next;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(value &lt; *next)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*last = *next;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last = next--;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*last = 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</w:t>
      </w:r>
      <w:r>
        <w:rPr>
          <w:rFonts w:hint="eastAsia"/>
        </w:rPr>
        <w:t>rator, class T,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__unguarded_linear_insert (RandomAccessIterator last,T value,Compare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RandomAccessIterator next =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--next; 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(_RWSTD_COMP(value , *next))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*last = *next;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last = n</w:t>
      </w:r>
      <w:r>
        <w:rPr>
          <w:rFonts w:hint="eastAsia"/>
        </w:rPr>
        <w:t>ext--;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*last = 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__insertion_sort (RandomAccessIterator first, RandomAccessIterator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(!(first == last))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for (RandomAccessIterator i = first + 1; i != last; ++i)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 __linear_insert(first, i, _RWSTD_VALUE_TYPE(first));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__insertion_sort (RandomAccessIterator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RandomAccessIterator last,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(!(f</w:t>
      </w:r>
      <w:r>
        <w:rPr>
          <w:rFonts w:hint="eastAsia"/>
        </w:rPr>
        <w:t>irst == last))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for (RandomAccessIterator i = first + 1; i != last; ++i)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__linear_insert(first, i, _RWSTD_VALUE_TYPE(first),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__unguarded_insertion_sort_aux (RandomAcces</w:t>
      </w:r>
      <w:r>
        <w:rPr>
          <w:rFonts w:hint="eastAsia"/>
        </w:rPr>
        <w:t xml:space="preserve">sIterator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RandomAccessIterator last,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 (RandomAccessIterator i = first; i != last; ++i)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__unguarded_linear_insert(i, T(*i));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T, class Comp</w:t>
      </w:r>
      <w:r>
        <w:rPr>
          <w:rFonts w:hint="eastAsia"/>
        </w:rPr>
        <w:t>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__unguarded_insertion_sort_aux (RandomAccessIterator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RandomAccessIterator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T*,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 (RandomAccessIterator i = first; i != las</w:t>
      </w:r>
      <w:r>
        <w:rPr>
          <w:rFonts w:hint="eastAsia"/>
        </w:rPr>
        <w:t>t; ++i)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__unguarded_linear_insert(i, T(*i),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__final_insertion_sort</w:t>
      </w:r>
      <w:r>
        <w:rPr>
          <w:rFonts w:hint="eastAsia"/>
        </w:rPr>
        <w:t xml:space="preserve"> (RandomAccessIterator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RandomAccessIterator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(last - first &gt; </w:t>
      </w:r>
      <w:r>
        <w:rPr>
          <w:rStyle w:val="ctrl-1"/>
          <w:rFonts w:hint="eastAsia"/>
        </w:rPr>
        <w:t>__s</w:t>
      </w:r>
      <w:r>
        <w:rPr>
          <w:rStyle w:val="ctrl-1"/>
          <w:rFonts w:hint="eastAsia"/>
        </w:rPr>
        <w:t>tl_threshold</w:t>
      </w:r>
      <w:r>
        <w:rPr>
          <w:rFonts w:hint="eastAsia"/>
        </w:rPr>
        <w:t>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__insertion_sort</w:t>
      </w:r>
      <w:r>
        <w:rPr>
          <w:rFonts w:hint="eastAsia"/>
        </w:rPr>
        <w:t>(first, first + __stl_threshold);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__unguarded_insertion_sort</w:t>
      </w:r>
      <w:r>
        <w:rPr>
          <w:rFonts w:hint="eastAsia"/>
        </w:rPr>
        <w:t>(first + __stl_threshold,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__insertion_sort</w:t>
      </w:r>
      <w:r>
        <w:rPr>
          <w:rFonts w:hint="eastAsia"/>
        </w:rPr>
        <w:t>(first,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template &lt;class RandomAccessIterator,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</w:t>
      </w:r>
      <w:r>
        <w:rPr>
          <w:rFonts w:hint="eastAsia"/>
        </w:rPr>
        <w:t xml:space="preserve">oid __final_insertion_sort (RandomAccessIterator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RandomAccessIterator last,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(last - first &gt; __stl_threshold)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__insertion_sort(first, first + __stl_threshold,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__unguarded_insertion_sort(first + __stl_threshold, last,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__insertion_sort(first, last,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RandomAccessIterator1, class RandomAccessIterator2,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__merge_sort_l</w:t>
      </w:r>
      <w:r>
        <w:rPr>
          <w:rFonts w:hint="eastAsia"/>
        </w:rPr>
        <w:t>oop (RandomAccessIterator1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RandomAccessIterator1 last,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RandomAccessIterator2 result, Distance step_size)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two_step = 2 * step_size;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(last - first &gt;= two_step)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result = merge(first, first + step_size,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first + step_size, first + two_step, result);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+= two_step;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step_size = min(Distance(last - first), step_size);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merge(first, first + step_size, first + step_size, las</w:t>
      </w:r>
      <w:r>
        <w:rPr>
          <w:rFonts w:hint="eastAsia"/>
        </w:rPr>
        <w:t>t, result);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RandomAccessIterator1, class RandomAccessIterator2,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Distance,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__merge_sort_loop (RandomAccessIterator1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RandomAccessIterator1 last,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</w:t>
      </w:r>
      <w:r>
        <w:rPr>
          <w:rFonts w:hint="eastAsia"/>
        </w:rPr>
        <w:t>RandomAccessIterator2 result, Distance step_size,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two_step = 2 * step_size;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(last - first &gt;= two_step)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result = merge(first, first + step_size,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firs</w:t>
      </w:r>
      <w:r>
        <w:rPr>
          <w:rFonts w:hint="eastAsia"/>
        </w:rPr>
        <w:t>t + step_size, first + two_step, result,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+= two_step;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step_size = min(Distance(last - first), step_size);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merge(first, first + step_size, first + step_size, last, result,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const int __stl_chunk_s</w:t>
      </w:r>
      <w:r>
        <w:rPr>
          <w:rFonts w:hint="eastAsia"/>
        </w:rPr>
        <w:t>ize = 7;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__chunk_insertion_sort (RandomAccessIterator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RandomAccessIterator last, Distance chunk_size)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(last - first &gt;= chunk_size)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__insertion_sort(first, first + chunk_size);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 += chunk_size;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__insertion_sort(first,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Distance,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__chunk_insertion_sort (RandomAccessIterator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RandomAccessIterator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Distance chunk_size,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(last - first &gt;= chunk_size)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__insertion_sort(first, first + chunk_size,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</w:t>
      </w:r>
      <w:r>
        <w:rPr>
          <w:rFonts w:hint="eastAsia"/>
        </w:rPr>
        <w:t xml:space="preserve"> += chunk_size;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__insertion_sort(first, last,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Pointer, class Distance,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__merge_sort_with_buffer (RandomAccessIterator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Random</w:t>
      </w:r>
      <w:r>
        <w:rPr>
          <w:rFonts w:hint="eastAsia"/>
        </w:rPr>
        <w:t>AccessIterator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Pointer buffer, Distance*,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 = last -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Pointer buffer_last = buffer + len;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step_size = __stl_chunk_size;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__chunk_insertion_sort(first, last, step_size)</w:t>
      </w:r>
      <w:r>
        <w:rPr>
          <w:rFonts w:hint="eastAsia"/>
        </w:rPr>
        <w:t>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(step_size &lt; len)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__merge_sort_loop(first, last, buffer, step_size);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step_size *=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__merge_sort_loop(buffer, buffer_last, first, step_size);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step_size *=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</w:t>
      </w:r>
      <w:r>
        <w:rPr>
          <w:rFonts w:hint="eastAsia"/>
        </w:rPr>
        <w:t>ss Pointer, class Distance, class 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__merge_sort_with_buffer (RandomAccessIterator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RandomAccessIterator last, Pointer buffer,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Distance*, T*, Compare _RWSTD_C</w:t>
      </w:r>
      <w:r>
        <w:rPr>
          <w:rFonts w:hint="eastAsia"/>
        </w:rPr>
        <w:t>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 = last -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Pointer buffer_last = buffer + len;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step_size = __stl_chunk_size;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__chunk_insertion_sort(first, last, step_size, _RWSTD_COMP);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(step_size &lt; len)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__merge_sort_loop(first,</w:t>
      </w:r>
      <w:r>
        <w:rPr>
          <w:rFonts w:hint="eastAsia"/>
        </w:rPr>
        <w:t xml:space="preserve"> last, buffer, step_size,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step_size *=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__merge_sort_loop(buffer, buffer_last, first, step_size,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step_size *=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Pointer, class Distance,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</w:t>
      </w:r>
      <w:r>
        <w:rPr>
          <w:rFonts w:hint="eastAsia"/>
        </w:rPr>
        <w:t xml:space="preserve">id __stable_sort_adaptive (RandomAccessIterator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RandomAccessIterator last, Pointer buffer,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Distance buffer_size,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 = (last - first + 1)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</w:t>
      </w:r>
      <w:r>
        <w:rPr>
          <w:rFonts w:hint="eastAsia"/>
        </w:rPr>
        <w:t>or middle = first + len;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 &gt; buffer_size)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__stable_sort_adaptive(first, middle, buffer, buffer_size,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_RWSTD_STATIC_CAST(T*,0));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__stable_sort_adaptive(middle, last, buffer, buffer_size,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 xml:space="preserve">                  _RWSTD_STATIC_CAST(T*,0));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__merge_sort_with_buffer(first, middle, buffer,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_RWSTD_STATIC_CAST(Distance*,0),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_RWSTD_STATIC_CAST(T*,0));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</w:t>
      </w:r>
      <w:r>
        <w:rPr>
          <w:rFonts w:hint="eastAsia"/>
        </w:rPr>
        <w:t xml:space="preserve">_sort_with_buffer(middle, last, buffer,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_RWSTD_STATIC_CAST(Distance*,0),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_RWSTD_STATIC_CAST(T*,0));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__merge_adaptive(first, middle, last, Distance(middle - first),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</w:t>
      </w:r>
      <w:r>
        <w:rPr>
          <w:rFonts w:hint="eastAsia"/>
        </w:rPr>
        <w:t xml:space="preserve">   Distance(last - middle), buffer, buffer_size, _RWSTD_STATIC_CAST(T*,0));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Pointer, class Distance, class 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__stable_sort_adaptive (RandomAccessIterator first,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</w:t>
      </w:r>
      <w:r>
        <w:rPr>
          <w:rFonts w:hint="eastAsia"/>
        </w:rPr>
        <w:t xml:space="preserve">             RandomAccessIterator last, Pointer buffer,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Distance buffer_size, T*,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 = (last - first + 1)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RandomAccessIterator middle = first + len;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 &gt; buffer_size)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__stable_sort_adaptive(first, middle, buffer, buffer_size,_RWSTD_STATIC_CAST(T*,0),_RWSTD_COMP);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__stable_sort_adaptive(middle, last, buffer, buffer_size, _RWSTD_STATIC_CAST(T*,0),_RWSTD_COMP);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__merge_sort_with_</w:t>
      </w:r>
      <w:r>
        <w:rPr>
          <w:rFonts w:hint="eastAsia"/>
        </w:rPr>
        <w:t xml:space="preserve">buffer(first, middle, buffer,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_RWSTD_STATIC_CAST(Distance*,0),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_RWSTD_STATIC_CAST(T*,0),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__merge_sort_with_buffer(middle, last, buffer,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_RWST</w:t>
      </w:r>
      <w:r>
        <w:rPr>
          <w:rFonts w:hint="eastAsia"/>
        </w:rPr>
        <w:t>D_STATIC_CAST(Distance*,0),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_RWSTD_STATIC_CAST(T*,0),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__merge_adaptive(first, middle, last, Distance(middle - first),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Distance(last-middle), buffer, buffer_size, _RWSTD_STATIC_CAS</w:t>
      </w:r>
      <w:r>
        <w:rPr>
          <w:rFonts w:hint="eastAsia"/>
        </w:rPr>
        <w:t>T(T*,0),_RWSTD_COMP);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__partial_sort (RandomAccessIterator first, RandomAccessIterator middle,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RandomAccessIterator last,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make_heap(first, middle);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 (Ran</w:t>
      </w:r>
      <w:r>
        <w:rPr>
          <w:rFonts w:hint="eastAsia"/>
        </w:rPr>
        <w:t>domAccessIterator i = middle; i &lt; last; ++i)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(*i &lt; *first)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__pop_heap(first, middle, i, T(*i), __distance_type(first));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sort_heap(first, middle);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__partial_so</w:t>
      </w:r>
      <w:r>
        <w:rPr>
          <w:rFonts w:hint="eastAsia"/>
        </w:rPr>
        <w:t>rt (RandomAccessIterator first, RandomAccessIterator middle,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RandomAccessIterator last, T*,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make_heap(first, middle,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 (RandomAccessIterator i = middle; i &lt; last; ++i)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</w:t>
      </w:r>
      <w:r>
        <w:rPr>
          <w:rFonts w:hint="eastAsia"/>
        </w:rPr>
        <w:t xml:space="preserve">_COMP(*i,*first))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__pop_heap(first, middle, i, T(*i), _RWSTD_COMP, __distance_type(first));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sort_heap(first, middle,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RandomAccessIterator, class Distance,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</w:t>
      </w:r>
      <w:r>
        <w:rPr>
          <w:rFonts w:hint="eastAsia"/>
        </w:rPr>
        <w:t>tor __partial_sort_copy (InputIterator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InputIterator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RandomAccessIterator result_first,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RandomAccessIterator re</w:t>
      </w:r>
      <w:r>
        <w:rPr>
          <w:rFonts w:hint="eastAsia"/>
        </w:rPr>
        <w:t xml:space="preserve">sult_last,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Distance*,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(result_first == result_last) return result_last;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RandomAccessIterator result_real_last = result_first;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while(first != last &amp;&amp; result_real_last != result_last)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*result_real_last++ = *first++;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make_heap(result_first, result_real_last);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 &lt; *result_first)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__adjust_heap(result_first, Distance(0),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Distance(result_real_last - result_firs</w:t>
      </w:r>
      <w:r>
        <w:rPr>
          <w:rFonts w:hint="eastAsia"/>
        </w:rPr>
        <w:t>t),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T(*first));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sort_heap(result_first, result_real_last);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result_real_last;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InputIterator, class RandomAccessIterator, class Compare,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Distance,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</w:t>
      </w:r>
      <w:r>
        <w:rPr>
          <w:rFonts w:hint="eastAsia"/>
        </w:rPr>
        <w:t>sIterator __partial_sort_copy (InputIterator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InputIterator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RandomAccessIterator result_first,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RandomAccessItera</w:t>
      </w:r>
      <w:r>
        <w:rPr>
          <w:rFonts w:hint="eastAsia"/>
        </w:rPr>
        <w:t>tor result_last,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Compare _RWSTD_COMP, Distance*,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(result_first == result_last) return result_last;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RandomAccessIterator result_real_last = result_first;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while(first != last &amp;&amp; result_real_l</w:t>
      </w:r>
      <w:r>
        <w:rPr>
          <w:rFonts w:hint="eastAsia"/>
        </w:rPr>
        <w:t>ast != result_last)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*result_real_last++ = *first++;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make_heap(result_first, result_real_last,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 !=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(_RWSTD_COMP(*first,*result_first))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__adjust_heap(result_first, Distance(0),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 xml:space="preserve">           Distance(result_real_last - result_first), T(*first),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sort_heap(result_first, result_real_last,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result_real_last;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</w:t>
      </w:r>
      <w:r>
        <w:rPr>
          <w:rFonts w:hint="eastAsia"/>
        </w:rPr>
        <w:t>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__nth_element (RandomAccessIterator first, RandomAccessIterator nth,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RandomAccessIterator last,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(last - first &gt; 3)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RandomAccessIterator cut = __unguarded_partition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(first, last, T(__</w:t>
      </w:r>
      <w:r>
        <w:rPr>
          <w:rFonts w:hint="eastAsia"/>
        </w:rPr>
        <w:t>median(*first, *(first + (last - first)/2),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*(last - 1))));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(cut &lt;= nth)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cut;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last = cut;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__insertion_sort(first,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</w:t>
      </w:r>
      <w:r>
        <w:rPr>
          <w:rFonts w:hint="eastAsia"/>
        </w:rPr>
        <w:t>s T,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__nth_element (RandomAccessIterator first, RandomAccessIterator nth,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RandomAccessIterator last, T*,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(last - first &gt; 3)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RandomAccessIterator cut = __unguarded_pa</w:t>
      </w:r>
      <w:r>
        <w:rPr>
          <w:rFonts w:hint="eastAsia"/>
        </w:rPr>
        <w:t>rtition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(first, last, T(__median(*first, *(first + (last - first)/2),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*(last - 1), _RWSTD_COMP)),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(cut &lt;= nth)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cut;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last = cut;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__insertion_sort(firs</w:t>
      </w:r>
      <w:r>
        <w:rPr>
          <w:rFonts w:hint="eastAsia"/>
        </w:rPr>
        <w:t>t, last,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 Binary search.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T,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__lower_bound (ForwardIterator first, ForwardIterator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const T&amp; value, Distance*,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                         forward_iterator_tag)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__initialize(len,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distance(first, last,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middle;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(len &gt;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half = len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middle = first</w:t>
      </w:r>
      <w:r>
        <w:rPr>
          <w:rFonts w:hint="eastAsia"/>
        </w:rPr>
        <w:t>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advance(middle, half);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(*middle &lt;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middle;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len - half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T, cl</w:t>
      </w:r>
      <w:r>
        <w:rPr>
          <w:rFonts w:hint="eastAsia"/>
        </w:rPr>
        <w:t>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__lower_bound (RandomAccessIterator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RandomAccessIterator last, const T&amp; value,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Distance*, random_access_iterator_tag)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</w:t>
      </w:r>
      <w:r>
        <w:rPr>
          <w:rFonts w:hint="eastAsia"/>
        </w:rPr>
        <w:t>en = last -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RandomAccessIterator middle;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(len &gt;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half = len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middle = first +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(*middle &lt;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middle + 1;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len - half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T, class Compare,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__lower_bound (ForwardIterator first, ForwardIterator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const T&amp; value, </w:t>
      </w:r>
      <w:r>
        <w:rPr>
          <w:rFonts w:hint="eastAsia"/>
        </w:rPr>
        <w:t>Compare _RWSTD_COMP, Distance*,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forward_iterator_tag)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__initialize(len,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distance(first, last,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middle;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(len &gt;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half = len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middle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advance(middle, half);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(_RWSTD_COMP(*middle, value))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middle;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len - half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template &lt;class RandomAccessIterator, class T, class Compare,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__lower_bound (RandomAccessIterator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RandomAccessIterator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const T&amp; </w:t>
      </w:r>
      <w:r>
        <w:rPr>
          <w:rFonts w:hint="eastAsia"/>
        </w:rPr>
        <w:t xml:space="preserve">value,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Compare _RWSTD_COMP,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Distance*,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random_access_iterator_tag)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 = last -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</w:t>
      </w:r>
      <w:r>
        <w:rPr>
          <w:rFonts w:hint="eastAsia"/>
        </w:rPr>
        <w:t>terator middle;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(len &gt;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half = len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middle = first +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(_RWSTD_COMP(*middle, value))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middle + 1;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len - half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</w:t>
      </w:r>
      <w:r>
        <w:rPr>
          <w:rFonts w:hint="eastAsia"/>
        </w:rPr>
        <w:t>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T,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__upper_bound (ForwardIterator first, ForwardIterator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const T&amp; value, Distance*,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forward_iterat</w:t>
      </w:r>
      <w:r>
        <w:rPr>
          <w:rFonts w:hint="eastAsia"/>
        </w:rPr>
        <w:t>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__initialize(len,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distance(first, last,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middle;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(len &gt;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half = len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middle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advance(middle, half);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(v</w:t>
      </w:r>
      <w:r>
        <w:rPr>
          <w:rFonts w:hint="eastAsia"/>
        </w:rPr>
        <w:t>alue &lt; *middle)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middle;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len - half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__upp</w:t>
      </w:r>
      <w:r>
        <w:rPr>
          <w:rFonts w:hint="eastAsia"/>
        </w:rPr>
        <w:t>er_bound (RandomAccessIterator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RandomAccessIterator last, const T&amp; value,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Distance*, random_access_iterator_tag)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 = last -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RandomAccessIterator middle;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(len &gt;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half = len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middle = first +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(value &lt; *middle)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middle + 1;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len - half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Fonts w:hint="eastAsia"/>
        </w:rPr>
        <w:t>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T, class Compare,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__upper_bound (ForwardIterator first, ForwardIterator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const T&amp; value, Compare _RWSTD_COMP, Distance*,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 xml:space="preserve">                       forward_iterator_tag)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__initialize(len,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distance(first, last,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middle;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(len &gt;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half = len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middle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advance(middle, half);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(_RWSTD_COMP(value, *middle))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middle;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len - half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T, c</w:t>
      </w:r>
      <w:r>
        <w:rPr>
          <w:rFonts w:hint="eastAsia"/>
        </w:rPr>
        <w:t>lass Compare,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RandomAccessIterator __upper_bound (RandomAccessIterator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RandomAccessIterator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const T&amp; value,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Co</w:t>
      </w:r>
      <w:r>
        <w:rPr>
          <w:rFonts w:hint="eastAsia"/>
        </w:rPr>
        <w:t>mpare _RWSTD_COMP, Distance*,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random_access_iterator_tag)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 = last -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RandomAccessIterator middle;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(len &gt;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half = len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middle = first +</w:t>
      </w:r>
      <w:r>
        <w:rPr>
          <w:rFonts w:hint="eastAsia"/>
        </w:rPr>
        <w:t xml:space="preserve">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(_RWSTD_COMP(value, *middle))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else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middle + 1;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len - half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T,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pair&lt;ForwardIterator</w:t>
      </w:r>
      <w:r>
        <w:rPr>
          <w:rFonts w:hint="eastAsia"/>
        </w:rPr>
        <w:t>, ForwardIterator&gt;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__equal_range (ForwardIterator first, ForwardIterator last, const T&amp; value,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Distance*, forward_iterator_tag)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__initialize(len,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distance(first, last,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middle, left, right;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(len &gt;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half = len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middle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advance(middle, half);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(*middle &lt;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middle;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len - half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else if (value &lt; *middle)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left = lower_bound(first, middle, value);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advance(first,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right = upper_bound(++middle, first, value);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pair&lt;ForwardIterator, ForwardIterator&gt; tmp(lef</w:t>
      </w:r>
      <w:r>
        <w:rPr>
          <w:rFonts w:hint="eastAsia"/>
        </w:rPr>
        <w:t>t, right);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tmp;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pair&lt;ForwardIterator, ForwardIterator&gt; tmp(first, first);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pair&lt;RandomAccessIterator, RandomAccessIterator&gt;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__equal_ra</w:t>
      </w:r>
      <w:r>
        <w:rPr>
          <w:rFonts w:hint="eastAsia"/>
        </w:rPr>
        <w:t>nge (RandomAccessIterator first, RandomAccessIterator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const T&amp; value, Distance*, random_access_iterator_tag)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 = last -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RandomAccessIterator middle, left, right;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(len &gt;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half = len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middle = first +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(*middle &lt;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middle + 1;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len - half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(value &lt; *middle)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left = lower_bound(f</w:t>
      </w:r>
      <w:r>
        <w:rPr>
          <w:rFonts w:hint="eastAsia"/>
        </w:rPr>
        <w:t>irst, middle, value);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right = upper_bound(++middle, first + len, value);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pair&lt;RandomAccessIterator,RandomAccessIterator&gt; tmp(left,right);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tmp;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pair&lt;RandomAccessIterator, RandomAccessIterator&gt; tmp(first, firs</w:t>
      </w:r>
      <w:r>
        <w:rPr>
          <w:rFonts w:hint="eastAsia"/>
        </w:rPr>
        <w:t>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T, class Compare,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pair&lt;ForwardIterator, ForwardIterator&gt;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__equal_range (ForwardIterator first, ForwardIterator last, const T&amp; value,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Compare _RWSTD_COMP,</w:t>
      </w:r>
      <w:r>
        <w:rPr>
          <w:rFonts w:hint="eastAsia"/>
        </w:rPr>
        <w:t xml:space="preserve"> Distance*, forward_iterator_tag)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__initialize(len,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distance(first, last,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middle, left, right;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(len &gt;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half = len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middle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advance(middle, half);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(_RWSTD_COMP(*middle, value))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middle;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len - half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(_RWSTD_COMP(value, *middle))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left = lowe</w:t>
      </w:r>
      <w:r>
        <w:rPr>
          <w:rFonts w:hint="eastAsia"/>
        </w:rPr>
        <w:t>r_bound(first, middle, value,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advance(first,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right = upper_bound(++middle, first, value,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pair&lt;ForwardIterator, ForwardIterator&gt; tmp(left, right);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tmp;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pair&lt;ForwardIt</w:t>
      </w:r>
      <w:r>
        <w:rPr>
          <w:rFonts w:hint="eastAsia"/>
        </w:rPr>
        <w:t>erator, ForwardIterator&gt; tmp(first, first);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           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T, class Compare,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pair&lt;RandomAccessIterator, RandomAccessIterator&gt;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__equal_range (RandomAccessIterator first, Rand</w:t>
      </w:r>
      <w:r>
        <w:rPr>
          <w:rFonts w:hint="eastAsia"/>
        </w:rPr>
        <w:t>omAccessIterator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const T&amp; value, Compare _RWSTD_COMP, Distance*,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random_access_iterator_tag)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 = last -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RandomAccessIterator middle, left, right;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(len &gt;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half = len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middle = first +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(_RWSTD_COMP(*middle, value))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 = middle + 1;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len - half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(_RWSTD_COMP(value, *middle))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 = half;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  left = lower_bound(first, middle, value,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right = upper_bound(++middle, first + len, value,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pair&lt;RandomAccessIterator,RandomAccessIterator&gt; tmp(left, right);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tmp;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pair&lt;RandomA</w:t>
      </w:r>
      <w:r>
        <w:rPr>
          <w:rFonts w:hint="eastAsia"/>
        </w:rPr>
        <w:t>ccessIterator, RandomAccessIterator&gt; tmp(first, first);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           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>//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 Merge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merge (InputIterator1 first1,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                InputIterator2 first2, InputIterator2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OutputIterator result)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 &amp;&amp; first2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(*first2 &lt; *first1)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*first2++;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</w:t>
      </w:r>
      <w:r>
        <w:rPr>
          <w:rFonts w:hint="eastAsia"/>
        </w:rPr>
        <w:t xml:space="preserve"> = *first1++;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copy(first2, last2, copy(first1, last1, result));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merge (InputIterator1 first1,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                 InputIterator2 first2, InputIterator2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OutputIterator result,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 &amp;&amp; first2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(_RWSTD_COMP(*first2, *first1))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*first2</w:t>
      </w:r>
      <w:r>
        <w:rPr>
          <w:rFonts w:hint="eastAsia"/>
        </w:rPr>
        <w:t>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*first1++;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copy(first2, last2, copy(first1, last1, result));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BidirectionalIterator,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__merge_without_buffer (BidirectionalIterator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Fonts w:hint="eastAsia"/>
        </w:rPr>
        <w:t xml:space="preserve">          BidirectionalIterator middle,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BidirectionalIterator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Distance len1, Distance len2)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(len1 == 0 || len2 == 0) return;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(len1 + len2 == 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(*middle &lt; </w:t>
      </w:r>
      <w:r>
        <w:rPr>
          <w:rFonts w:hint="eastAsia"/>
        </w:rPr>
        <w:t>*first) iter_swap(first, middle);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first_cut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second_cut = middle;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Distance len11;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__initialize(len11,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len22;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__initialize(len22, Distance</w:t>
      </w:r>
      <w:r>
        <w:rPr>
          <w:rFonts w:hint="eastAsia"/>
        </w:rPr>
        <w:t>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(len1 &gt; len2)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len11 = len1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advance(first_cut, len11);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second_cut = lower_bound(middle, last, *first_cut);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distance(middle, second_cut, len22);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len22 = len2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advance(second</w:t>
      </w:r>
      <w:r>
        <w:rPr>
          <w:rFonts w:hint="eastAsia"/>
        </w:rPr>
        <w:t>_cut, len22);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first_cut = upper_bound(first, middle, *second_cut);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distance(first, first_cut, len11);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rotate(first_cut, middle, second_cut);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new_middle = first_cut;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advance(new_middle, len22);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</w:t>
      </w:r>
      <w:r>
        <w:rPr>
          <w:rFonts w:hint="eastAsia"/>
        </w:rPr>
        <w:t>_without_buffer(first, first_cut, new_middle, len11, len22);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__merge_without_buffer(new_middle, second_cut, last, len1 - len11,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len2 - len22);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BidirectionalIterator, class Distance,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</w:t>
      </w:r>
      <w:r>
        <w:rPr>
          <w:rFonts w:hint="eastAsia"/>
        </w:rPr>
        <w:t>d __merge_without_buffer (BidirectionalIterator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BidirectionalIterator middle,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BidirectionalIterator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Distance len1, Distance len2,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(len1 == 0 || len2 == 0) return;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(len1 + len2 == 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(_RWSTD_COMP(*middle, *first)) iter_swap(first, middle);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first_cut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second_cut = middle;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Distance len11;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__initialize(len11,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len22;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__initialize(len22,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(len1 &gt; len2)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len11 = len1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advance(first_cut, len11);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second_cut = lower_bound(middle, last, *first_cut, </w:t>
      </w:r>
      <w:r>
        <w:rPr>
          <w:rFonts w:hint="eastAsia"/>
        </w:rPr>
        <w:t>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distance(middle, second_cut, len22);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len22 = len2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advance(second_cut, len22);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first_cut = upper_bound(first, middle, *second_cut,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distance(first, first_cut, len11);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rotate(first_cut, middle, second_cut);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new_middle = first_cut;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advance(new_middle, len22);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__merge_without_buffer(first, first_cut, new_middle, len11, len22,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__merge_without_buffer(new_middle, second_c</w:t>
      </w:r>
      <w:r>
        <w:rPr>
          <w:rFonts w:hint="eastAsia"/>
        </w:rPr>
        <w:t>ut, last, len1 - len11,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len2 - len22,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BidirectionalIterator1, class BidirectionalIterator2,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BidirectionalIterator1 __rotate_adaptive (BidirectionalIterator1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 xml:space="preserve">                                    BidirectionalIterator1 middle,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BidirectionalIterator1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Distance len1, Distance len2,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 xml:space="preserve">  BidirectionalIterator2 buffer,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 Distance buffer_size)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BidirectionalIterator2 buffer_end;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(len1 &gt; len2 &amp;&amp; len2 &lt;= buffer_size)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buffer_end = copy(middle, last, buffer);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copy_backwa</w:t>
      </w:r>
      <w:r>
        <w:rPr>
          <w:rFonts w:hint="eastAsia"/>
        </w:rPr>
        <w:t>rd(first, middle,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copy(buffer, buffer_end, first);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(len1 &lt;= buffer_size)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buffer_end = copy(first, middle, buffer);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copy(middle, last, first);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copy_backward(buffer, buffer_end,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rotate(first, middle,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advance(first, len2);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BidirectionalIterator1, class BidirectionalIterator2,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class BidirectionalIterator3&gt;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BidirectionalIterator3 __merge_backward</w:t>
      </w:r>
      <w:r>
        <w:rPr>
          <w:rFonts w:hint="eastAsia"/>
        </w:rPr>
        <w:t xml:space="preserve"> (BidirectionalIterator1 first1,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BidirectionalIterator1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BidirectionalIterator2 first2,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BidirectionalIterator2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                                     BidirectionalIterator3 result)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(first1 == last1) return copy_backward(first2, last2, result);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(first2 == last2) return copy_backward(first1, last1, result);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--last2;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(true</w:t>
      </w:r>
      <w:r>
        <w:rPr>
          <w:rFonts w:hint="eastAsia"/>
        </w:rPr>
        <w:t>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(*last2 &lt; *last1)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*--result = *last1;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 (first1 == last1) return copy_backward(first2, ++last2, result);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--last1;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*--result = *last2;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 (first2 == last2) return c</w:t>
      </w:r>
      <w:r>
        <w:rPr>
          <w:rFonts w:hint="eastAsia"/>
        </w:rPr>
        <w:t>opy_backward(first1, ++last1, result);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--last2;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BidirectionalIterator1, class BidirectionalIterator2,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BidirectionalIterator3,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BidirectionalIterator3 __merge_backward (BidirectionalIterat</w:t>
      </w:r>
      <w:r>
        <w:rPr>
          <w:rFonts w:hint="eastAsia"/>
        </w:rPr>
        <w:t>or1 first1,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BidirectionalIterator1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BidirectionalIterator2 first2,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BidirectionalIterator2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 xml:space="preserve">                   BidirectionalIterator3 result,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(first1 == last1) return copy_backward(first2, last2, result);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(first2 == last2) return copy_backward(first1, last1, result)</w:t>
      </w:r>
      <w:r>
        <w:rPr>
          <w:rFonts w:hint="eastAsia"/>
        </w:rPr>
        <w:t>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--last2;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(true)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(_RWSTD_COMP(*last2, *last1))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*--result = *last1;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 (first1 == last1) return copy_backward(first2, ++last2, result);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--last1;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*-</w:t>
      </w:r>
      <w:r>
        <w:rPr>
          <w:rFonts w:hint="eastAsia"/>
        </w:rPr>
        <w:t>-result = *last2;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if (first2 == last2) return copy_backward(first1, ++last1, result);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--last2;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BidirectionalIterator, class Distance, class Pointer,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__merge_adaptive (BidirectionalIterato</w:t>
      </w:r>
      <w:r>
        <w:rPr>
          <w:rFonts w:hint="eastAsia"/>
        </w:rPr>
        <w:t>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BidirectionalIterator middle,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BidirectionalIterator last, Distance len1,Distance len2,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Pointer buffer, Distance buffer_size,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(len1 &lt;= len2 &amp;&amp; len1 &lt;= buffer_</w:t>
      </w:r>
      <w:r>
        <w:rPr>
          <w:rFonts w:hint="eastAsia"/>
        </w:rPr>
        <w:t>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Pointer end_buffer = copy(first, middle, buffer);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merge(buffer, end_buffer, middle, last, first);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(len2 &lt;= buffer_size)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Pointer end_buffer = copy(middle, last, buffer);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__merge_backward(first, mid</w:t>
      </w:r>
      <w:r>
        <w:rPr>
          <w:rFonts w:hint="eastAsia"/>
        </w:rPr>
        <w:t>dle, buffer, end_buffer,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BidirectionalIterator first_cut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BidirectionalIterator second_cut = middle;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Distance len11;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__initialize(len11,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Distance len22;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__initialize(len2</w:t>
      </w:r>
      <w:r>
        <w:rPr>
          <w:rFonts w:hint="eastAsia"/>
        </w:rPr>
        <w:t>2,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(len1 &gt; len2)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len11 = len1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advance(first_cut, len11);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second_cut = lower_bound(middle, last, *first_cut);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distance(middle, second_cut, len22);  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len2</w:t>
      </w:r>
      <w:r>
        <w:rPr>
          <w:rFonts w:hint="eastAsia"/>
        </w:rPr>
        <w:t>2 = len2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advance(second_cut, len22);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first_cut = upper_bound(first, middle, *second_cut);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distance(first, first_cut, len11);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BidirectionalIterator new_middle =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__rotate_adaptive(first_cut, middle, second_cut</w:t>
      </w:r>
      <w:r>
        <w:rPr>
          <w:rFonts w:hint="eastAsia"/>
        </w:rPr>
        <w:t>, len1 - len11,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                len22, buffer, buffer_size);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__merge_adaptive(first, first_cut, new_middle, len11, len22, buffer,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buffer_size, _RWSTD_STATIC_CAST(T*,0));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__merge_adaptive(new_middle, second_cut, la</w:t>
      </w:r>
      <w:r>
        <w:rPr>
          <w:rFonts w:hint="eastAsia"/>
        </w:rPr>
        <w:t>st, len1 - len11,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len2 - len22, buffer, buffer_size, _RWSTD_STATIC_CAST(T*,0));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BidirectionalIterator, class Distance, class Pointer, class 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__merge_adaptive (BidirectionalIterat</w:t>
      </w:r>
      <w:r>
        <w:rPr>
          <w:rFonts w:hint="eastAsia"/>
        </w:rPr>
        <w:t>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BidirectionalIterator middle,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BidirectionalIterator last, Distance len1,Distance len2,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Pointer buffer, Distance buffer_size, T*,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(len1 &lt;= l</w:t>
      </w:r>
      <w:r>
        <w:rPr>
          <w:rFonts w:hint="eastAsia"/>
        </w:rPr>
        <w:t>en2 &amp;&amp; len1 &lt;= buffer_size)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Pointer end_buffer = copy(first, middle, buffer);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merge(buffer, end_buffer, middle, last, first,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 if (len2 &lt;= buffer_size)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Pointer end_buffer = copy(middle, last, buffer)</w:t>
      </w:r>
      <w:r>
        <w:rPr>
          <w:rFonts w:hint="eastAsia"/>
        </w:rPr>
        <w:t>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__merge_backward(first, middle, buffer, end_buffer, last,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BidirectionalIterator first_cut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BidirectionalIterator second_cut = middle;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Distance len11;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__initialize(len11, Distance(0)</w:t>
      </w:r>
      <w:r>
        <w:rPr>
          <w:rFonts w:hint="eastAsia"/>
        </w:rPr>
        <w:t>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Distance len22;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__initialize(len22, Distance(0));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(len1 &gt; len2)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len11 = len1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advance(first_cut, len11);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second_cut = lower_bound(middle, last, *first_cut,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distance(middle, s</w:t>
      </w:r>
      <w:r>
        <w:rPr>
          <w:rFonts w:hint="eastAsia"/>
        </w:rPr>
        <w:t xml:space="preserve">econd_cut, len22);  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len22 = len2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advance(second_cut, len22);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first_cut = upper_bound(first, middle, *second_cut,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distance(first, first_cut, len11);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BidirectionalI</w:t>
      </w:r>
      <w:r>
        <w:rPr>
          <w:rFonts w:hint="eastAsia"/>
        </w:rPr>
        <w:t>terator new_middle =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__rotate_adaptive(first_cut, middle, second_cut, len1 - len11,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                  len22, buffer, buffer_size);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__merge_adaptive(first, first_cut, new_middle, len11, len22, buffer,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buffer_size</w:t>
      </w:r>
      <w:r>
        <w:rPr>
          <w:rFonts w:hint="eastAsia"/>
        </w:rPr>
        <w:t>, _RWSTD_STATIC_CAST(T*,0),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__merge_adaptive(new_middle, second_cut, last, len1 - len11,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len2 - len22, buffer, buffer_size, _RWSTD_STATIC_CAST(T*,0),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</w:t>
      </w:r>
      <w:r>
        <w:rPr>
          <w:rFonts w:hint="eastAsia"/>
        </w:rPr>
        <w:t>r, class Distance, class Pointer,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__inplace_merge (BidirectionalIterator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BidirectionalIterator middle,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BidirectionalIterator last, Distance len1,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Distance len2,</w:t>
      </w:r>
      <w:r>
        <w:rPr>
          <w:rFonts w:hint="eastAsia"/>
        </w:rPr>
        <w:t xml:space="preserve"> pair&lt;Pointer, Distance&gt; p, T*)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(p.first ==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__merge_without_buffer(first, middle, last, len1, len2);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Distance len = min(p.second, len1 + len2);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fill_n(raw_storage_iterator&lt;Pointer, T&gt;(p.first), len, *first);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__merge_adaptive(first, middle, last, len1, len2, p.first,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p.second, _RWSTD_STATIC_CAST(T*,0));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__RWSTD::__destroy(p.first, p.first +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return_temporary_buffer(p.first);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</w:t>
      </w:r>
      <w:r>
        <w:rPr>
          <w:rFonts w:hint="eastAsia"/>
        </w:rPr>
        <w:t>Iterator, class Distance, class Pointer, class 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__inplace_merge (BidirectionalIterator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BidirectionalIterator middle,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BidirectionalIterator last, Distance len1,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Fonts w:hint="eastAsia"/>
        </w:rPr>
        <w:t xml:space="preserve">         Distance len2, pair&lt;Pointer, Distance&gt; p, T*,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(p.first ==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__merge_without_buffer(first, middle, last, len1, len2,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Distance len = min(p.second, len1</w:t>
      </w:r>
      <w:r>
        <w:rPr>
          <w:rFonts w:hint="eastAsia"/>
        </w:rPr>
        <w:t xml:space="preserve"> + len2);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fill_n(raw_storage_iterator&lt;Pointer, T&gt;(p.first), len, *first);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__merge_adaptive(first, middle, last, len1, len2, p.first,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p.second, _RWSTD_STATIC_CAST(T*,0), _RWSTD_COMP);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__RWSTD::__destroy(p.first, p.f</w:t>
      </w:r>
      <w:r>
        <w:rPr>
          <w:rFonts w:hint="eastAsia"/>
        </w:rPr>
        <w:t>irst + len);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return_temporary_buffer(p.first);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>//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 Set operations.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InputIterator2&gt;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bool includes (InputIterator1 first1,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InputIterator2 first2, InputIte</w:t>
      </w:r>
      <w:r>
        <w:rPr>
          <w:rFonts w:hint="eastAsia"/>
        </w:rPr>
        <w:t>rator2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 &amp;&amp; first2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(*first2 &lt; *first1)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if(*first1 &lt; *first2)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++first1,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first2 == last2;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</w:t>
      </w:r>
      <w:r>
        <w:rPr>
          <w:rFonts w:hint="eastAsia"/>
        </w:rPr>
        <w:t>mplate &lt;class InputIterator1, class InputIterator2,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bool includes (InputIterator1 first1,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InputIterator2 first2, InputIterator2 last2,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 &amp;&amp; first2 != </w:t>
      </w:r>
      <w:r>
        <w:rPr>
          <w:rFonts w:hint="eastAsia"/>
        </w:rPr>
        <w:t>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(_RWSTD_COMP(*first2, *first1))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if(_RWSTD_COMP(*first1, *first2))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++first1,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first2 == last2;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</w:t>
      </w:r>
      <w:r>
        <w:rPr>
          <w:rFonts w:hint="eastAsia"/>
        </w:rPr>
        <w:t>s InputIterator2, class OutputIterator&gt;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set_union (InputIterator1 first1,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InputIterator2 first2, InputIterator2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OutputIterator result)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</w:t>
      </w:r>
      <w:r>
        <w:rPr>
          <w:rFonts w:hint="eastAsia"/>
        </w:rPr>
        <w:t>t1 != last1 &amp;&amp; first2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(*first1 &lt; *first2)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*first1++;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(*first2 &lt; *first1)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*first2++;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*result++ = *first1++;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first2++;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Fonts w:hint="eastAsia"/>
        </w:rPr>
        <w:t>copy(first2, last2, copy(first1, last1, result));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set_union (InputIterator1 first1,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Input</w:t>
      </w:r>
      <w:r>
        <w:rPr>
          <w:rFonts w:hint="eastAsia"/>
        </w:rPr>
        <w:t>Iterator2 first2, InputIterator2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OutputIterator result,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 &amp;&amp; first2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(_RWSTD_COMP(*first1, *first2))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*first1++;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</w:t>
      </w:r>
      <w:r>
        <w:rPr>
          <w:rFonts w:hint="eastAsia"/>
        </w:rPr>
        <w:t>_RWSTD_COMP(*first2, *first1))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*first2++;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*first1++;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copy(first2, last2, copy(first1, last1, result));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</w:t>
      </w:r>
      <w:r>
        <w:rPr>
          <w:rFonts w:hint="eastAsia"/>
        </w:rPr>
        <w:t>terator2, class OutputIterator&gt;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set_intersection (InputIterator1 first1,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InputIterator2 first2, InputIterator2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OutputIterator result)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while (first1 != last1 &amp;&amp; first2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(*first1 &lt; *first2)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(*first2 &lt; *first1)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*first1++;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set_intersection (InputIterator1 first1,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InputIterator2 first2, InputIterator2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                             OutputIterator result,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 &amp;&amp; first2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(_RWSTD_COMP(*first1, *first2))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(_RWSTD_COMP(*first2, *first1))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++first2</w:t>
      </w:r>
      <w:r>
        <w:rPr>
          <w:rFonts w:hint="eastAsia"/>
        </w:rPr>
        <w:t>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*first1++;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set_difference (InputIterator1 first1, InputIterator1</w:t>
      </w:r>
      <w:r>
        <w:rPr>
          <w:rFonts w:hint="eastAsia"/>
        </w:rPr>
        <w:t xml:space="preserve">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InputIterator2 first2, InputIterator2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OutputIterator result)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 &amp;&amp; first2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(*first1 &lt; *first2)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*first1+</w:t>
      </w:r>
      <w:r>
        <w:rPr>
          <w:rFonts w:hint="eastAsia"/>
        </w:rPr>
        <w:t>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(*first2 &lt; *first1)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copy(first1, last1, result);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</w:t>
      </w:r>
      <w:r>
        <w:rPr>
          <w:rFonts w:hint="eastAsia"/>
        </w:rPr>
        <w:t>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set_difference (InputIterator1 first1,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InputIterator2 first2, InputIterator2 last2,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OutputIterator result,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</w:t>
      </w:r>
      <w:r>
        <w:rPr>
          <w:rFonts w:hint="eastAsia"/>
        </w:rPr>
        <w:t xml:space="preserve"> (first1 != last1 &amp;&amp; first2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(_RWSTD_COMP(*first1, *first2))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*result++ = *first1++;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(_RWSTD_COMP(*first2, *first1))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</w:t>
      </w:r>
      <w:r>
        <w:rPr>
          <w:rFonts w:hint="eastAsia"/>
        </w:rPr>
        <w:t>urn copy(first1, last1, result);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set_symmetric_difference (InputIterator1 first1,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 xml:space="preserve">                                  InputIterator2 first2,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InputIterator2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OutputIterator result)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 &amp;&amp; first2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</w:t>
      </w:r>
      <w:r>
        <w:rPr>
          <w:rFonts w:hint="eastAsia"/>
        </w:rPr>
        <w:t>first1 &lt; *first2)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*first1++;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(*first2 &lt; *first1)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*first2++;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copy(first2, last2, copy(first1, last1, result));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</w:t>
      </w:r>
      <w:r>
        <w:rPr>
          <w:rFonts w:hint="eastAsia"/>
        </w:rPr>
        <w:t>ate &lt;class InputIterator1, class InputIterator2, class OutputIterator,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OutputIterator set_symmetric_difference (InputIterator1 first1,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</w:t>
      </w:r>
      <w:r>
        <w:rPr>
          <w:rFonts w:hint="eastAsia"/>
        </w:rPr>
        <w:t xml:space="preserve">      InputIterator2 first2,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InputIterator2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           OutputIterator result,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 &amp;&amp; first2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</w:t>
      </w:r>
      <w:r>
        <w:rPr>
          <w:rFonts w:hint="eastAsia"/>
        </w:rPr>
        <w:t>OMP(*first1, *first2))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*first1++;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 if (_RWSTD_COMP(*first2, *first1))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*result++ = *first2++;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++first2;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copy(first2, last2, copy(first1, last1, resul</w:t>
      </w:r>
      <w:r>
        <w:rPr>
          <w:rFonts w:hint="eastAsia"/>
        </w:rPr>
        <w:t>t));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 Heap operations.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Distance,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__push_heap (RandomAccessIterator first, Distance holeIndex,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Distance topIndex, T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parent = (holeIndex -</w:t>
      </w:r>
      <w:r>
        <w:rPr>
          <w:rFonts w:hint="eastAsia"/>
        </w:rPr>
        <w:t xml:space="preserve"> 1)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(holeIndex &gt; topIndex &amp;&amp; *(first + parent) &lt;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*(first + holeIndex) = *(first + parent);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holeIndex = parent;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parent = (holeIndex - 1)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   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*(first + holeIndex) = 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</w:t>
      </w:r>
      <w:r>
        <w:rPr>
          <w:rFonts w:hint="eastAsia"/>
        </w:rPr>
        <w:t>ndomAccessIterator, class Distance, class T,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__push_heap (RandomAccessIterator first, Distance holeIndex,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Distance topIndex, T value,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parent = (holeIndex - 1)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(h</w:t>
      </w:r>
      <w:r>
        <w:rPr>
          <w:rFonts w:hint="eastAsia"/>
        </w:rPr>
        <w:t>oleIndex &gt; topIndex &amp;&amp; _RWSTD_COMP(*(first + parent), value))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*(first + holeIndex) = *(first + parent);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holeIndex = parent;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parent = (holeIndex - 1) /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*(first + holeIndex) = value;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</w:t>
      </w:r>
      <w:r>
        <w:rPr>
          <w:rFonts w:hint="eastAsia"/>
        </w:rPr>
        <w:t>rator, class Distance, class T&gt;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__adjust_heap (RandomAccessIterator first, Distance holeIndex,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Distance len, T value)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topIndex = holeIndex;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secondChild = 2 * holeIndex + 2;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(secondChild &lt;</w:t>
      </w:r>
      <w:r>
        <w:rPr>
          <w:rFonts w:hint="eastAsia"/>
        </w:rPr>
        <w:t xml:space="preserve"> len)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(*(first + secondChild) &lt; *(first + (secondChild - 1)))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  secondChild--;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*(first + holeIndex) = *(first + secondChild);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holeIndex = secondChild;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secondChild = 2 * (secondChild + 1);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(secondChild == </w:t>
      </w:r>
      <w:r>
        <w:rPr>
          <w:rFonts w:hint="eastAsia"/>
        </w:rPr>
        <w:t>len)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*(first + holeIndex) = *(first + (secondChild - 1));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holeIndex = secondChild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__push_heap(first, holeIndex, topIndex, value);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Distance, class T,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</w:t>
      </w:r>
      <w:r>
        <w:rPr>
          <w:rFonts w:hint="eastAsia"/>
        </w:rPr>
        <w:t>_adjust_heap (RandomAccessIterator first, Distance holeIndex,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Distance len, T value,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topIndex = holeIndex;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secondChild = 2 * holeIndex + 2;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(secondChild &lt; len)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</w:t>
      </w:r>
      <w:r>
        <w:rPr>
          <w:rFonts w:hint="eastAsia"/>
        </w:rPr>
        <w:t>f (_RWSTD_COMP(*(first + secondChild), *(first + (secondChild - 1))))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secondChild--;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*(first + holeIndex) = *(first + secondChild);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holeIndex = secondChild;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secondChild = 2 * (secondChild + 1);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(secondChild == len)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*(first + holeIndex) = *(first + (secondChild - 1));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holeIndex = secondChild - 1;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__push_heap(first, holeIndex, topIndex, value,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T,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__make_hea</w:t>
      </w:r>
      <w:r>
        <w:rPr>
          <w:rFonts w:hint="eastAsia"/>
        </w:rPr>
        <w:t>p (RandomAccessIterator first, RandomAccessIterator last, T*,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Distance*)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 = last -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parent = (len - 2)/2;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(true)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__adjust_heap(first, parent, len, T(*(first + parent)));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if (parent == 0) return;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parent--;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template &lt;class RandomAccessIterator, class Compare, class T, class Distance&gt;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__make_heap (RandomAccessIterator first, RandomAccessIterator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Compare _RWSTD_COMP, T*, Dis</w:t>
      </w:r>
      <w:r>
        <w:rPr>
          <w:rFonts w:hint="eastAsia"/>
        </w:rPr>
        <w:t>tance*)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len = last -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Distance parent = (len - 2)/2;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(true)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__adjust_heap(first, parent, len, T(*(first + parent)),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(parent == 0)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parent--;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</w:t>
      </w:r>
      <w:r>
        <w:rPr>
          <w:rFonts w:hint="eastAsia"/>
        </w:rPr>
        <w:t>&lt;class RandomAccessIterator&gt;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sort_heap (RandomAccessIterator first, RandomAccessIterator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(last - first &gt; 1) pop_heap(first, last--);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RandomAccessIterator,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void sort_heap (RandomAccessIterat</w:t>
      </w:r>
      <w:r>
        <w:rPr>
          <w:rFonts w:hint="eastAsia"/>
        </w:rPr>
        <w:t>or first, RandomAccessIterator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(last - first &gt; 1) pop_heap(first, last--, _RWSTD_COMP);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 Minimum and maximum.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min_element (Forward</w:t>
      </w:r>
      <w:r>
        <w:rPr>
          <w:rFonts w:hint="eastAsia"/>
        </w:rPr>
        <w:t>Iterator first, ForwardIterator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 == last)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result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(++first != last)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 &lt; *result) result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Com</w:t>
      </w:r>
      <w:r>
        <w:rPr>
          <w:rFonts w:hint="eastAsia"/>
        </w:rPr>
        <w:t>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min_element (ForwardIterator first, ForwardIterator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 == last)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result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(++first != last)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if (_RWSTD</w:t>
      </w:r>
      <w:r>
        <w:rPr>
          <w:rFonts w:hint="eastAsia"/>
        </w:rPr>
        <w:t>_COMP(*first, *result)) result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max_element (ForwardIterator first, ForwardIterator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 == last)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result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while (++first != last)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(*result &lt; *first) result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ForwardIterator,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ForwardIterator max_element (ForwardIterator first, ForwardIterator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Compar</w:t>
      </w:r>
      <w:r>
        <w:rPr>
          <w:rFonts w:hint="eastAsia"/>
        </w:rPr>
        <w:t>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 == last) return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ForwardIterator result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(++first != last) 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(_RWSTD_COMP(*result, *first)) result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InputIterator2&gt;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bool lexicographical_compare (InputIterator1 first1,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 InputIterator2 first2, InputIterator2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 &amp;&amp; first2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(*first1 &lt; *first2)     return true</w:t>
      </w:r>
      <w:r>
        <w:rPr>
          <w:rFonts w:hint="eastAsia"/>
        </w:rPr>
        <w:t>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(*first2++ &lt; *first1++)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first1 == last1 &amp;&amp; first2 != last2;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InputIterator1, class InputIterator2,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bool lexicographical_compare(InputIterator1 first1, InputIterator1 last1,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                         InputIterator2 first2, InputIterator2 last2,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     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while (first1 != last1 &amp;&amp; first2 != last2)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(_RWSTD_COMP(*first1, *first2))     return true;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</w:t>
      </w:r>
      <w:r>
        <w:rPr>
          <w:rFonts w:hint="eastAsia"/>
        </w:rPr>
        <w:t>D_COMP(*first2++, *first1++))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return first1 == last1 &amp;&amp; first2 != last2;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 Permutations.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//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bool next_permutation (BidirectionalIterator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Bidirectio</w:t>
      </w:r>
      <w:r>
        <w:rPr>
          <w:rFonts w:hint="eastAsia"/>
        </w:rPr>
        <w:t>nalIterator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 == last)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i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++i;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(i == last)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 =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--i;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 (;;)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BidirectionalIterator ii = i--;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(*i &lt; *ii)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B</w:t>
      </w:r>
      <w:r>
        <w:rPr>
          <w:rFonts w:hint="eastAsia"/>
        </w:rPr>
        <w:t>idirectionalIterator j =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while (!(*i &lt; *--j))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iter_swap(i, j);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reverse(ii,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true;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(i == first)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reverse(first,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template &lt;class BidirectionalIterator,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bool next_permutation (BidirectionalIterator first, BidirectionalIterator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 == last)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i = fir</w:t>
      </w:r>
      <w:r>
        <w:rPr>
          <w:rFonts w:hint="eastAsia"/>
        </w:rPr>
        <w:t>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++i;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(i == last)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 =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--i;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 (;;)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    BidirectionalIterator ii = i--;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(_RWSTD_COMP(*i, *ii))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BidirectionalIterator j =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while (!_RWSTD_COMP(*i, *--j))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iter_swap(i, j);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reverse(ii,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true;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(i == first)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reverse(first,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template &lt;class BidirectionalIterator&gt;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bool prev_permutation (Bidire</w:t>
      </w:r>
      <w:r>
        <w:rPr>
          <w:rFonts w:hint="eastAsia"/>
        </w:rPr>
        <w:t>ctionalIterator first,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BidirectionalIterator last)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(first == last)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i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++i;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(i == last)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 =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--i;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 (;;)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</w:t>
      </w:r>
      <w:r>
        <w:rPr>
          <w:rFonts w:hint="eastAsia"/>
        </w:rPr>
        <w:t>alIterator ii = i--;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(*ii &lt; *i)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BidirectionalIterator j =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while (!(*--j &lt; *i))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iter_swap(i, j);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reverse(ii,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true;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(i == first)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reverse</w:t>
      </w:r>
      <w:r>
        <w:rPr>
          <w:rFonts w:hint="eastAsia"/>
        </w:rPr>
        <w:t>(first,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 xml:space="preserve">  template &lt;class BidirectionalIterator, class Compare&gt;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bool prev_permutation (BidirectionalIterator first, BidirectionalIterator last,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               Compare _RWSTD_COMP)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(firs</w:t>
      </w:r>
      <w:r>
        <w:rPr>
          <w:rFonts w:hint="eastAsia"/>
        </w:rPr>
        <w:t>t == last)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BidirectionalIterator i = first;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++i;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if (i == last)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i =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--i;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for(;;)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BidirectionalIterator ii = i--;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(_RWSTD_COMP(*ii, *i))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BidirectionalIterator j </w:t>
      </w:r>
      <w:r>
        <w:rPr>
          <w:rFonts w:hint="eastAsia"/>
        </w:rPr>
        <w:t>= last;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while (!_RWSTD_COMP(*--j, *i))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  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iter_swap(i, j);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reverse(ii,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true;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if (i == first)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{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reverse(first, last);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  return false;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#ifndef _RWSTD_</w:t>
      </w:r>
      <w:r>
        <w:rPr>
          <w:rFonts w:hint="eastAsia"/>
        </w:rPr>
        <w:t>NO_NAMESPACE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}</w:t>
      </w: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#endif</w:t>
      </w:r>
    </w:p>
    <w:p w:rsidR="00000000" w:rsidRDefault="006709BC">
      <w:pPr>
        <w:pStyle w:val="ALT-L"/>
        <w:ind w:right="-1838"/>
        <w:rPr>
          <w:rFonts w:hint="eastAsia"/>
        </w:rPr>
      </w:pPr>
    </w:p>
    <w:p w:rsidR="00000000" w:rsidRDefault="006709BC">
      <w:pPr>
        <w:pStyle w:val="ALT-L"/>
        <w:ind w:right="-1838"/>
        <w:rPr>
          <w:rFonts w:hint="eastAsia"/>
        </w:rPr>
      </w:pPr>
      <w:r>
        <w:rPr>
          <w:rFonts w:hint="eastAsia"/>
        </w:rPr>
        <w:t>#pragma option pop</w:t>
      </w:r>
    </w:p>
    <w:p w:rsidR="00000000" w:rsidRDefault="006709BC">
      <w:pPr>
        <w:pStyle w:val="ALT-L"/>
        <w:ind w:right="-1838"/>
      </w:pPr>
      <w:r>
        <w:rPr>
          <w:rFonts w:hint="eastAsia"/>
        </w:rPr>
        <w:t>#endif /* __ALGORITH_CC */</w:t>
      </w:r>
    </w:p>
    <w:p w:rsidR="00000000" w:rsidRDefault="006709BC">
      <w:pPr>
        <w:pStyle w:val="alt-c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709BC">
      <w:pPr>
        <w:spacing w:line="240" w:lineRule="auto"/>
      </w:pPr>
      <w:r>
        <w:separator/>
      </w:r>
    </w:p>
  </w:endnote>
  <w:endnote w:type="continuationSeparator" w:id="0">
    <w:p w:rsidR="00000000" w:rsidRDefault="006709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709BC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709BC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709BC">
      <w:pPr>
        <w:spacing w:line="240" w:lineRule="auto"/>
      </w:pPr>
      <w:r>
        <w:separator/>
      </w:r>
    </w:p>
  </w:footnote>
  <w:footnote w:type="continuationSeparator" w:id="0">
    <w:p w:rsidR="00000000" w:rsidRDefault="006709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709BC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20</w:t>
    </w:r>
    <w:r>
      <w:rPr>
        <w:rStyle w:val="af5"/>
        <w:sz w:val="17"/>
      </w:rPr>
      <w:fldChar w:fldCharType="end"/>
    </w:r>
  </w:p>
  <w:p w:rsidR="00000000" w:rsidRDefault="006709BC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9E5836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BC2E9D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26D3DF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30C8AD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D716D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4B8A5A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036207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06D695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&lt;algorithm.cc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E2D4EE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0B4987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1830C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8A6831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B1F1B0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3E1981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37F42C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A7485E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709BC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21</w:t>
    </w:r>
    <w:r>
      <w:rPr>
        <w:rStyle w:val="af5"/>
        <w:sz w:val="17"/>
      </w:rPr>
      <w:fldChar w:fldCharType="end"/>
    </w:r>
  </w:p>
  <w:p w:rsidR="00000000" w:rsidRDefault="006709BC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&lt;algorithm.cc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CA60E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D78D77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40928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70D61D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2636E4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C6B191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AD5F89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C24FA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0CD911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61D76A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865C99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D24027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095795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DD4513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CBC51B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BB7DA7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EFAE00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8715B5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A6F228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F63897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B625DC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BFB298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977DEC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22C439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07916BA"/>
    <w:multiLevelType w:val="singleLevel"/>
    <w:tmpl w:val="8A1CC198"/>
    <w:lvl w:ilvl="0">
      <w:start w:val="1"/>
      <w:numFmt w:val="decimal"/>
      <w:lvlText w:val="%1."/>
      <w:lvlJc w:val="left"/>
      <w:pPr>
        <w:tabs>
          <w:tab w:val="num" w:pos="720"/>
        </w:tabs>
        <w:ind w:left="195" w:hanging="195"/>
      </w:pPr>
      <w:rPr>
        <w:rFonts w:hint="eastAsia"/>
        <w:b/>
      </w:rPr>
    </w:lvl>
  </w:abstractNum>
  <w:abstractNum w:abstractNumId="21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2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2"/>
  </w:num>
  <w:num w:numId="18">
    <w:abstractNumId w:val="6"/>
  </w:num>
  <w:num w:numId="19">
    <w:abstractNumId w:val="21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  <w:num w:numId="31">
    <w:abstractNumId w:val="19"/>
    <w:lvlOverride w:ilvl="0">
      <w:startOverride w:val="1"/>
    </w:lvlOverride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7EB"/>
    <w:rsid w:val="006709BC"/>
    <w:rsid w:val="008B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F9EE4F-BA35-489F-8D0B-332B0B8BA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 w:hAnsi="Arial Black"/>
      <w:sz w:val="19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tabs>
        <w:tab w:val="clear" w:pos="360"/>
      </w:tabs>
      <w:ind w:left="454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</w:tabs>
      <w:spacing w:before="20" w:after="20" w:line="320" w:lineRule="atLeast"/>
      <w:ind w:left="454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52</Pages>
  <Words>7594</Words>
  <Characters>71580</Characters>
  <Application>Microsoft Office Word</Application>
  <DocSecurity>0</DocSecurity>
  <Lines>596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79016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2026-06-09T13:15:00Z</dcterms:created>
  <dcterms:modified xsi:type="dcterms:W3CDTF">2026-06-09T13:15:00Z</dcterms:modified>
</cp:coreProperties>
</file>