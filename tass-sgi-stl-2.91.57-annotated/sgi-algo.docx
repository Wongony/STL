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A40E9A">
      <w:pPr>
        <w:pStyle w:val="ALT-L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algo.h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>/*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A40E9A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documentation for any purpose is hereby granted without fee,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Hewlett-Packard Company makes no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representations</w:t>
      </w:r>
      <w:proofErr w:type="gramEnd"/>
      <w:r>
        <w:rPr>
          <w:rFonts w:hint="eastAsia"/>
        </w:rPr>
        <w:t xml:space="preserve"> about the suitability of this softw</w:t>
      </w:r>
      <w:r>
        <w:rPr>
          <w:rFonts w:hint="eastAsia"/>
        </w:rPr>
        <w:t>are for any</w:t>
      </w:r>
    </w:p>
    <w:p w:rsidR="00000000" w:rsidRDefault="00A40E9A">
      <w:pPr>
        <w:pStyle w:val="ALT-L"/>
        <w:ind w:right="-27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 Copyright (c) 1996</w:t>
      </w:r>
      <w:proofErr w:type="gramStart"/>
      <w:r>
        <w:rPr>
          <w:rFonts w:hint="eastAsia"/>
        </w:rPr>
        <w:t>,1997</w:t>
      </w:r>
      <w:proofErr w:type="gramEnd"/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A40E9A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documentati</w:t>
      </w:r>
      <w:r>
        <w:rPr>
          <w:rFonts w:hint="eastAsia"/>
        </w:rPr>
        <w:t>on for any purpose is hereby granted without fee,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Silicon Graphics makes no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repres</w:t>
      </w:r>
      <w:r>
        <w:rPr>
          <w:rFonts w:hint="eastAsia"/>
        </w:rPr>
        <w:t>entations</w:t>
      </w:r>
      <w:proofErr w:type="gramEnd"/>
      <w:r>
        <w:rPr>
          <w:rFonts w:hint="eastAsia"/>
        </w:rPr>
        <w:t xml:space="preserve"> about the suitability of this software for any</w:t>
      </w:r>
    </w:p>
    <w:p w:rsidR="00000000" w:rsidRDefault="00A40E9A">
      <w:pPr>
        <w:pStyle w:val="ALT-L"/>
        <w:ind w:right="-1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A40E9A">
      <w:pPr>
        <w:pStyle w:val="ALT-L"/>
        <w:rPr>
          <w:rFonts w:hint="eastAsia"/>
        </w:rPr>
      </w:pP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>#ifndef __SGI_STL_ALGO_H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>#define __SGI_STL_ALGO_H</w:t>
      </w:r>
    </w:p>
    <w:p w:rsidR="00000000" w:rsidRDefault="00A40E9A">
      <w:pPr>
        <w:pStyle w:val="ALT-L"/>
        <w:rPr>
          <w:rFonts w:hint="eastAsia"/>
        </w:rPr>
      </w:pP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>#include &lt;algobase.h&gt;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>#include &lt;tempbuf.h&gt;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>#include &lt;stl_algo.h&gt;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>#incl</w:t>
      </w:r>
      <w:r>
        <w:rPr>
          <w:rFonts w:hint="eastAsia"/>
        </w:rPr>
        <w:t>ude &lt;stl_numeric.h&gt;</w:t>
      </w:r>
    </w:p>
    <w:p w:rsidR="00000000" w:rsidRDefault="00A40E9A">
      <w:pPr>
        <w:pStyle w:val="ALT-L"/>
        <w:rPr>
          <w:rFonts w:hint="eastAsia"/>
        </w:rPr>
      </w:pP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>#ifdef __STL_USE_NAMESPACES</w:t>
      </w:r>
    </w:p>
    <w:p w:rsidR="00000000" w:rsidRDefault="00A40E9A">
      <w:pPr>
        <w:pStyle w:val="ALT-L"/>
        <w:rPr>
          <w:rFonts w:hint="eastAsia"/>
        </w:rPr>
      </w:pPr>
    </w:p>
    <w:p w:rsidR="00000000" w:rsidRDefault="00A40E9A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Names from &lt;stl_algo.h&gt;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__STD::for_each;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lastRenderedPageBreak/>
        <w:t>using</w:t>
      </w:r>
      <w:proofErr w:type="gramEnd"/>
      <w:r>
        <w:rPr>
          <w:rFonts w:hint="eastAsia"/>
        </w:rPr>
        <w:t xml:space="preserve"> __STD::find;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__STD::find_if;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__STD::adjacent_find;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__STD::count;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__STD::count_if;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__STD::search;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__STD::sea</w:t>
      </w:r>
      <w:r>
        <w:rPr>
          <w:rFonts w:hint="eastAsia"/>
        </w:rPr>
        <w:t xml:space="preserve">rch_n;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__STD::swap_ranges;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__STD::transform;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__STD::replace;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__STD::replace_if;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__STD::replace_copy;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__STD::replace_copy_if;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__STD::generate;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__STD::generate_n;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__STD::remove;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__STD::rem</w:t>
      </w:r>
      <w:r>
        <w:rPr>
          <w:rFonts w:hint="eastAsia"/>
        </w:rPr>
        <w:t xml:space="preserve">ove_if;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__STD::remove_copy;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__STD::remove_copy_if;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__STD::unique;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__STD::unique_copy;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__STD::reverse;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__STD::reverse_copy;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__STD::rotate;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__STD::rotate_copy;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__STD::random_shuffle;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</w:t>
      </w:r>
      <w:r>
        <w:rPr>
          <w:rFonts w:hint="eastAsia"/>
        </w:rPr>
        <w:t xml:space="preserve">::random_sample;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__STD::random_sample_n;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__STD::partition;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__STD::stable_partition;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__STD::sort;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__STD::stable_sort;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__STD::partial_sort;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__STD::partial_sort_copy;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__STD::nth_element;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__STD::lo</w:t>
      </w:r>
      <w:r>
        <w:rPr>
          <w:rFonts w:hint="eastAsia"/>
        </w:rPr>
        <w:t xml:space="preserve">wer_bound;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__STD::upper_bound;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__STD::equal_range;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__STD::binary_search;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__STD::merge;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__STD::inplace_merge;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__STD::includes;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__STD::set_union;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__STD::set_intersection;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__STD::set_difference;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__STD::set_symmetric_difference;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__STD::min_element;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__STD::max_element;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__STD::next_permutation;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lastRenderedPageBreak/>
        <w:t>using</w:t>
      </w:r>
      <w:proofErr w:type="gramEnd"/>
      <w:r>
        <w:rPr>
          <w:rFonts w:hint="eastAsia"/>
        </w:rPr>
        <w:t xml:space="preserve"> __STD::prev_permutation;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__STD::find_first_of;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__STD::find_end;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__STD::is_sorted;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__STD::is_heap</w:t>
      </w:r>
      <w:r>
        <w:rPr>
          <w:rFonts w:hint="eastAsia"/>
        </w:rPr>
        <w:t xml:space="preserve">; </w:t>
      </w:r>
    </w:p>
    <w:p w:rsidR="00000000" w:rsidRDefault="00A40E9A">
      <w:pPr>
        <w:pStyle w:val="ALT-L"/>
        <w:rPr>
          <w:rFonts w:hint="eastAsia"/>
        </w:rPr>
      </w:pPr>
    </w:p>
    <w:p w:rsidR="00000000" w:rsidRDefault="00A40E9A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Names from stl_heap.h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__STD::push_heap;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__STD::pop_heap;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__STD::make_heap;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__STD::sort_heap;</w:t>
      </w:r>
    </w:p>
    <w:p w:rsidR="00000000" w:rsidRDefault="00A40E9A">
      <w:pPr>
        <w:pStyle w:val="ALT-L"/>
        <w:rPr>
          <w:rFonts w:hint="eastAsia"/>
        </w:rPr>
      </w:pPr>
    </w:p>
    <w:p w:rsidR="00000000" w:rsidRDefault="00A40E9A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// Names from &lt;stl_numeric.h&gt;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__STD::accumulate;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__STD::inner_product;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__STD::partial_sum;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__STD::adjace</w:t>
      </w:r>
      <w:r>
        <w:rPr>
          <w:rFonts w:hint="eastAsia"/>
        </w:rPr>
        <w:t xml:space="preserve">nt_difference;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__STD::power; </w:t>
      </w:r>
    </w:p>
    <w:p w:rsidR="00000000" w:rsidRDefault="00A40E9A">
      <w:pPr>
        <w:pStyle w:val="ALT-L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__STD::iota; </w:t>
      </w:r>
    </w:p>
    <w:p w:rsidR="00000000" w:rsidRDefault="00A40E9A">
      <w:pPr>
        <w:pStyle w:val="ALT-L"/>
        <w:rPr>
          <w:rFonts w:hint="eastAsia"/>
        </w:rPr>
      </w:pP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>#endif /* __STL_USE_NAMESPACES */</w:t>
      </w:r>
    </w:p>
    <w:p w:rsidR="00000000" w:rsidRDefault="00A40E9A">
      <w:pPr>
        <w:pStyle w:val="ALT-L"/>
        <w:rPr>
          <w:rFonts w:hint="eastAsia"/>
        </w:rPr>
      </w:pP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>#endif /* __SGI_STL_ALGO_H */</w:t>
      </w:r>
    </w:p>
    <w:p w:rsidR="00000000" w:rsidRDefault="00A40E9A">
      <w:pPr>
        <w:pStyle w:val="ALT-L"/>
        <w:rPr>
          <w:rFonts w:hint="eastAsia"/>
        </w:rPr>
      </w:pP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>// mode</w:t>
      </w:r>
      <w:proofErr w:type="gramStart"/>
      <w:r>
        <w:rPr>
          <w:rFonts w:hint="eastAsia"/>
        </w:rPr>
        <w:t>:C</w:t>
      </w:r>
      <w:proofErr w:type="gramEnd"/>
      <w:r>
        <w:rPr>
          <w:rFonts w:hint="eastAsia"/>
        </w:rPr>
        <w:t>++</w:t>
      </w:r>
    </w:p>
    <w:p w:rsidR="00000000" w:rsidRDefault="00A40E9A">
      <w:pPr>
        <w:pStyle w:val="ALT-L"/>
        <w:rPr>
          <w:rFonts w:hint="eastAsia"/>
        </w:rPr>
      </w:pPr>
      <w:r>
        <w:rPr>
          <w:rFonts w:hint="eastAsia"/>
        </w:rPr>
        <w:t>// End:</w:t>
      </w:r>
    </w:p>
    <w:p w:rsidR="00000000" w:rsidRDefault="00A40E9A">
      <w:pPr>
        <w:pStyle w:val="ALT-L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40E9A">
      <w:pPr>
        <w:spacing w:line="240" w:lineRule="auto"/>
      </w:pPr>
      <w:r>
        <w:separator/>
      </w:r>
    </w:p>
  </w:endnote>
  <w:endnote w:type="continuationSeparator" w:id="0">
    <w:p w:rsidR="00000000" w:rsidRDefault="00A40E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85" w:usb1="08080000" w:usb2="00000010" w:usb3="00000000" w:csb0="0010000A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85" w:usb1="08080000" w:usb2="00000010" w:usb3="00000000" w:csb0="0010000A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algun Gothic Semilight"/>
    <w:charset w:val="88"/>
    <w:family w:val="modern"/>
    <w:pitch w:val="fixed"/>
    <w:sig w:usb0="00000000" w:usb1="08080000" w:usb2="00000010" w:usb3="00000000" w:csb0="0010000A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85" w:usb1="08080000" w:usb2="00000010" w:usb3="00000000" w:csb0="0010000A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85" w:usb1="08080000" w:usb2="00000010" w:usb3="00000000" w:csb0="0010000A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281" w:usb1="08080000" w:usb2="00000010" w:usb3="00000000" w:csb0="0010000C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40E9A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40E9A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40E9A">
      <w:pPr>
        <w:spacing w:line="240" w:lineRule="auto"/>
      </w:pPr>
      <w:r>
        <w:separator/>
      </w:r>
    </w:p>
  </w:footnote>
  <w:footnote w:type="continuationSeparator" w:id="0">
    <w:p w:rsidR="00000000" w:rsidRDefault="00A40E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40E9A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2</w:t>
    </w:r>
    <w:r>
      <w:rPr>
        <w:rStyle w:val="af5"/>
        <w:sz w:val="17"/>
      </w:rPr>
      <w:fldChar w:fldCharType="end"/>
    </w:r>
  </w:p>
  <w:p w:rsidR="00000000" w:rsidRDefault="00A40E9A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1A3CD8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E1C293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0220ED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8086D7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9BCBC0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890684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0FF185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B66E26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&lt;algo.h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4263BD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6B6A12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BEE5BA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D45E00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272E89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C225A3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1D5688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F4624F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40E9A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3</w:t>
    </w:r>
    <w:r>
      <w:rPr>
        <w:rStyle w:val="af5"/>
        <w:sz w:val="17"/>
      </w:rPr>
      <w:fldChar w:fldCharType="end"/>
    </w:r>
  </w:p>
  <w:p w:rsidR="00000000" w:rsidRDefault="00A40E9A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&lt;algo.h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0C0DC6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10DE52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F71E8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B49BB7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19B64F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C9AC3F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C4EF6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0EDF49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6986D3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BCC6B3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FEF0F5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5D72B8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761F93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262B61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738B0B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897DFE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86430F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A688F0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041468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E38192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B0CD25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793B88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8F0C02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5EE1C1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E9A"/>
    <w:rsid w:val="00A4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F791DEA-C163-44E6-B267-46C54429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3</Pages>
  <Words>355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2026-06-09T13:16:00Z</dcterms:created>
  <dcterms:modified xsi:type="dcterms:W3CDTF">2026-06-09T13:16:00Z</dcterms:modified>
</cp:coreProperties>
</file>