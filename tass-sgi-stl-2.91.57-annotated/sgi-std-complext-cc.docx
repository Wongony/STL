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845B0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std\complext.cc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Member templates for the -*- C++ -*- complex number classes.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Copyright (C) 1994 Free Software Foundation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This file is part of the GNU ANSI C++ Library.  This library is free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softwar</w:t>
      </w:r>
      <w:r>
        <w:rPr>
          <w:rFonts w:hint="eastAsia"/>
        </w:rPr>
        <w:t>e; you can redistribute it and/or modify it under the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// terms of the </w:t>
      </w:r>
      <w:r>
        <w:rPr>
          <w:rStyle w:val="ctrl-2"/>
          <w:rFonts w:hint="eastAsia"/>
        </w:rPr>
        <w:t>GNU General Public License</w:t>
      </w:r>
      <w:r>
        <w:rPr>
          <w:rFonts w:hint="eastAsia"/>
        </w:rPr>
        <w:t xml:space="preserve"> as published by the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// </w:t>
      </w:r>
      <w:r>
        <w:rPr>
          <w:rStyle w:val="ctrl-2"/>
          <w:rFonts w:hint="eastAsia"/>
        </w:rPr>
        <w:t>Free Software Foundation</w:t>
      </w:r>
      <w:r>
        <w:rPr>
          <w:rFonts w:hint="eastAsia"/>
        </w:rPr>
        <w:t>; either version 2, or (at your option)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any later version.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This library is distributed in the hope that i</w:t>
      </w:r>
      <w:r>
        <w:rPr>
          <w:rFonts w:hint="eastAsia"/>
        </w:rPr>
        <w:t>t will be useful,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but WITHOUT ANY WARRANTY; without even the implied warranty of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MERCHANTABILITY or FITNESS FOR A PARTICULAR PURPOSE.  See the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GNU General Public License for more details.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You should have received a copy of the GNU General Publ</w:t>
      </w:r>
      <w:r>
        <w:rPr>
          <w:rFonts w:hint="eastAsia"/>
        </w:rPr>
        <w:t>ic License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along with this library; see the file COPYING.  If not, write to the Free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Software Foundation, 59 Temple Place - Suite 330, Boston, MA  02111-1307, USA.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Style w:val="ctrl-2"/>
          <w:rFonts w:hint="eastAsia"/>
        </w:rPr>
      </w:pPr>
      <w:r>
        <w:rPr>
          <w:rStyle w:val="ctrl-2"/>
          <w:rFonts w:hint="eastAsia"/>
        </w:rPr>
        <w:t>// As a special exception, if you link this library with files</w:t>
      </w:r>
    </w:p>
    <w:p w:rsidR="00000000" w:rsidRDefault="004845B0">
      <w:pPr>
        <w:pStyle w:val="ALT-L"/>
        <w:ind w:right="-1118"/>
        <w:rPr>
          <w:rStyle w:val="ctrl-2"/>
          <w:rFonts w:hint="eastAsia"/>
        </w:rPr>
      </w:pPr>
      <w:r>
        <w:rPr>
          <w:rStyle w:val="ctrl-2"/>
          <w:rFonts w:hint="eastAsia"/>
        </w:rPr>
        <w:t>// compiled with a GNU</w:t>
      </w:r>
      <w:r>
        <w:rPr>
          <w:rStyle w:val="ctrl-2"/>
          <w:rFonts w:hint="eastAsia"/>
        </w:rPr>
        <w:t xml:space="preserve"> compiler to produce an executable, this does not cause</w:t>
      </w:r>
    </w:p>
    <w:p w:rsidR="00000000" w:rsidRDefault="004845B0">
      <w:pPr>
        <w:pStyle w:val="ALT-L"/>
        <w:ind w:right="-1118"/>
        <w:rPr>
          <w:rStyle w:val="ctrl-2"/>
          <w:rFonts w:hint="eastAsia"/>
        </w:rPr>
      </w:pPr>
      <w:r>
        <w:rPr>
          <w:rStyle w:val="ctrl-2"/>
          <w:rFonts w:hint="eastAsia"/>
        </w:rPr>
        <w:t>// the resulting executable to be covered by the GNU General Public License.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This exception does not however invalidate any other reasons why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the executable file might be covered by the GNU Gene</w:t>
      </w:r>
      <w:r>
        <w:rPr>
          <w:rFonts w:hint="eastAsia"/>
        </w:rPr>
        <w:t>ral Public License.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Written by Jason Merrill based upon the specification in the 27 May 1994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C++ working paper, ANSI document X3J16/94-0098.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#include &lt;complex&gt;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以下是各種複數運算</w:t>
      </w:r>
    </w:p>
    <w:p w:rsidR="00000000" w:rsidRDefault="004845B0">
      <w:pPr>
        <w:pStyle w:val="ALT-L"/>
        <w:ind w:right="-1118"/>
        <w:rPr>
          <w:rStyle w:val="ctrl-2"/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extern "C++" 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complex&lt;FLOAT&gt;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cos</w:t>
      </w:r>
      <w:r>
        <w:rPr>
          <w:rFonts w:hint="eastAsia"/>
        </w:rPr>
        <w:t xml:space="preserve"> (const complex&lt;F</w:t>
      </w:r>
      <w:r>
        <w:rPr>
          <w:rFonts w:hint="eastAsia"/>
        </w:rPr>
        <w:t>LOAT&gt;&amp; x)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return complex&lt;FLOAT&gt; (cos (real (x)) * cosh (imag (x)),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- sin (real (x)) * sinh (imag (x)));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complex&lt;FLOAT&gt;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cosh</w:t>
      </w:r>
      <w:r>
        <w:rPr>
          <w:rFonts w:hint="eastAsia"/>
        </w:rPr>
        <w:t xml:space="preserve"> (const complex&lt;FLOAT&gt;&amp; x)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return complex&lt;FLOAT&gt; (cosh (real (x)) * cos (imag (x)),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sin</w:t>
      </w:r>
      <w:r>
        <w:rPr>
          <w:rFonts w:hint="eastAsia"/>
        </w:rPr>
        <w:t>h (real (x)) * sin (imag (x)));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complex&lt;FLOAT&gt;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exp</w:t>
      </w:r>
      <w:r>
        <w:rPr>
          <w:rFonts w:hint="eastAsia"/>
        </w:rPr>
        <w:t xml:space="preserve"> (const complex&lt;FLOAT&gt;&amp; x)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return polar (FLOAT (exp (real (x))), imag (x));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complex&lt;FLOAT&gt;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log</w:t>
      </w:r>
      <w:r>
        <w:rPr>
          <w:rFonts w:hint="eastAsia"/>
        </w:rPr>
        <w:t xml:space="preserve"> (const complex&lt;FLOAT&gt;&amp; x)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return complex&lt;FLOAT&gt; (lo</w:t>
      </w:r>
      <w:r>
        <w:rPr>
          <w:rFonts w:hint="eastAsia"/>
        </w:rPr>
        <w:t>g (abs (x)), arg (x));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complex&lt;FLOAT&gt;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pow</w:t>
      </w:r>
      <w:r>
        <w:rPr>
          <w:rFonts w:hint="eastAsia"/>
        </w:rPr>
        <w:t xml:space="preserve"> (const complex&lt;FLOAT&gt;&amp; x, const complex&lt;FLOAT&gt;&amp; y)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logr = log (abs (x));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t = arg (x);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return polar (FLOAT (exp (logr * real (y) - imag (y) * t)),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FLOAT (imag (y) * l</w:t>
      </w:r>
      <w:r>
        <w:rPr>
          <w:rFonts w:hint="eastAsia"/>
        </w:rPr>
        <w:t>ogr + real (y) * t));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complex&lt;FLOAT&gt;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pow</w:t>
      </w:r>
      <w:r>
        <w:rPr>
          <w:rFonts w:hint="eastAsia"/>
        </w:rPr>
        <w:t xml:space="preserve"> (const complex&lt;FLOAT&gt;&amp; x, FLOAT y)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return exp (FLOAT (y) * log (x));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complex&lt;FLOAT&gt;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pow</w:t>
      </w:r>
      <w:r>
        <w:rPr>
          <w:rFonts w:hint="eastAsia"/>
        </w:rPr>
        <w:t xml:space="preserve"> (FLOAT x, const complex&lt;FLOAT&gt;&amp; y)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return exp (y * FLOAT (log (x)))</w:t>
      </w:r>
      <w:r>
        <w:rPr>
          <w:rFonts w:hint="eastAsia"/>
        </w:rPr>
        <w:t>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complex&lt;FLOAT&gt;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sin</w:t>
      </w:r>
      <w:r>
        <w:rPr>
          <w:rFonts w:hint="eastAsia"/>
        </w:rPr>
        <w:t xml:space="preserve"> (const complex&lt;FLOAT&gt;&amp; x)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return complex&lt;FLOAT&gt; (sin (real (x)) * cosh (imag (x)),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cos (real (x)) * sinh (imag (x)));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complex&lt;FLOAT&gt;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sinh</w:t>
      </w:r>
      <w:r>
        <w:rPr>
          <w:rFonts w:hint="eastAsia"/>
        </w:rPr>
        <w:t xml:space="preserve"> (const complex&lt;FLOAT&gt;&amp; x)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</w:t>
      </w:r>
      <w:r>
        <w:rPr>
          <w:rFonts w:hint="eastAsia"/>
        </w:rPr>
        <w:t>n complex&lt;FLOAT&gt; (sinh (real (x)) * cos (imag (x)),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cosh (real (x)) * sin (imag (x)));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lastRenderedPageBreak/>
        <w:t>#include &lt;iostream.h&gt;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istream&amp;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operator &gt;&gt;</w:t>
      </w:r>
      <w:r>
        <w:rPr>
          <w:rFonts w:hint="eastAsia"/>
        </w:rPr>
        <w:t xml:space="preserve"> (istream&amp; is, complex&lt;FLOAT&gt;&amp; x)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re, im = 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虛部預設為</w:t>
      </w:r>
      <w:r>
        <w:rPr>
          <w:rStyle w:val="ctrl-2"/>
          <w:rFonts w:hint="eastAsia"/>
        </w:rPr>
        <w:t xml:space="preserve"> 0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char ch = 0;</w:t>
      </w:r>
    </w:p>
    <w:p w:rsidR="00000000" w:rsidRDefault="004845B0">
      <w:pPr>
        <w:pStyle w:val="ALT-L"/>
        <w:ind w:right="-1118"/>
      </w:pPr>
    </w:p>
    <w:p w:rsidR="00000000" w:rsidRDefault="004845B0">
      <w:pPr>
        <w:pStyle w:val="ALT-L"/>
        <w:ind w:right="-1118"/>
        <w:rPr>
          <w:rStyle w:val="ctrl-2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以下，</w:t>
      </w:r>
      <w:r>
        <w:rPr>
          <w:rStyle w:val="ctrl-2"/>
        </w:rPr>
        <w:t xml:space="preserve">ipfx0() </w:t>
      </w:r>
      <w:r>
        <w:rPr>
          <w:rStyle w:val="ctrl-2"/>
          <w:rFonts w:hint="eastAsia"/>
        </w:rPr>
        <w:t>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ipfx(0) </w:t>
      </w:r>
      <w:r>
        <w:rPr>
          <w:rStyle w:val="ctrl-2"/>
          <w:rFonts w:hint="eastAsia"/>
        </w:rPr>
        <w:t>的最佳化版本，定義於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&lt;iostream.h&gt;</w:t>
      </w:r>
      <w:r>
        <w:rPr>
          <w:rStyle w:val="ctrl-2"/>
          <w:rFonts w:hint="eastAsia"/>
        </w:rPr>
        <w:t>。</w:t>
      </w:r>
    </w:p>
    <w:p w:rsidR="00000000" w:rsidRDefault="004845B0">
      <w:pPr>
        <w:pStyle w:val="ALT-L"/>
        <w:ind w:right="-1118"/>
        <w:rPr>
          <w:rStyle w:val="ctrl-2"/>
          <w:rFonts w:hint="eastAsia"/>
        </w:rPr>
      </w:pPr>
      <w:r>
        <w:rPr>
          <w:rStyle w:val="ctrl-2"/>
        </w:rPr>
        <w:t xml:space="preserve">  // ipfx(n) </w:t>
      </w:r>
      <w:r>
        <w:rPr>
          <w:rStyle w:val="ctrl-2"/>
          <w:rFonts w:hint="eastAsia"/>
        </w:rPr>
        <w:t>用來判斷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istream </w:t>
      </w:r>
      <w:r>
        <w:rPr>
          <w:rStyle w:val="ctrl-2"/>
          <w:rFonts w:hint="eastAsia"/>
        </w:rPr>
        <w:t>的狀態好壞，</w:t>
      </w:r>
      <w:r>
        <w:rPr>
          <w:rStyle w:val="ctrl-2"/>
          <w:rFonts w:hint="eastAsia"/>
          <w:highlight w:val="yellow"/>
        </w:rPr>
        <w:t>並跳過空白輸入</w:t>
      </w:r>
      <w:r>
        <w:rPr>
          <w:rStyle w:val="ctrl-2"/>
          <w:rFonts w:hint="eastAsia"/>
        </w:rPr>
        <w:t>。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if (is.</w:t>
      </w:r>
      <w:r>
        <w:rPr>
          <w:rStyle w:val="ctrl-3"/>
          <w:rFonts w:hint="eastAsia"/>
        </w:rPr>
        <w:t>ipfx0</w:t>
      </w:r>
      <w:r>
        <w:rPr>
          <w:rFonts w:hint="eastAsia"/>
        </w:rPr>
        <w:t xml:space="preserve"> ())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if (is.</w:t>
      </w:r>
      <w:r>
        <w:rPr>
          <w:rStyle w:val="ctrl-3"/>
          <w:rFonts w:hint="eastAsia"/>
        </w:rPr>
        <w:t>peek</w:t>
      </w:r>
      <w:r>
        <w:rPr>
          <w:rFonts w:hint="eastAsia"/>
        </w:rPr>
        <w:t xml:space="preserve"> () == '(')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看到緩衝區內有個</w:t>
      </w:r>
      <w:r>
        <w:rPr>
          <w:rStyle w:val="ctrl-2"/>
          <w:rFonts w:hint="eastAsia"/>
        </w:rPr>
        <w:t>'('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is &gt;&gt; ch;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  </w:t>
      </w:r>
      <w:r>
        <w:rPr>
          <w:rStyle w:val="ctrl-2"/>
          <w:rFonts w:hint="eastAsia"/>
        </w:rPr>
        <w:t>讀入</w:t>
      </w:r>
      <w:r>
        <w:rPr>
          <w:rStyle w:val="ctrl-2"/>
          <w:rFonts w:hint="eastAsia"/>
        </w:rPr>
        <w:t>'('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is &gt;&gt; re;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讀入複數實部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if (</w:t>
      </w:r>
      <w:r>
        <w:rPr>
          <w:rFonts w:hint="eastAsia"/>
        </w:rPr>
        <w:t>ch == '(')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確實有</w:t>
      </w:r>
      <w:r>
        <w:rPr>
          <w:rStyle w:val="ctrl-2"/>
          <w:rFonts w:hint="eastAsia"/>
        </w:rPr>
        <w:t>'('</w:t>
      </w:r>
    </w:p>
    <w:p w:rsidR="00000000" w:rsidRDefault="004845B0">
      <w:pPr>
        <w:pStyle w:val="ALT-L"/>
        <w:ind w:right="-1118" w:firstLine="312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4845B0">
      <w:pPr>
        <w:pStyle w:val="ALT-L"/>
        <w:ind w:right="-1118" w:firstLine="312"/>
        <w:rPr>
          <w:rFonts w:hint="eastAsia"/>
        </w:rPr>
      </w:pPr>
      <w:r>
        <w:rPr>
          <w:rFonts w:hint="eastAsia"/>
        </w:rPr>
        <w:tab/>
        <w:t xml:space="preserve">  is &gt;&gt; ch;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  </w:t>
      </w:r>
      <w:r>
        <w:rPr>
          <w:rStyle w:val="ctrl-2"/>
          <w:rFonts w:hint="eastAsia"/>
        </w:rPr>
        <w:t>讀入下一個字元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if (ch == ',')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  </w:t>
      </w:r>
      <w:r>
        <w:rPr>
          <w:rStyle w:val="ctrl-2"/>
          <w:rFonts w:hint="eastAsia"/>
        </w:rPr>
        <w:t>如果是個</w:t>
      </w:r>
      <w:r>
        <w:rPr>
          <w:rStyle w:val="ctrl-2"/>
          <w:rFonts w:hint="eastAsia"/>
        </w:rPr>
        <w:t>',</w:t>
      </w:r>
      <w:r>
        <w:rPr>
          <w:rFonts w:hint="eastAsia"/>
        </w:rPr>
        <w:t>'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ab/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  <w:t>is &gt;&gt; im &gt;&gt; ch;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    </w:t>
      </w:r>
      <w:r>
        <w:rPr>
          <w:rStyle w:val="ctrl-2"/>
          <w:rFonts w:hint="eastAsia"/>
        </w:rPr>
        <w:t>讀入複數虛部</w:t>
      </w:r>
    </w:p>
    <w:p w:rsidR="00000000" w:rsidRDefault="004845B0">
      <w:pPr>
        <w:pStyle w:val="ALT-L"/>
        <w:ind w:right="-1118" w:firstLine="312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4845B0">
      <w:pPr>
        <w:pStyle w:val="ALT-L"/>
        <w:ind w:right="-1118" w:firstLine="312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Style w:val="ctrl-2"/>
        </w:rPr>
      </w:pPr>
      <w:r>
        <w:t xml:space="preserve">  </w:t>
      </w:r>
      <w:r>
        <w:rPr>
          <w:rFonts w:hint="eastAsia"/>
        </w:rPr>
        <w:t>is.</w:t>
      </w:r>
      <w:r>
        <w:rPr>
          <w:rStyle w:val="ctrl-3"/>
          <w:rFonts w:hint="eastAsia"/>
        </w:rPr>
        <w:t>isfx</w:t>
      </w:r>
      <w:r>
        <w:rPr>
          <w:rFonts w:hint="eastAsia"/>
        </w:rPr>
        <w:t xml:space="preserve"> 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highlight w:val="yellow"/>
        </w:rPr>
        <w:t xml:space="preserve">// isfx() </w:t>
      </w:r>
      <w:r>
        <w:rPr>
          <w:rStyle w:val="ctrl-2"/>
          <w:rFonts w:hint="eastAsia"/>
          <w:highlight w:val="yellow"/>
        </w:rPr>
        <w:t>定義於</w:t>
      </w:r>
      <w:r>
        <w:rPr>
          <w:rStyle w:val="ctrl-2"/>
          <w:rFonts w:hint="eastAsia"/>
          <w:highlight w:val="yellow"/>
        </w:rPr>
        <w:t xml:space="preserve"> </w:t>
      </w:r>
      <w:r>
        <w:rPr>
          <w:rStyle w:val="ctrl-2"/>
          <w:highlight w:val="yellow"/>
        </w:rPr>
        <w:t>&lt;iostream.h&gt;</w:t>
      </w:r>
      <w:r>
        <w:rPr>
          <w:rStyle w:val="ctrl-2"/>
          <w:rFonts w:hint="eastAsia"/>
          <w:highlight w:val="yellow"/>
        </w:rPr>
        <w:t>。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if (ch != 0 &amp;&amp; ch != ')')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is.</w:t>
      </w:r>
      <w:r>
        <w:rPr>
          <w:rStyle w:val="ctrl-3"/>
          <w:rFonts w:hint="eastAsia"/>
        </w:rPr>
        <w:t>setstate</w:t>
      </w:r>
      <w:r>
        <w:rPr>
          <w:rFonts w:hint="eastAsia"/>
        </w:rPr>
        <w:t xml:space="preserve"> (ios::failbit);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輸入型式有誤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else if </w:t>
      </w:r>
      <w:r>
        <w:rPr>
          <w:rFonts w:hint="eastAsia"/>
        </w:rPr>
        <w:t>(is.</w:t>
      </w:r>
      <w:r>
        <w:rPr>
          <w:rStyle w:val="ctrl-3"/>
          <w:rFonts w:hint="eastAsia"/>
        </w:rPr>
        <w:t>good</w:t>
      </w:r>
      <w:r>
        <w:rPr>
          <w:rFonts w:hint="eastAsia"/>
        </w:rPr>
        <w:t xml:space="preserve"> ())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如果輸入格式正確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x = complex&lt;FLOAT&gt; (re, im);</w:t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 xml:space="preserve">//   </w:t>
      </w:r>
      <w:r>
        <w:rPr>
          <w:rStyle w:val="ctrl-2"/>
          <w:rFonts w:hint="eastAsia"/>
        </w:rPr>
        <w:t>就產生出一個複數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return is;</w:t>
      </w:r>
      <w:r>
        <w:rPr>
          <w:rFonts w:hint="eastAsia"/>
        </w:rPr>
        <w:tab/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注意，傳回的是個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istream</w:t>
      </w:r>
      <w:r>
        <w:rPr>
          <w:rStyle w:val="ctrl-2"/>
          <w:rFonts w:hint="eastAsia"/>
        </w:rPr>
        <w:t>&amp;</w:t>
      </w:r>
      <w:r>
        <w:rPr>
          <w:rStyle w:val="ctrl-2"/>
          <w:rFonts w:hint="eastAsia"/>
        </w:rPr>
        <w:t>，如此才能做連串輸入動作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ostream&amp;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operator &lt;&lt;</w:t>
      </w:r>
      <w:r>
        <w:rPr>
          <w:rFonts w:hint="eastAsia"/>
        </w:rPr>
        <w:t xml:space="preserve"> (ostream&amp; os, const complex&lt;FLOAT&gt;&amp; x)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return os &lt;&lt; '(' &lt;&lt; real (x) &lt;&lt; ',' &lt;&lt; im</w:t>
      </w:r>
      <w:r>
        <w:rPr>
          <w:rFonts w:hint="eastAsia"/>
        </w:rPr>
        <w:t>ag (x) &lt;&lt; ')';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The code below is adapted from f2c's libF77, and is subject to this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// copyright: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/****************************************************************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Copyright 1990, 1991, 1992, 1993 by AT&amp;T Bell Laboratories and Bellcore.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lastRenderedPageBreak/>
        <w:t>Permission t</w:t>
      </w:r>
      <w:r>
        <w:rPr>
          <w:rFonts w:hint="eastAsia"/>
        </w:rPr>
        <w:t>o use, copy, modify, and distribute this software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and its documentation for any purpose and without fee is hereby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granted, provided that the above copyright notice appear in all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copies and that both that the copyright notice and this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permission notice and </w:t>
      </w:r>
      <w:r>
        <w:rPr>
          <w:rFonts w:hint="eastAsia"/>
        </w:rPr>
        <w:t>warranty disclaimer appear in supporting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documentation, and that the names of AT&amp;T Bell Laboratories or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Bellcore or any of their entities not be used in advertising or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publicity pertaining to distribution of the software without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specific, written prior per</w:t>
      </w:r>
      <w:r>
        <w:rPr>
          <w:rFonts w:hint="eastAsia"/>
        </w:rPr>
        <w:t>mission.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AT&amp;T and Bellcore disclaim all warranties with regard to this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software, including all implied warranties of merchantability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and fitness.  In no event shall AT&amp;T or Bellcore be liable for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any special, indirect or consequential damages or any damag</w:t>
      </w:r>
      <w:r>
        <w:rPr>
          <w:rFonts w:hint="eastAsia"/>
        </w:rPr>
        <w:t>es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whatsoever resulting from loss of use, data or profits, whether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in an action of contract, negligence or other tortious action,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arising out of or in connection with the use or performance of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this software.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************************************************</w:t>
      </w:r>
      <w:r>
        <w:rPr>
          <w:rFonts w:hint="eastAsia"/>
        </w:rPr>
        <w:t>****************/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複數除法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division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complex&lt;FLOAT&gt;&amp;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__doadv</w:t>
      </w:r>
      <w:r>
        <w:rPr>
          <w:rFonts w:hint="eastAsia"/>
        </w:rPr>
        <w:t xml:space="preserve"> (complex&lt;FLOAT&gt;* ths, const complex&lt;FLOAT&gt;&amp; y)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ar = abs (y.re);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ai = abs (y.im);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nr, ni;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t,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if (ar &lt;= ai)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t = y.re / y.im;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d = y.im * (</w:t>
      </w:r>
      <w:r>
        <w:rPr>
          <w:rFonts w:hint="eastAsia"/>
        </w:rPr>
        <w:t>1 + t*t);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nr = (ths-&gt;re * t + ths-&gt;im) /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ni = (ths-&gt;im * t - ths-&gt;re) /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t = y.im / y.re;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d = y.re * (1 + t*t);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nr = (ths-&gt;re + ths-&gt;im * t) /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ni = (ths-&gt;im - ths-&gt;re * t) /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ths-&gt;re </w:t>
      </w:r>
      <w:r>
        <w:rPr>
          <w:rFonts w:hint="eastAsia"/>
        </w:rPr>
        <w:t>= nr;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ths-&gt;im = ni;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return *ths;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全域函式，兩複數相除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complex&lt;FLOAT&gt;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lastRenderedPageBreak/>
        <w:t>operator /</w:t>
      </w:r>
      <w:r>
        <w:rPr>
          <w:rFonts w:hint="eastAsia"/>
        </w:rPr>
        <w:t xml:space="preserve"> (</w:t>
      </w:r>
      <w:r>
        <w:rPr>
          <w:rStyle w:val="ctrl-3"/>
          <w:rFonts w:hint="eastAsia"/>
        </w:rPr>
        <w:t>const complex</w:t>
      </w:r>
      <w:r>
        <w:rPr>
          <w:rFonts w:hint="eastAsia"/>
        </w:rPr>
        <w:t xml:space="preserve">&lt;FLOAT&gt;&amp; x, </w:t>
      </w:r>
      <w:r>
        <w:rPr>
          <w:rStyle w:val="ctrl-3"/>
          <w:rFonts w:hint="eastAsia"/>
        </w:rPr>
        <w:t>const complex</w:t>
      </w:r>
      <w:r>
        <w:rPr>
          <w:rFonts w:hint="eastAsia"/>
        </w:rPr>
        <w:t>&lt;FLOAT&gt;&amp; y)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ar = abs (real (y));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ai = abs (imag (y));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nr, ni;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t,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if (ar &lt;= ai)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t = real (y) / imag (y);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d = imag (y) * (1 + t*t);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nr = (real (x) * t + imag (x)) /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ni = (imag (x) * t - real (x)) /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t = imag (y) / real (y);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d = real (y) * (1 + t*t);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nr = (real (x) + imag (x) * t) /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ni = (imag (</w:t>
      </w:r>
      <w:r>
        <w:rPr>
          <w:rFonts w:hint="eastAsia"/>
        </w:rPr>
        <w:t>x) - real (x) * t) /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return complex&lt;FLOAT&gt; (nr, ni);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全域函式，實數除以複數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complex&lt;FLOAT&gt;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operator /</w:t>
      </w:r>
      <w:r>
        <w:rPr>
          <w:rFonts w:hint="eastAsia"/>
        </w:rPr>
        <w:t xml:space="preserve"> (FLOAT x, </w:t>
      </w:r>
      <w:r>
        <w:rPr>
          <w:rStyle w:val="ctrl-3"/>
          <w:rFonts w:hint="eastAsia"/>
        </w:rPr>
        <w:t>const complex</w:t>
      </w:r>
      <w:r>
        <w:rPr>
          <w:rFonts w:hint="eastAsia"/>
        </w:rPr>
        <w:t>&lt;FLOAT&gt;&amp; y)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ar = abs (real (y));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ai = abs (imag (y));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nr, ni;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t,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if (ar &lt;= ai)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t = real (y) / imag (y);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d = imag (y</w:t>
      </w:r>
      <w:r>
        <w:rPr>
          <w:rFonts w:hint="eastAsia"/>
        </w:rPr>
        <w:t>) * (1 + t*t);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nr = x * t /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ni = -x /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t = imag (y) / real (y);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d = real (y) * (1 + t*t);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nr = x /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ni = -x * t / d;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return complex&lt;FLOAT&gt; (nr, ni);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</w:t>
      </w:r>
      <w:r>
        <w:rPr>
          <w:rStyle w:val="ctrl-2"/>
          <w:rFonts w:hint="eastAsia"/>
          <w:highlight w:val="yellow"/>
        </w:rPr>
        <w:t>複數的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lastRenderedPageBreak/>
        <w:t>template &lt;class FLOAT&gt;</w:t>
      </w:r>
      <w:r>
        <w:rPr>
          <w:rFonts w:hint="eastAsia"/>
        </w:rPr>
        <w:t xml:space="preserve"> complex&lt;FLOAT&gt;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pow</w:t>
      </w:r>
      <w:r>
        <w:rPr>
          <w:rFonts w:hint="eastAsia"/>
        </w:rPr>
        <w:t xml:space="preserve">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complex&lt;FLOAT&gt;&amp; xin, int y)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if (y == 0)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return complex&lt;FLOAT&gt; (1.0);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complex&lt;FLOAT&gt; r (1.0);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complex&lt;FLOAT&gt; x (xin);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if (y &lt; 0)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y = -y;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x = 1/x;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for (;;)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if (y &amp; 1)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ab/>
        <w:t>r *= x;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if (y &gt;&gt;= 1)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ab/>
        <w:t>x *= x;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ab/>
        <w:t>return r;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template &lt;class FLOAT&gt; complex&lt;FLOAT&gt;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sqrt</w:t>
      </w:r>
      <w:r>
        <w:rPr>
          <w:rFonts w:hint="eastAsia"/>
        </w:rPr>
        <w:t xml:space="preserve"> (const complex&lt;FLOAT&gt;&amp; x)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r = abs (x);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FLOAT nr, ni;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if (r == 0.0)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nr = ni = r;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else if (real (x) &gt; 0)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nr = sqrt (0.5 * (r + </w:t>
      </w:r>
      <w:r>
        <w:rPr>
          <w:rFonts w:hint="eastAsia"/>
        </w:rPr>
        <w:t>real (x)));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ni = imag (x) / nr / 2;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ni = sqrt (0.5 * (r - real (x)));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if (imag (x) &lt; 0)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ab/>
        <w:t>ni = - ni;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nr = imag (x) / ni / 2;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return complex&lt;FLOAT&gt; (nr, ni); 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</w:t>
      </w:r>
    </w:p>
    <w:p w:rsidR="00000000" w:rsidRDefault="004845B0">
      <w:pPr>
        <w:pStyle w:val="ALT-L"/>
        <w:ind w:right="-1118"/>
        <w:rPr>
          <w:rFonts w:hint="eastAsia"/>
        </w:rPr>
      </w:pPr>
      <w:r>
        <w:rPr>
          <w:rFonts w:hint="eastAsia"/>
        </w:rPr>
        <w:t>} // extern "C++"</w:t>
      </w:r>
    </w:p>
    <w:p w:rsidR="00000000" w:rsidRDefault="004845B0">
      <w:pPr>
        <w:pStyle w:val="ALT-L"/>
        <w:ind w:right="-111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845B0">
      <w:pPr>
        <w:spacing w:line="240" w:lineRule="auto"/>
      </w:pPr>
      <w:r>
        <w:separator/>
      </w:r>
    </w:p>
  </w:endnote>
  <w:endnote w:type="continuationSeparator" w:id="0">
    <w:p w:rsidR="00000000" w:rsidRDefault="004845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845B0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845B0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845B0">
      <w:pPr>
        <w:spacing w:line="240" w:lineRule="auto"/>
      </w:pPr>
      <w:r>
        <w:separator/>
      </w:r>
    </w:p>
  </w:footnote>
  <w:footnote w:type="continuationSeparator" w:id="0">
    <w:p w:rsidR="00000000" w:rsidRDefault="004845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845B0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6</w:t>
    </w:r>
    <w:r>
      <w:rPr>
        <w:rStyle w:val="af5"/>
        <w:sz w:val="17"/>
      </w:rPr>
      <w:fldChar w:fldCharType="end"/>
    </w:r>
  </w:p>
  <w:p w:rsidR="00000000" w:rsidRDefault="004845B0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9B7D5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74BC4C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BE359C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FD9D03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D7A2F3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AC568A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D8FCC0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D9695E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&lt;std\com</w:t>
    </w:r>
    <w:r>
      <w:rPr>
        <w:rStyle w:val="ALT-V"/>
      </w:rPr>
      <w:t>plext.cc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195A21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140E76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3E7771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FD9E3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246CC9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37F3E1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2BA3A8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3C1702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845B0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4845B0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&lt;std\complext.cc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493061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3B5D8C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68B9A8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6F03CD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07A382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54C75C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5A0235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6F33B1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E770CC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4A9321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E83596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0B0989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8EA1DF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BEB206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B88E5C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FA9CC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EB0F5D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C57B50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69A8E7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CF79C0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C6148F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63D93E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F0034B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6793EF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5B0"/>
    <w:rsid w:val="0048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8F3A48-27AB-478B-A5FF-04A0B62E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6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2026-06-09T13:19:00Z</dcterms:created>
  <dcterms:modified xsi:type="dcterms:W3CDTF">2026-06-09T13:19:00Z</dcterms:modified>
</cp:coreProperties>
</file>