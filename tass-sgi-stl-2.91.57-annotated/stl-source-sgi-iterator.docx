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D35C29">
      <w:pPr>
        <w:pStyle w:val="af2"/>
        <w:ind w:hanging="567"/>
        <w:rPr>
          <w:rFonts w:hint="eastAsia"/>
          <w:b/>
          <w:color w:val="0000FF"/>
          <w:shd w:val="pct15" w:color="auto" w:fill="FFFFFF"/>
        </w:rPr>
      </w:pPr>
      <w:bookmarkStart w:id="0" w:name="_GoBack"/>
      <w:bookmarkEnd w:id="0"/>
      <w:r>
        <w:rPr>
          <w:rFonts w:hint="eastAsia"/>
          <w:b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r>
        <w:rPr>
          <w:rFonts w:hint="eastAsia"/>
          <w:color w:val="0000FF"/>
          <w:shd w:val="pct15" w:color="auto" w:fill="FFFFFF"/>
        </w:rPr>
        <w:t>cygnus\cygwin-b20\include\g++\</w:t>
      </w:r>
      <w:r>
        <w:rPr>
          <w:rFonts w:hint="eastAsia"/>
          <w:b/>
          <w:color w:val="0000FF"/>
          <w:shd w:val="pct15" w:color="auto" w:fill="FFFFFF"/>
        </w:rPr>
        <w:t>stl_iterator.h</w:t>
      </w:r>
      <w:r>
        <w:rPr>
          <w:b/>
          <w:color w:val="0000FF"/>
          <w:shd w:val="pct15" w:color="auto" w:fill="FFFFFF"/>
        </w:rPr>
        <w:t xml:space="preserve">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its documentation for any purpose is hereby granted withou</w:t>
      </w:r>
      <w:r>
        <w:rPr>
          <w:rFonts w:hint="eastAsia"/>
        </w:rPr>
        <w:t>t fee,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representations about the suitability of t</w:t>
      </w:r>
      <w:r>
        <w:rPr>
          <w:rFonts w:hint="eastAsia"/>
        </w:rPr>
        <w:t>his software for any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its do</w:t>
      </w:r>
      <w:r>
        <w:rPr>
          <w:rFonts w:hint="eastAsia"/>
        </w:rPr>
        <w:t>cumentation for any purpose is hereby granted without fee,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representations about the suitability of this software for any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You should not attempt to use it d</w:t>
      </w:r>
      <w:r>
        <w:rPr>
          <w:rFonts w:hint="eastAsia"/>
        </w:rPr>
        <w:t>irectly.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__SGI_STL_INTERNAL_ITERATOR_H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#define __SGI_STL_INTERNAL_ITERATOR_H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struct input_iterator_tag {};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struct output_iterator_tag {};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struct forward_iterator_tag : public input_iterator_tag {};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struct bidirectional_</w:t>
      </w:r>
      <w:r>
        <w:rPr>
          <w:rFonts w:hint="eastAsia"/>
        </w:rPr>
        <w:t>iterator_tag : public forward_iterator_tag {};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struct random_access_iterator_tag : public bidirectional_iterator_tag {};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Distance&gt; struct input_iterator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input_iterator_tag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                </w:t>
      </w:r>
      <w:r>
        <w:rPr>
          <w:rFonts w:hint="eastAsia"/>
        </w:rPr>
        <w:t xml:space="preserve">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Distance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T* 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T&amp;                 reference;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struct output_iterator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output_iterator_tag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value_type</w:t>
      </w:r>
      <w:r>
        <w:rPr>
          <w:rFonts w:hint="eastAsia"/>
        </w:rPr>
        <w:t>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reference;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Distance&gt; struct forward_iterator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forward_iterator_tag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 </w:t>
      </w:r>
      <w:r>
        <w:rPr>
          <w:rFonts w:hint="eastAsia"/>
        </w:rPr>
        <w:t xml:space="preserve">          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Distance  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T*   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T&amp;                   reference;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Distance&gt; struct bidirectional_iterator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bidirectional</w:t>
      </w:r>
      <w:r>
        <w:rPr>
          <w:rFonts w:hint="eastAsia"/>
        </w:rPr>
        <w:t>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                 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Distance        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T*         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T&amp;                         reference;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</w:t>
      </w:r>
      <w:r>
        <w:rPr>
          <w:rFonts w:hint="eastAsia"/>
        </w:rPr>
        <w:t>ss Distance&gt; struct random_access_iterator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random_access_iterator_tag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                 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Distance        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T*         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</w:t>
      </w:r>
      <w:r>
        <w:rPr>
          <w:rFonts w:hint="eastAsia"/>
        </w:rPr>
        <w:t>def T&amp;                         reference;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__STL_USE_NAMESPACES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Category, class T, class Distance = ptrdiff_t,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class Pointer = T*, class Reference = T&amp;&gt;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struct 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Category 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</w:rPr>
        <w:t>T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Distance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Pointer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Reference reference;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__STL_USE_NAMESPACES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template &lt;class 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struct iterator_traits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</w:t>
      </w:r>
      <w:r>
        <w:rPr>
          <w:rFonts w:hint="eastAsia"/>
        </w:rPr>
        <w:t>edef typename Iterator::iterator_category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Iterator::value_type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Iterator::difference_type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Iterator::pointer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</w:t>
      </w:r>
      <w:r>
        <w:rPr>
          <w:rFonts w:hint="eastAsia"/>
        </w:rPr>
        <w:t>me Iterator::reference         reference;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struct iterator_traits&lt;T*&gt;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random_access_iterator_tag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                 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ptrdiff_t       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</w:t>
      </w:r>
      <w:r>
        <w:rPr>
          <w:rFonts w:hint="eastAsia"/>
        </w:rPr>
        <w:t>ypedef T*         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T&amp;                         reference;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struct iterator_traits&lt;const T*&gt;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random_access_iterator_tag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                 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typedef ptrdiff_t       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const T*   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const T&amp;                   reference;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typename iterator_traits&lt;Iterator&gt;::iterator_category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</w:t>
      </w:r>
      <w:r>
        <w:rPr>
          <w:rFonts w:hint="eastAsia"/>
        </w:rPr>
        <w:t>onst Iterator&amp;)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iterator_traits&lt;Iterator&gt;::iterator_category 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category();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typename iterator_traits&lt;Iterator&gt;::difference_type*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distance_type(const Iterator&amp;)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static_cast&lt;</w:t>
      </w:r>
      <w:r>
        <w:rPr>
          <w:rFonts w:hint="eastAsia"/>
        </w:rPr>
        <w:t>typename iterator_traits&lt;Iterator&gt;::difference_type*&gt;(0);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typename iterator_traits&lt;Iterator&gt;::value_type*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value_type(const Iterator&amp;)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static_cast&lt;typename iterator_traits&lt;Iterator&gt;::value_type*&gt;(0);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#else /</w:t>
      </w:r>
      <w:r>
        <w:rPr>
          <w:rFonts w:hint="eastAsia"/>
        </w:rPr>
        <w:t>* __STL_CLASS_PARTIAL_SPECIALIZATION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inline input_iterator_tag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iterator_category(const input_iterator&lt;T,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input_iterator_tag();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output_iterator_tag iterator_category(const output_iter</w:t>
      </w:r>
      <w:r>
        <w:rPr>
          <w:rFonts w:hint="eastAsia"/>
        </w:rPr>
        <w:t>ator&amp;)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output_iterator_tag();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forward_iterator_tag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iterator_category(const forward_iterator&lt;T,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forward_iterator_tag();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bidirection</w:t>
      </w:r>
      <w:r>
        <w:rPr>
          <w:rFonts w:hint="eastAsia"/>
        </w:rPr>
        <w:t>al_iterator_tag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iterator_category(const bidirectional_iterator&lt;T,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bidirectional_iterator_tag();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random_access_iterator_tag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iterator_category(const random_access_iterator&lt;T,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random_access_iterator_tag();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random_access_iterator_tag iterator_category(const T*)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random_access_iterator_tag();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T* value_type(const input_iterator&lt;T, Distance</w:t>
      </w:r>
      <w:r>
        <w:rPr>
          <w:rFonts w:hint="eastAsia"/>
        </w:rPr>
        <w:t>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(T*)(0);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T* value_type(const forward_iterator&lt;T,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(T*)(0);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T* value_type(const bidirectional_iterator&lt;T,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</w:t>
      </w:r>
      <w:r>
        <w:rPr>
          <w:rFonts w:hint="eastAsia"/>
        </w:rPr>
        <w:t>n (T*)(0);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T* value_type(const random_access_iterator&lt;T,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return (T*)(0);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T* value_type(const T*) { return (T*)(0); 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Dist</w:t>
      </w:r>
      <w:r>
        <w:rPr>
          <w:rFonts w:hint="eastAsia"/>
        </w:rPr>
        <w:t>ance* distance_type(const input_iterator&lt;T,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(Distance*)(0);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Distance* distance_type(const forward_iterator&lt;T,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(Distance*)(0);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Distance*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distance_type(const bidirectional_iterator&lt;T,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(Distance*)(0);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T,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Distance*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distance_type(const random_access_iterator&lt;T,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(Distance*)(0);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</w:t>
      </w:r>
      <w:r>
        <w:rPr>
          <w:rFonts w:hint="eastAsia"/>
        </w:rPr>
        <w:t>e &lt;class T&gt;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ptrdiff_t* distance_type(const T*) { return (ptrdiff_t*)(0); 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__distance(InputIterator first, InputIterator last, Distance&amp; n,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input_iterator_tag)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while (first != last) { ++first; ++n;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RandomAccessIterator,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__distance(RandomAccessIterator first, RandomAccessIterator last,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Distance&amp;</w:t>
      </w:r>
      <w:r>
        <w:rPr>
          <w:rFonts w:hint="eastAsia"/>
        </w:rPr>
        <w:t xml:space="preserve"> n, random_access_iterator_tag)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n += last - first;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void distance(InputIterator first, InputIterator last, Distance&amp; n)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__distance(first, last, n, iterator_category(first));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__STL_CL</w:t>
      </w:r>
      <w:r>
        <w:rPr>
          <w:rFonts w:hint="eastAsia"/>
        </w:rPr>
        <w:t>ASS_PARTIAL_SPECIALIZATION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iterator_traits&lt;InputIterator&gt;::difference_type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__distance(InputIterator first, InputIterator last, input_iterator_tag)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iterator_traits&lt;InputIterator&gt;::difference_type n = 0;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while (fi</w:t>
      </w:r>
      <w:r>
        <w:rPr>
          <w:rFonts w:hint="eastAsia"/>
        </w:rPr>
        <w:t>rst != last)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++first; ++n;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n;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RandomAccessIterator&gt;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iterator_traits&lt;RandomAccessIterator&gt;::difference_type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__distance(RandomAccessIterator first, RandomAccessIterator last,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random_access_iterator_tag)</w:t>
      </w:r>
      <w:r>
        <w:rPr>
          <w:rFonts w:hint="eastAsia"/>
        </w:rPr>
        <w:t xml:space="preserve">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last - first;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iterator_traits&lt;InputIterator&gt;::difference_type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distance(InputIterator first, InputIterator last)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iterator_traits&lt;InputIterator&gt;::iterator_category 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_</w:t>
      </w:r>
      <w:r>
        <w:rPr>
          <w:rFonts w:hint="eastAsia"/>
        </w:rPr>
        <w:t>_distance(first, last, category());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void __advance(InputIterator&amp; i, Distance n, input_iterator_tag)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while (n--) ++i;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 defined(__sgi) &amp;&amp; !de</w:t>
      </w:r>
      <w:r>
        <w:rPr>
          <w:rFonts w:hint="eastAsia"/>
        </w:rPr>
        <w:t>fined(__GNUC__) &amp;&amp; (_MIPS_SIM != _MIPS_SIM_ABI32)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#pragma set woff 1183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BidirectionalIterator,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__advance(BidirectionalIterator&amp; i, Distance n,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bidirectional_iterator_tag)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if (n </w:t>
      </w:r>
      <w:r>
        <w:rPr>
          <w:rFonts w:hint="eastAsia"/>
        </w:rPr>
        <w:t>&gt;= 0)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while (n--) ++i;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while (n++) --i;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#pragma reset woff 1183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#endif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RandomAccessIterator,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void __advance(RandomAccessIte</w:t>
      </w:r>
      <w:r>
        <w:rPr>
          <w:rFonts w:hint="eastAsia"/>
        </w:rPr>
        <w:t xml:space="preserve">rator&amp; i, Distance n,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random_access_iterator_tag)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 += n;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InputIterator,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void advance(InputIterator&amp; i, Distance n)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__advance(i, n, iterator_category(i));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Container</w:t>
      </w:r>
      <w:r>
        <w:rPr>
          <w:rFonts w:hint="eastAsia"/>
        </w:rPr>
        <w:t>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class back_insert_iterator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protected: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Container* container;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output_iterator_tag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</w:t>
      </w:r>
      <w:r>
        <w:rPr>
          <w:rFonts w:hint="eastAsia"/>
        </w:rPr>
        <w:t>edef void                reference;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explicit back_insert_iterator(Container&amp; x) : container(&amp;x)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back_insert_iterator&lt;Container&gt;&amp;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operator=(const typename Container::value_type&amp; value) {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container-&gt;push_back(value);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ba</w:t>
      </w:r>
      <w:r>
        <w:rPr>
          <w:rFonts w:hint="eastAsia"/>
        </w:rPr>
        <w:t>ck_insert_iterator&lt;Container&gt;&amp; operator*() { return *this;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back_insert_iterator&lt;Container&gt;&amp; operator++() { return *this;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back_insert_iterator&lt;Container&gt;&amp; operator++(int) { return *this;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__STL_CLASS_PARTIAL_SPECIALIZATION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</w:t>
      </w:r>
      <w:r>
        <w:rPr>
          <w:rFonts w:hint="eastAsia"/>
        </w:rPr>
        <w:t>ass Container&gt;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output_iterator_tag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iterator_category(const back_insert_iterator&lt;Container&gt;&amp;)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output_iterator_tag();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back_insert_iterator&lt;Container&gt; back</w:t>
      </w:r>
      <w:r>
        <w:rPr>
          <w:rFonts w:hint="eastAsia"/>
        </w:rPr>
        <w:t>_inserter(Container&amp; x)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back_insert_iterator&lt;Container&gt;(x);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class front_insert_iterator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protected: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Container* container;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output_iterator_tag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val</w:t>
      </w:r>
      <w:r>
        <w:rPr>
          <w:rFonts w:hint="eastAsia"/>
        </w:rPr>
        <w:t>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reference;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explicit front_insert_iterator(Container&amp; x) : container(&amp;x)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front_insert_iterator&lt;Container&gt;&amp;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operator=(const</w:t>
      </w:r>
      <w:r>
        <w:rPr>
          <w:rFonts w:hint="eastAsia"/>
        </w:rPr>
        <w:t xml:space="preserve"> typename Container::value_type&amp; value) {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container-&gt;push_front(value);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front_insert_iterator&lt;Container&gt;&amp; operator*() { return *this;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front_insert_iterator&lt;Container&gt;&amp; operator++() { return *this;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front_insert_iterator&lt;</w:t>
      </w:r>
      <w:r>
        <w:rPr>
          <w:rFonts w:hint="eastAsia"/>
        </w:rPr>
        <w:t>Container&gt;&amp; operator++(int) { return *this;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__STL_CLASS_PARTIAL_SPECIALIZATION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output_iterator_tag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iterator_category(const front_insert_iterator&lt;Container&gt;&amp;)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output_iterator_tag();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</w:t>
      </w:r>
      <w:r>
        <w:rPr>
          <w:rFonts w:hint="eastAsia"/>
        </w:rPr>
        <w:t>STL_CLASS_PARTIAL_SPECIALIZATION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front_insert_iterator&lt;Container&gt; front_inserter(Container&amp; x)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front_insert_iterator&lt;Container&gt;(x);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class insert_iterator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protected: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Containe</w:t>
      </w:r>
      <w:r>
        <w:rPr>
          <w:rFonts w:hint="eastAsia"/>
        </w:rPr>
        <w:t>r* container;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typename Container::iterator iter;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output_iterator_tag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typedef void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</w:t>
      </w:r>
      <w:r>
        <w:rPr>
          <w:rFonts w:hint="eastAsia"/>
        </w:rPr>
        <w:t xml:space="preserve">          reference;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insert_iterator(Container&amp; x, typename Container::iterator i)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: container(&amp;x), iter(i)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insert_iterator&lt;Container&gt;&amp;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operator=(const typename Container::value_type&amp; value) {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 = container-&gt;insert(iter, value);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++iter;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insert_iterator&lt;Container&gt;&amp; operator*() { return *this;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insert_iterator&lt;Container&gt;&amp; operator++() { return *this;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insert_iterator&lt;Container&gt;&amp; operator++(int) { return *this;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__STL_CLASS_PARTIAL_SPECIALIZ</w:t>
      </w:r>
      <w:r>
        <w:rPr>
          <w:rFonts w:hint="eastAsia"/>
        </w:rPr>
        <w:t>ATION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Container&gt;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output_iterator_tag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iterator_category(const insert_iterator&lt;Container&gt;&amp;)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output_iterator_tag();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Container, class 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insert</w:t>
      </w:r>
      <w:r>
        <w:rPr>
          <w:rFonts w:hint="eastAsia"/>
        </w:rPr>
        <w:t>_iterator&lt;Container&gt; inserter(Container&amp; x, Iterator i)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Container::iterator iter;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insert_iterator&lt;Container&gt;(x, iter(i));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__STL_LIMITED_DEFAULT_TEMPLATES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BidirectionalIterator, class T, class Referen</w:t>
      </w:r>
      <w:r>
        <w:rPr>
          <w:rFonts w:hint="eastAsia"/>
        </w:rPr>
        <w:t xml:space="preserve">ce = T&amp;,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class Distance = ptrdiff_t&gt;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#else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BidirectionalIterator, class T, class Reference,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class reverse_bidirectional_iterator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reverse_bidirectional_iterator&lt;BidirectionalIterator</w:t>
      </w:r>
      <w:r>
        <w:rPr>
          <w:rFonts w:hint="eastAsia"/>
        </w:rPr>
        <w:t>, T, Reference,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Distance&gt; self;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protected: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BidirectionalIterator 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bidirectional_iterator_tag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                 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Distance        </w:t>
      </w:r>
      <w:r>
        <w:rPr>
          <w:rFonts w:hint="eastAsia"/>
        </w:rPr>
        <w:t xml:space="preserve">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typedef T*         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Reference                  reference;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reverse_bidirectional_iterator()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explicit reverse_bidirectional_iterator(BidirectionalIterator x)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: current(x)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Bidire</w:t>
      </w:r>
      <w:r>
        <w:rPr>
          <w:rFonts w:hint="eastAsia"/>
        </w:rPr>
        <w:t>ctionalIterator base() const { return current;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Reference operator*() const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BidirectionalIterator tmp = 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*--tmp;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pointer operator-&gt;() const { return &amp;(operator*());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</w:t>
      </w:r>
      <w:r>
        <w:rPr>
          <w:rFonts w:hint="eastAsia"/>
        </w:rPr>
        <w:t>_NO_ARROW_OPERATOR */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operator++()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operator++(int)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operator--()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operator--(int)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sel</w:t>
      </w:r>
      <w:r>
        <w:rPr>
          <w:rFonts w:hint="eastAsia"/>
        </w:rPr>
        <w:t>f tmp =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__STL_CLASS_PARTIAL_SPECIALIZATION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BidirectionalIterator, class T, class Reference,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bidirectional_iterator_tag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iterator_category(const reverse_</w:t>
      </w:r>
      <w:r>
        <w:rPr>
          <w:rFonts w:hint="eastAsia"/>
        </w:rPr>
        <w:t>bidirectional_iterator&lt;BidirectionalIterator,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        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        Reference,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bidirectional_iterator_tag();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BidirectionalI</w:t>
      </w:r>
      <w:r>
        <w:rPr>
          <w:rFonts w:hint="eastAsia"/>
        </w:rPr>
        <w:t xml:space="preserve">terator, class T, class Reference,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T*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value_type(const reverse_bidirectional_iterator&lt;BidirectionalIterator, 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    Reference,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(T*) 0;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Bi</w:t>
      </w:r>
      <w:r>
        <w:rPr>
          <w:rFonts w:hint="eastAsia"/>
        </w:rPr>
        <w:t xml:space="preserve">directionalIterator, class T, class Reference,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Distance*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distance_type(const reverse_bidirectional_iterator&lt;BidirectionalIterator, 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   Reference,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(Dis</w:t>
      </w:r>
      <w:r>
        <w:rPr>
          <w:rFonts w:hint="eastAsia"/>
        </w:rPr>
        <w:t>tance*) 0;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BidirectionalIterator, class T, class Reference,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bool operator==(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 reverse_bidirectional_iterator&lt;BidirectionalIterator, T, Reference,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Distance&gt;&amp; x,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 reverse_bidirectional_iterator&lt;BidirectionalIterator, T, Reference,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Distance&gt;&amp; y)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x.base() == y.base();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__STL_CLASS_PARTIAL_SPEC</w:t>
      </w:r>
      <w:r>
        <w:rPr>
          <w:rFonts w:hint="eastAsia"/>
        </w:rPr>
        <w:t>IALIZATION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// This is the new version of reverse_iterator, as defined in the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//  draft C++ standard.  It relies on the iterator_traits template,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//  which in turn relies on partial specialization.  The class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//  reverse_bidirectional_iterator is no longer</w:t>
      </w:r>
      <w:r>
        <w:rPr>
          <w:rFonts w:hint="eastAsia"/>
        </w:rPr>
        <w:t xml:space="preserve"> part of the draft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//  standard, but it is retained for backward compatibility.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class reverse_iterator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protected: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 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iterator_traits&lt;Iterator&gt;::iterator_category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iterator_c</w:t>
      </w:r>
      <w:r>
        <w:rPr>
          <w:rFonts w:hint="eastAsia"/>
        </w:rPr>
        <w:t>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iterator_traits&lt;Iterator&gt;::value_type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iterator_traits&lt;Iterator&gt;::difference_type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typename iterator_traits&lt;Iterator&gt;::pointer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</w:t>
      </w:r>
      <w:r>
        <w:rPr>
          <w:rFonts w:hint="eastAsia"/>
        </w:rPr>
        <w:t>def typename iterator_traits&lt;Iterator&gt;::reference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reference;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typedef Iterator iterator_type;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reverse_iterator&lt;Iterator&gt; self;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reverse_iterator()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explicit reverse_iterator(iterator_type x) : current(x) {}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reverse_it</w:t>
      </w:r>
      <w:r>
        <w:rPr>
          <w:rFonts w:hint="eastAsia"/>
        </w:rPr>
        <w:t>erator(const self&amp; x) : current(x.current)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template &lt;class Iter&gt;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reverse_iterator(const reverse_iterator&lt;Iter&gt;&amp; x) : current(x.current)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iterator_type base() const { return c</w:t>
      </w:r>
      <w:r>
        <w:rPr>
          <w:rFonts w:hint="eastAsia"/>
        </w:rPr>
        <w:t>urrent;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reference operator*() const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Iterator tmp = 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*--tmp;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pointer operator-&gt;() const { return &amp;(operator*());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operator++()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--</w:t>
      </w:r>
      <w:r>
        <w:rPr>
          <w:rFonts w:hint="eastAsia"/>
        </w:rPr>
        <w:t>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operator++(int)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operator--()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operator--(int)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operator+(difference_type n) const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self(current - n);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operator+=(difference_type n)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current -= n;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operator-(difference_type n) const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return self(current + n);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operator-=(d</w:t>
      </w:r>
      <w:r>
        <w:rPr>
          <w:rFonts w:hint="eastAsia"/>
        </w:rPr>
        <w:t>ifference_type n)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current += n;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reference operator[](difference_type n) const { return *(*this + n); } 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};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bool operator==(const reverse_iterator&lt;Iterator&gt;&amp; x,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const</w:t>
      </w:r>
      <w:r>
        <w:rPr>
          <w:rFonts w:hint="eastAsia"/>
        </w:rPr>
        <w:t xml:space="preserve"> reverse_iterator&lt;Iterator&gt;&amp; y)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x.base() == y.base();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bool operator&lt;(const reverse_iterator&lt;Iterator&gt;&amp; x,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const reverse_iterator&lt;Iterator&gt;&amp; y)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y.base() &lt; x.base();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</w:t>
      </w:r>
      <w:r>
        <w:rPr>
          <w:rFonts w:hint="eastAsia"/>
        </w:rPr>
        <w:t xml:space="preserve"> &lt;class 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typename reverse_iterator&lt;Iterator&gt;::difference_type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operator-(const reverse_iterator&lt;Iterator&gt;&amp; x,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const reverse_iterator&lt;Iterator&gt;&amp; y)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y.base() - x.base();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Iterator&gt;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reverse_iterato</w:t>
      </w:r>
      <w:r>
        <w:rPr>
          <w:rFonts w:hint="eastAsia"/>
        </w:rPr>
        <w:t xml:space="preserve">r&lt;Iterator&gt;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operator+(reverse_iterator&lt;Iterator&gt;::difference_type n,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const reverse_iterator&lt;Iterator&gt;&amp; x)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reverse_iterator&lt;Iterator&gt;(x.base() - n);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#else /* __STL_CLASS_PARTIAL_SPECIALIZATION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// This is the old version of rever</w:t>
      </w:r>
      <w:r>
        <w:rPr>
          <w:rFonts w:hint="eastAsia"/>
        </w:rPr>
        <w:t>se_iterator, as found in the original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//  HP STL.  It does not use partial specialization.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__STL_LIMITED_DEFAULT_TEMPLATES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RandomAccessIterator, class T, class Reference = T&amp;,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class Distance = ptrdiff_t&gt;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#else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</w:t>
      </w:r>
      <w:r>
        <w:rPr>
          <w:rFonts w:hint="eastAsia"/>
        </w:rPr>
        <w:t>class RandomAccessIterator, class T, class Reference,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class Distance&gt;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class reverse_iterator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reverse_iterator&lt;RandomAccessIterator, T, Reference,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  self;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protected: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RandomAccessIterator 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</w:t>
      </w:r>
      <w:r>
        <w:rPr>
          <w:rFonts w:hint="eastAsia"/>
        </w:rPr>
        <w:t>edef random_access_iterator_tag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                 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Distance        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T*         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Reference                  reference;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rever</w:t>
      </w:r>
      <w:r>
        <w:rPr>
          <w:rFonts w:hint="eastAsia"/>
        </w:rPr>
        <w:t>se_iterator()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explicit reverse_iterator(RandomAccessIterator x) : current(x)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RandomAccessIterator base() const { return current;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Reference operator*() const { return *(current - 1);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pointer operator-&gt;()</w:t>
      </w:r>
      <w:r>
        <w:rPr>
          <w:rFonts w:hint="eastAsia"/>
        </w:rPr>
        <w:t xml:space="preserve"> const { return &amp;(operator*());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operator++()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operator++(int)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--current;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operator--()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operator--(int)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++current;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operator+(Distance n) const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self(current - n);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operator+=(Distance n)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current -= n;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 op</w:t>
      </w:r>
      <w:r>
        <w:rPr>
          <w:rFonts w:hint="eastAsia"/>
        </w:rPr>
        <w:t>erator-(Distance n) const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self(current + n);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self&amp; operator-=(Distance n)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current += n;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Reference operator[](Distance n) const { return *(*this + n);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RandomAccessIterator, class T, clas</w:t>
      </w:r>
      <w:r>
        <w:rPr>
          <w:rFonts w:hint="eastAsia"/>
        </w:rPr>
        <w:t>s Reference,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random_access_iterator_tag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iterator_category(const reverse_iterator&lt;RandomAccessIterator, 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Reference,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random_access_iterator_tag();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Ran</w:t>
      </w:r>
      <w:r>
        <w:rPr>
          <w:rFonts w:hint="eastAsia"/>
        </w:rPr>
        <w:t>domAccessIterator, class T, class Reference,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T* value_type(const reverse_iterator&lt;RandomAccessIterator, 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Reference,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(T*) 0;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RandomAccessIterator,</w:t>
      </w:r>
      <w:r>
        <w:rPr>
          <w:rFonts w:hint="eastAsia"/>
        </w:rPr>
        <w:t xml:space="preserve"> class T, class Reference,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Distance* distance_type(const reverse_iterator&lt;RandomAccessIterator, 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       Reference,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(Distance*) 0;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RandomAcces</w:t>
      </w:r>
      <w:r>
        <w:rPr>
          <w:rFonts w:hint="eastAsia"/>
        </w:rPr>
        <w:t>sIterator, class T, class Reference,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bool operator==(const reverse_iterator&lt;RandomAccessIterator, 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Reference, Distance&gt;&amp; x,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const reverse_iterator&lt;RandomAccessIt</w:t>
      </w:r>
      <w:r>
        <w:rPr>
          <w:rFonts w:hint="eastAsia"/>
        </w:rPr>
        <w:t>erator, 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Reference, Distance&gt;&amp; y)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x.base() == y.base();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RandomAccessIterator, class T, class Reference,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bool operator&lt;(const reverse_iterator&lt;RandomAccessI</w:t>
      </w:r>
      <w:r>
        <w:rPr>
          <w:rFonts w:hint="eastAsia"/>
        </w:rPr>
        <w:t>terator, 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Reference, Distance&gt;&amp; x,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const reverse_iterator&lt;RandomAccessIterator, 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Reference, Distance&gt;&amp; y)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y.base() &lt; x.base();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RandomAccessIterator, class T, class Reference,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Distance operator-(const reverse_iterator&lt;RandomAccessIterator, 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  Reference, Distance&gt;&amp; x,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</w:t>
      </w:r>
      <w:r>
        <w:rPr>
          <w:rFonts w:hint="eastAsia"/>
        </w:rPr>
        <w:t xml:space="preserve"> const reverse_iterator&lt;RandomAccessIterator, T,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  Reference, Distance&gt;&amp; y)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y.base() - x.base();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RandomAccessIter, class T, class Ref, class Dist&gt;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reverse_iterator&lt;RandomAc</w:t>
      </w:r>
      <w:r>
        <w:rPr>
          <w:rFonts w:hint="eastAsia"/>
        </w:rPr>
        <w:t xml:space="preserve">cessIter, T, Ref, Dist&gt;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operator+(Dist n, const reverse_iterator&lt;RandomAccessIter, T, Ref, Dist&gt;&amp; x)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reverse_iterator&lt;RandomAccessIter, T, Ref, Dist&gt;(x.base() - n);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Di</w:t>
      </w:r>
      <w:r>
        <w:rPr>
          <w:rFonts w:hint="eastAsia"/>
        </w:rPr>
        <w:t xml:space="preserve">stance = ptrdiff_t&gt;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class istream_iterator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friend bool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operator== __STL_NULL_TMPL_ARGS (const istream_iterator&lt;T, Distance&gt;&amp; x,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const istream_iterator&lt;T, Distance&gt;&amp; y);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protected: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istream* stream;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 value;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bo</w:t>
      </w:r>
      <w:r>
        <w:rPr>
          <w:rFonts w:hint="eastAsia"/>
        </w:rPr>
        <w:t>ol end_marker;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void read()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end_marker = (*stream) ? true : false;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(end_marker) *stream &gt;&gt; value;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end_marker = (*stream) ? true : false;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input_iterator_tag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T         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Distance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const T*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const T&amp;           reference;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istream_iterator() : stream(&amp;cin), end_marker(false)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istream_iterator(istream&amp; s) : stream(&amp;s) { read();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reference opera</w:t>
      </w:r>
      <w:r>
        <w:rPr>
          <w:rFonts w:hint="eastAsia"/>
        </w:rPr>
        <w:t>tor*() const { return value;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pointer operator-&gt;() const { return &amp;(operator*());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istream_iterator&lt;T, Distance&gt;&amp; operator++() {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read();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istrea</w:t>
      </w:r>
      <w:r>
        <w:rPr>
          <w:rFonts w:hint="eastAsia"/>
        </w:rPr>
        <w:t>m_iterator&lt;T, Distance&gt; operator++(int) 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istream_iterator&lt;T, Distance&gt; tmp =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read();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__STL_CLASS_PARTIAL_SPECIALIZATION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input_iterator_tag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iterator_category(const </w:t>
      </w:r>
      <w:r>
        <w:rPr>
          <w:rFonts w:hint="eastAsia"/>
        </w:rPr>
        <w:t>istream_iterator&lt;T,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return input_iterator_tag();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T* value_type(const istream_iterator&lt;T, Distance&gt;&amp;) { return (T*) 0; 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Distance* distance_type(const is</w:t>
      </w:r>
      <w:r>
        <w:rPr>
          <w:rFonts w:hint="eastAsia"/>
        </w:rPr>
        <w:t>tream_iterator&lt;T, Distance&gt;&amp;)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(Distance*) 0;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T, class Distance&gt;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inline bool operator==(const istream_iterator&lt;T, Distance&gt;&amp; x,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const istream_iterator&lt;T, D</w:t>
      </w:r>
      <w:r>
        <w:rPr>
          <w:rFonts w:hint="eastAsia"/>
        </w:rPr>
        <w:t>istance&gt;&amp; y)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return x.stream == y.stream &amp;&amp; x.end_marker == y.end_marker ||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x.end_marker == false &amp;&amp; y.end_marker == false;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class ostream_iterator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protected: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ostream* stream;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const char* string;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ou</w:t>
      </w:r>
      <w:r>
        <w:rPr>
          <w:rFonts w:hint="eastAsia"/>
        </w:rPr>
        <w:t>tput_iterator_tag iterator_category;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value_type;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difference_type;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pointer;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typedef void                reference;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ostream_iterator(ostream&amp; s) : stream(&amp;s), stri</w:t>
      </w:r>
      <w:r>
        <w:rPr>
          <w:rFonts w:hint="eastAsia"/>
        </w:rPr>
        <w:t>ng(0)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ostream_iterator(ostream&amp; s, const char* c) : stream(&amp;s), string(c)  {}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ostream_iterator&lt;T&gt;&amp; operator=(const T&amp; value) {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*stream &lt;&lt; value;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(string) *stream &lt;&lt; string;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ostream_iterator&lt;T&gt;&amp; operator*() { retur</w:t>
      </w:r>
      <w:r>
        <w:rPr>
          <w:rFonts w:hint="eastAsia"/>
        </w:rPr>
        <w:t>n *this; }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ostream_iterator&lt;T&gt;&amp; operator++() { return *this; }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ostream_iterator&lt;T&gt;&amp; operator++(int) { return *this; }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__STL_CLASS_PARTIAL_SPECIALIZATION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output_iterator_tag 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iterator_category(const ostream_itera</w:t>
      </w:r>
      <w:r>
        <w:rPr>
          <w:rFonts w:hint="eastAsia"/>
        </w:rPr>
        <w:t>tor&lt;T&gt;&amp;) {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return output_iterator_tag();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__SGI_STL_INTERNAL_ITERATOR_H */</w:t>
      </w: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// mode:C++</w:t>
      </w:r>
    </w:p>
    <w:p w:rsidR="00000000" w:rsidRDefault="00D35C29">
      <w:pPr>
        <w:pStyle w:val="af2"/>
        <w:ind w:hanging="567"/>
        <w:rPr>
          <w:rFonts w:hint="eastAsia"/>
        </w:rPr>
      </w:pPr>
      <w:r>
        <w:rPr>
          <w:rFonts w:hint="eastAsia"/>
        </w:rPr>
        <w:t>// End:</w:t>
      </w:r>
    </w:p>
    <w:p w:rsidR="00000000" w:rsidRDefault="00D35C29">
      <w:pPr>
        <w:pStyle w:val="af2"/>
        <w:ind w:hanging="567"/>
      </w:pPr>
    </w:p>
    <w:p w:rsidR="00000000" w:rsidRDefault="00D35C29">
      <w:pPr>
        <w:pStyle w:val="af2"/>
        <w:ind w:hanging="567"/>
        <w:rPr>
          <w:rFonts w:hint="eastAsia"/>
        </w:rPr>
      </w:pPr>
    </w:p>
    <w:p w:rsidR="00000000" w:rsidRDefault="00D35C29"/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35C29">
      <w:pPr>
        <w:spacing w:line="240" w:lineRule="auto"/>
      </w:pPr>
      <w:r>
        <w:separator/>
      </w:r>
    </w:p>
  </w:endnote>
  <w:endnote w:type="continuationSeparator" w:id="0">
    <w:p w:rsidR="00000000" w:rsidRDefault="00D35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35C29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35C29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35C29">
      <w:pPr>
        <w:spacing w:line="240" w:lineRule="auto"/>
      </w:pPr>
      <w:r>
        <w:separator/>
      </w:r>
    </w:p>
  </w:footnote>
  <w:footnote w:type="continuationSeparator" w:id="0">
    <w:p w:rsidR="00000000" w:rsidRDefault="00D35C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35C29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16</w:t>
    </w:r>
    <w:r>
      <w:rPr>
        <w:rStyle w:val="afc"/>
        <w:sz w:val="18"/>
      </w:rPr>
      <w:fldChar w:fldCharType="end"/>
    </w:r>
  </w:p>
  <w:p w:rsidR="00000000" w:rsidRDefault="00D35C29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008CB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E498EB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E726C1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1E309C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C7307B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5DF066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13129E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E1CBB1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 MERGEFOR</w:instrText>
    </w:r>
    <w:r>
      <w:instrText xml:space="preserve">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35C29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</w:t>
    </w:r>
    <w:r>
      <w:rPr>
        <w:rStyle w:val="afc"/>
        <w:sz w:val="18"/>
      </w:rPr>
      <w:fldChar w:fldCharType="end"/>
    </w:r>
  </w:p>
  <w:p w:rsidR="00000000" w:rsidRDefault="00D35C29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49BD73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6AE2C4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4C269B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A80FB1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1C4FE6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B728AA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47D537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87F114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07ABAF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E86050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B013F6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D8FB19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EFE665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B0A1FC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4B10B1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0CC5D5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C29"/>
    <w:rsid w:val="00D3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796584D-4014-45BA-B395-1AC457ADC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18</Pages>
  <Words>2494</Words>
  <Characters>23821</Characters>
  <Application>Microsoft Office Word</Application>
  <DocSecurity>0</DocSecurity>
  <Lines>198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2000-07-25T15:01:00Z</cp:lastPrinted>
  <dcterms:created xsi:type="dcterms:W3CDTF">2026-06-09T13:28:00Z</dcterms:created>
  <dcterms:modified xsi:type="dcterms:W3CDTF">2026-06-09T13:28:00Z</dcterms:modified>
</cp:coreProperties>
</file>