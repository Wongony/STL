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147C7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stl_relops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/*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</w:t>
      </w:r>
      <w:r>
        <w:rPr>
          <w:rFonts w:hint="eastAsia"/>
        </w:rPr>
        <w:t>ee,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representations about the suitability of this</w:t>
      </w:r>
      <w:r>
        <w:rPr>
          <w:rFonts w:hint="eastAsia"/>
        </w:rPr>
        <w:t xml:space="preserve"> software for any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Silicon Graphics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and its documentation for any purpose i</w:t>
      </w:r>
      <w:r>
        <w:rPr>
          <w:rFonts w:hint="eastAsia"/>
        </w:rPr>
        <w:t>s hereby granted without fee,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representations about the </w:t>
      </w:r>
      <w:r>
        <w:rPr>
          <w:rFonts w:hint="eastAsia"/>
        </w:rPr>
        <w:t>suitability of this software for any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__SG</w:t>
      </w:r>
      <w:r>
        <w:rPr>
          <w:rFonts w:hint="eastAsia"/>
        </w:rPr>
        <w:t>I_STL_INTERNAL_RELOPS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#define __SGI_STL_INTERNAL_RELOPS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__STL_BEGIN_RELOPS_NAMESPACE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inline bool operator!=(const T&amp; x, const T&amp; y) {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!(x == y);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inline bool operator&gt;(const T&amp; x, const T&amp; y) {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y </w:t>
      </w:r>
      <w:r>
        <w:rPr>
          <w:rFonts w:hint="eastAsia"/>
        </w:rPr>
        <w:t>&lt; x;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inline bool operator&lt;=(const T&amp; x, const T&amp; y) {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!(y &lt; x);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inline bool operator&gt;=(const T&amp; x, const T&amp; y) {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!(x &lt; y);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__STL_END_RELOPS_NAMESPACE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#endif /* __SGI_STL_INTERNAL_RELOPS */</w:t>
      </w:r>
    </w:p>
    <w:p w:rsidR="00000000" w:rsidRDefault="008147C7">
      <w:pPr>
        <w:pStyle w:val="ALT-L"/>
        <w:ind w:right="-518"/>
        <w:rPr>
          <w:rFonts w:hint="eastAsia"/>
        </w:rPr>
      </w:pP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// mode:C++</w:t>
      </w:r>
    </w:p>
    <w:p w:rsidR="00000000" w:rsidRDefault="008147C7">
      <w:pPr>
        <w:pStyle w:val="ALT-L"/>
        <w:ind w:right="-518"/>
        <w:rPr>
          <w:rFonts w:hint="eastAsia"/>
        </w:rPr>
      </w:pPr>
      <w:r>
        <w:rPr>
          <w:rFonts w:hint="eastAsia"/>
        </w:rPr>
        <w:t>// End:</w:t>
      </w:r>
    </w:p>
    <w:p w:rsidR="00000000" w:rsidRDefault="008147C7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147C7">
      <w:pPr>
        <w:spacing w:line="240" w:lineRule="auto"/>
      </w:pPr>
      <w:r>
        <w:separator/>
      </w:r>
    </w:p>
  </w:endnote>
  <w:endnote w:type="continuationSeparator" w:id="0">
    <w:p w:rsidR="00000000" w:rsidRDefault="00814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47C7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47C7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147C7">
      <w:pPr>
        <w:spacing w:line="240" w:lineRule="auto"/>
      </w:pPr>
      <w:r>
        <w:separator/>
      </w:r>
    </w:p>
  </w:footnote>
  <w:footnote w:type="continuationSeparator" w:id="0">
    <w:p w:rsidR="00000000" w:rsidRDefault="00814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47C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8147C7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0CAFF0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096847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5D25C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080E1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3374FE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221B6A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7C9BB4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3AA99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&lt;stl_relops.h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C7959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BBB09E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4FC5C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6CBADD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6720B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FFB873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C0D34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BEA5B6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47C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8147C7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&lt;stl_relops.h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25CA7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13265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B7BB6D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DB0CE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02688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81F2D5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04CCE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243F86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B46983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EF4BB0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31FC8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880F8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27939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3BE89A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7A9E7C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C1CE4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0424EF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15C09C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1CC68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A83499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1272A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D7EBF2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F79A29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B90839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C7"/>
    <w:rsid w:val="0081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DCE715-E735-4219-AEDA-5DB56814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</Pages>
  <Words>289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2026-06-09T13:26:00Z</dcterms:created>
  <dcterms:modified xsi:type="dcterms:W3CDTF">2026-06-09T13:26:00Z</dcterms:modified>
</cp:coreProperties>
</file>