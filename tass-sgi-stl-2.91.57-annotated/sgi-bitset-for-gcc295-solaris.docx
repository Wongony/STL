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9A2BC5">
      <w:pPr>
        <w:pStyle w:val="ALT-L"/>
        <w:ind w:right="-878"/>
        <w:rPr>
          <w:shd w:val="pct15" w:color="auto" w:fill="FFFFFF"/>
        </w:rPr>
      </w:pPr>
      <w:r>
        <w:rPr>
          <w:rFonts w:hint="eastAsia"/>
          <w:b/>
          <w:shd w:val="pct15" w:color="auto" w:fill="FFFFFF"/>
        </w:rPr>
        <w:t>G++ 2.9</w:t>
      </w:r>
      <w:r>
        <w:rPr>
          <w:b/>
          <w:shd w:val="pct15" w:color="auto" w:fill="FFFFFF"/>
        </w:rPr>
        <w:t>5 for Solaris</w:t>
      </w:r>
      <w:r>
        <w:rPr>
          <w:rFonts w:hint="eastAsia"/>
          <w:shd w:val="pct15" w:color="auto" w:fill="FFFFFF"/>
        </w:rPr>
        <w:t>，</w:t>
      </w:r>
      <w:r>
        <w:rPr>
          <w:shd w:val="pct15" w:color="auto" w:fill="FFFFFF"/>
        </w:rPr>
        <w:t>\g003\sgi-stl-of-gcc295-for-solaris</w:t>
      </w:r>
      <w:r>
        <w:rPr>
          <w:rFonts w:hint="eastAsia"/>
          <w:shd w:val="pct15" w:color="auto" w:fill="FFFFFF"/>
        </w:rPr>
        <w:t>\</w:t>
      </w:r>
      <w:r>
        <w:rPr>
          <w:b/>
          <w:shd w:val="pct15" w:color="auto" w:fill="FFFFFF"/>
        </w:rPr>
        <w:t>bitset</w:t>
      </w:r>
      <w:r>
        <w:rPr>
          <w:rFonts w:hint="eastAsia"/>
          <w:b/>
          <w:shd w:val="pct15" w:color="auto" w:fill="FFFFFF"/>
        </w:rPr>
        <w:t xml:space="preserve">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9A2BC5">
      <w:pPr>
        <w:pStyle w:val="ALT-L"/>
        <w:ind w:right="-1238"/>
      </w:pPr>
      <w:r>
        <w:t>/*</w:t>
      </w:r>
    </w:p>
    <w:p w:rsidR="00000000" w:rsidRDefault="009A2BC5">
      <w:pPr>
        <w:pStyle w:val="ALT-L"/>
        <w:ind w:right="-1238"/>
      </w:pPr>
      <w:r>
        <w:t xml:space="preserve"> * Copyright (c) 1998</w:t>
      </w:r>
    </w:p>
    <w:p w:rsidR="00000000" w:rsidRDefault="009A2BC5">
      <w:pPr>
        <w:pStyle w:val="ALT-L"/>
        <w:ind w:right="-1238"/>
      </w:pPr>
      <w:r>
        <w:t xml:space="preserve"> * Silicon Graphics Computer Systems, Inc.</w:t>
      </w:r>
    </w:p>
    <w:p w:rsidR="00000000" w:rsidRDefault="009A2BC5">
      <w:pPr>
        <w:pStyle w:val="ALT-L"/>
        <w:ind w:right="-1238"/>
      </w:pPr>
      <w:r>
        <w:t xml:space="preserve"> *</w:t>
      </w:r>
    </w:p>
    <w:p w:rsidR="00000000" w:rsidRDefault="009A2BC5">
      <w:pPr>
        <w:pStyle w:val="ALT-L"/>
        <w:ind w:right="-1238"/>
      </w:pPr>
      <w:r>
        <w:t xml:space="preserve"> * Permission to use, copy, modify, distribute and sell this software</w:t>
      </w:r>
    </w:p>
    <w:p w:rsidR="00000000" w:rsidRDefault="009A2BC5">
      <w:pPr>
        <w:pStyle w:val="ALT-L"/>
        <w:ind w:right="-1238"/>
      </w:pPr>
      <w:r>
        <w:t xml:space="preserve"> * </w:t>
      </w:r>
      <w:proofErr w:type="gramStart"/>
      <w:r>
        <w:t>and</w:t>
      </w:r>
      <w:proofErr w:type="gramEnd"/>
      <w:r>
        <w:t xml:space="preserve"> its documentation for any purpose is he</w:t>
      </w:r>
      <w:r>
        <w:t>reby granted without fee,</w:t>
      </w:r>
    </w:p>
    <w:p w:rsidR="00000000" w:rsidRDefault="009A2BC5">
      <w:pPr>
        <w:pStyle w:val="ALT-L"/>
        <w:ind w:right="-1238"/>
      </w:pPr>
      <w:r>
        <w:t xml:space="preserve"> * </w:t>
      </w:r>
      <w:proofErr w:type="gramStart"/>
      <w:r>
        <w:t>provided</w:t>
      </w:r>
      <w:proofErr w:type="gramEnd"/>
      <w:r>
        <w:t xml:space="preserve"> that the above copyright notice appear in all copies and</w:t>
      </w:r>
    </w:p>
    <w:p w:rsidR="00000000" w:rsidRDefault="009A2BC5">
      <w:pPr>
        <w:pStyle w:val="ALT-L"/>
        <w:ind w:right="-1238"/>
      </w:pPr>
      <w:r>
        <w:t xml:space="preserve"> * </w:t>
      </w:r>
      <w:proofErr w:type="gramStart"/>
      <w:r>
        <w:t>that</w:t>
      </w:r>
      <w:proofErr w:type="gramEnd"/>
      <w:r>
        <w:t xml:space="preserve"> both that copyright notice and this permission notice appear</w:t>
      </w:r>
    </w:p>
    <w:p w:rsidR="00000000" w:rsidRDefault="009A2BC5">
      <w:pPr>
        <w:pStyle w:val="ALT-L"/>
        <w:ind w:right="-1238"/>
      </w:pPr>
      <w:r>
        <w:t xml:space="preserve"> * </w:t>
      </w:r>
      <w:proofErr w:type="gramStart"/>
      <w:r>
        <w:t>in</w:t>
      </w:r>
      <w:proofErr w:type="gramEnd"/>
      <w:r>
        <w:t xml:space="preserve"> supporting documentation.  Silicon Graphics makes no</w:t>
      </w:r>
    </w:p>
    <w:p w:rsidR="00000000" w:rsidRDefault="009A2BC5">
      <w:pPr>
        <w:pStyle w:val="ALT-L"/>
        <w:ind w:right="-1238"/>
      </w:pPr>
      <w:r>
        <w:t xml:space="preserve"> * </w:t>
      </w:r>
      <w:proofErr w:type="gramStart"/>
      <w:r>
        <w:t>representations</w:t>
      </w:r>
      <w:proofErr w:type="gramEnd"/>
      <w:r>
        <w:t xml:space="preserve"> about the suit</w:t>
      </w:r>
      <w:r>
        <w:t>ability of this software for any</w:t>
      </w:r>
    </w:p>
    <w:p w:rsidR="00000000" w:rsidRDefault="009A2BC5">
      <w:pPr>
        <w:pStyle w:val="ALT-L"/>
        <w:ind w:right="-1238"/>
      </w:pPr>
      <w:r>
        <w:t xml:space="preserve"> * </w:t>
      </w:r>
      <w:proofErr w:type="gramStart"/>
      <w:r>
        <w:t>purpose</w:t>
      </w:r>
      <w:proofErr w:type="gramEnd"/>
      <w:r>
        <w:t>.  It is provided "as is" without express or implied warranty.</w:t>
      </w:r>
    </w:p>
    <w:p w:rsidR="00000000" w:rsidRDefault="009A2BC5">
      <w:pPr>
        <w:pStyle w:val="ALT-L"/>
        <w:ind w:right="-1238"/>
      </w:pPr>
      <w:r>
        <w:t xml:space="preserve"> */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>#ifndef __SGI_STL_BITSET</w:t>
      </w:r>
    </w:p>
    <w:p w:rsidR="00000000" w:rsidRDefault="009A2BC5">
      <w:pPr>
        <w:pStyle w:val="ALT-L"/>
        <w:ind w:right="-1238"/>
      </w:pPr>
      <w:r>
        <w:t>#define __SGI_STL_BITSET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  <w:rPr>
          <w:rStyle w:val="ctrl-2"/>
        </w:rPr>
      </w:pPr>
      <w:r>
        <w:rPr>
          <w:rStyle w:val="ctrl-2"/>
        </w:rPr>
        <w:t xml:space="preserve">// </w:t>
      </w:r>
      <w:proofErr w:type="gramStart"/>
      <w:r>
        <w:rPr>
          <w:rStyle w:val="ctrl-2"/>
        </w:rPr>
        <w:t>This</w:t>
      </w:r>
      <w:proofErr w:type="gramEnd"/>
      <w:r>
        <w:rPr>
          <w:rStyle w:val="ctrl-2"/>
        </w:rPr>
        <w:t xml:space="preserve"> implementation of bitset&lt;&gt; has a second template parameter,</w:t>
      </w:r>
    </w:p>
    <w:p w:rsidR="00000000" w:rsidRDefault="009A2BC5">
      <w:pPr>
        <w:pStyle w:val="ALT-L"/>
        <w:ind w:right="-1238"/>
        <w:rPr>
          <w:rStyle w:val="ctrl-2"/>
        </w:rPr>
      </w:pPr>
      <w:r>
        <w:rPr>
          <w:rStyle w:val="ctrl-2"/>
        </w:rPr>
        <w:t xml:space="preserve">// _WordT, which defaults </w:t>
      </w:r>
      <w:r>
        <w:rPr>
          <w:rStyle w:val="ctrl-2"/>
        </w:rPr>
        <w:t>to unsigned long.  *YOU SHOULD NOT USE</w:t>
      </w:r>
    </w:p>
    <w:p w:rsidR="00000000" w:rsidRDefault="009A2BC5">
      <w:pPr>
        <w:pStyle w:val="ALT-L"/>
        <w:ind w:right="-1238"/>
        <w:rPr>
          <w:rStyle w:val="ctrl-2"/>
        </w:rPr>
      </w:pPr>
      <w:r>
        <w:rPr>
          <w:rStyle w:val="ctrl-2"/>
        </w:rPr>
        <w:t>// THIS FEATURE*.  It is experimental, and it may be removed in</w:t>
      </w:r>
    </w:p>
    <w:p w:rsidR="00000000" w:rsidRDefault="009A2BC5">
      <w:pPr>
        <w:pStyle w:val="ALT-L"/>
        <w:ind w:right="-1238"/>
        <w:rPr>
          <w:rStyle w:val="ctrl-2"/>
        </w:rPr>
      </w:pPr>
      <w:r>
        <w:rPr>
          <w:rStyle w:val="ctrl-2"/>
        </w:rPr>
        <w:t>// future releases.</w:t>
      </w:r>
    </w:p>
    <w:p w:rsidR="00000000" w:rsidRDefault="009A2BC5">
      <w:pPr>
        <w:pStyle w:val="ALT-L"/>
        <w:ind w:right="-1238"/>
        <w:rPr>
          <w:rStyle w:val="ctrl-2"/>
        </w:rPr>
      </w:pPr>
    </w:p>
    <w:p w:rsidR="00000000" w:rsidRDefault="009A2BC5">
      <w:pPr>
        <w:pStyle w:val="ALT-L"/>
        <w:ind w:right="-1238"/>
        <w:rPr>
          <w:rStyle w:val="ctrl-2"/>
        </w:rPr>
      </w:pPr>
      <w:r>
        <w:rPr>
          <w:rStyle w:val="ctrl-2"/>
        </w:rPr>
        <w:t>// A bitset of size N, using words of type _WordT, will have</w:t>
      </w:r>
    </w:p>
    <w:p w:rsidR="00000000" w:rsidRDefault="009A2BC5">
      <w:pPr>
        <w:pStyle w:val="ALT-L"/>
        <w:ind w:right="-1238"/>
        <w:rPr>
          <w:rStyle w:val="ctrl-2"/>
        </w:rPr>
      </w:pPr>
      <w:r>
        <w:rPr>
          <w:rStyle w:val="ctrl-2"/>
        </w:rPr>
        <w:t>// N % (</w:t>
      </w:r>
      <w:proofErr w:type="gramStart"/>
      <w:r>
        <w:rPr>
          <w:rStyle w:val="ctrl-2"/>
        </w:rPr>
        <w:t>sizeof(</w:t>
      </w:r>
      <w:proofErr w:type="gramEnd"/>
      <w:r>
        <w:rPr>
          <w:rStyle w:val="ctrl-2"/>
        </w:rPr>
        <w:t>_WordT) * CHAR_BIT) unused bits.  (They are the high-</w:t>
      </w:r>
    </w:p>
    <w:p w:rsidR="00000000" w:rsidRDefault="009A2BC5">
      <w:pPr>
        <w:pStyle w:val="ALT-L"/>
        <w:ind w:right="-1238"/>
        <w:rPr>
          <w:rStyle w:val="ctrl-2"/>
        </w:rPr>
      </w:pPr>
      <w:r>
        <w:rPr>
          <w:rStyle w:val="ctrl-2"/>
        </w:rPr>
        <w:t>//</w:t>
      </w:r>
      <w:r>
        <w:rPr>
          <w:rStyle w:val="ctrl-2"/>
        </w:rPr>
        <w:t xml:space="preserve"> order bits in the highest word.)  It is a class invariant</w:t>
      </w:r>
    </w:p>
    <w:p w:rsidR="00000000" w:rsidRDefault="009A2BC5">
      <w:pPr>
        <w:pStyle w:val="ALT-L"/>
        <w:ind w:right="-1238"/>
        <w:rPr>
          <w:rStyle w:val="ctrl-2"/>
        </w:rPr>
      </w:pPr>
      <w:r>
        <w:rPr>
          <w:rStyle w:val="ctrl-2"/>
        </w:rPr>
        <w:t>// of class bitset&lt;&gt; that those unused bits are always zero.</w:t>
      </w:r>
    </w:p>
    <w:p w:rsidR="00000000" w:rsidRDefault="009A2BC5">
      <w:pPr>
        <w:pStyle w:val="ALT-L"/>
        <w:ind w:right="-1238"/>
        <w:rPr>
          <w:rStyle w:val="ctrl-2"/>
        </w:rPr>
      </w:pPr>
    </w:p>
    <w:p w:rsidR="00000000" w:rsidRDefault="009A2BC5">
      <w:pPr>
        <w:pStyle w:val="ALT-L"/>
        <w:ind w:right="-1238"/>
        <w:rPr>
          <w:rStyle w:val="ctrl-2"/>
        </w:rPr>
      </w:pPr>
      <w:r>
        <w:rPr>
          <w:rStyle w:val="ctrl-2"/>
        </w:rPr>
        <w:t>// Most of the actual code isn't contained in bitset&lt;&gt; itself, but in the</w:t>
      </w:r>
    </w:p>
    <w:p w:rsidR="00000000" w:rsidRDefault="009A2BC5">
      <w:pPr>
        <w:pStyle w:val="ALT-L"/>
        <w:ind w:right="-1238"/>
        <w:rPr>
          <w:rStyle w:val="ctrl-2"/>
        </w:rPr>
      </w:pPr>
      <w:r>
        <w:rPr>
          <w:rStyle w:val="ctrl-2"/>
        </w:rPr>
        <w:t xml:space="preserve">// base class _Base_bitset.  The base class works with whole </w:t>
      </w:r>
      <w:r>
        <w:rPr>
          <w:rStyle w:val="ctrl-2"/>
        </w:rPr>
        <w:t>words, not with</w:t>
      </w:r>
    </w:p>
    <w:p w:rsidR="00000000" w:rsidRDefault="009A2BC5">
      <w:pPr>
        <w:pStyle w:val="ALT-L"/>
        <w:ind w:right="-1238"/>
        <w:rPr>
          <w:rStyle w:val="ctrl-2"/>
        </w:rPr>
      </w:pPr>
      <w:r>
        <w:rPr>
          <w:rStyle w:val="ctrl-2"/>
        </w:rPr>
        <w:t>// individual bits.  This allows us to specialize _Base_bitset for the</w:t>
      </w:r>
    </w:p>
    <w:p w:rsidR="00000000" w:rsidRDefault="009A2BC5">
      <w:pPr>
        <w:pStyle w:val="ALT-L"/>
        <w:ind w:right="-1238"/>
        <w:rPr>
          <w:rStyle w:val="ctrl-2"/>
        </w:rPr>
      </w:pPr>
      <w:r>
        <w:rPr>
          <w:rStyle w:val="ctrl-2"/>
        </w:rPr>
        <w:t>// important special case where the bitset is only a single word.</w:t>
      </w:r>
    </w:p>
    <w:p w:rsidR="00000000" w:rsidRDefault="009A2BC5">
      <w:pPr>
        <w:pStyle w:val="ALT-L"/>
        <w:ind w:right="-1238"/>
        <w:rPr>
          <w:rStyle w:val="ctrl-2"/>
        </w:rPr>
      </w:pPr>
    </w:p>
    <w:p w:rsidR="00000000" w:rsidRDefault="009A2BC5">
      <w:pPr>
        <w:pStyle w:val="ALT-L"/>
        <w:ind w:right="-1238"/>
        <w:rPr>
          <w:rStyle w:val="ctrl-2"/>
        </w:rPr>
      </w:pPr>
      <w:r>
        <w:rPr>
          <w:rStyle w:val="ctrl-2"/>
        </w:rPr>
        <w:t xml:space="preserve">// The C++ standard does not define the precise semantics of </w:t>
      </w:r>
      <w:proofErr w:type="gramStart"/>
      <w:r>
        <w:rPr>
          <w:rStyle w:val="ctrl-2"/>
        </w:rPr>
        <w:t>operator[</w:t>
      </w:r>
      <w:proofErr w:type="gramEnd"/>
      <w:r>
        <w:rPr>
          <w:rStyle w:val="ctrl-2"/>
        </w:rPr>
        <w:t>].</w:t>
      </w:r>
    </w:p>
    <w:p w:rsidR="00000000" w:rsidRDefault="009A2BC5">
      <w:pPr>
        <w:pStyle w:val="ALT-L"/>
        <w:ind w:right="-1238"/>
        <w:rPr>
          <w:rStyle w:val="ctrl-2"/>
        </w:rPr>
      </w:pPr>
      <w:r>
        <w:rPr>
          <w:rStyle w:val="ctrl-2"/>
        </w:rPr>
        <w:t>// In this implementation the</w:t>
      </w:r>
      <w:r>
        <w:rPr>
          <w:rStyle w:val="ctrl-2"/>
        </w:rPr>
        <w:t xml:space="preserve"> const version of </w:t>
      </w:r>
      <w:proofErr w:type="gramStart"/>
      <w:r>
        <w:rPr>
          <w:rStyle w:val="ctrl-2"/>
        </w:rPr>
        <w:t>operator[</w:t>
      </w:r>
      <w:proofErr w:type="gramEnd"/>
      <w:r>
        <w:rPr>
          <w:rStyle w:val="ctrl-2"/>
        </w:rPr>
        <w:t>] is equivalent</w:t>
      </w:r>
    </w:p>
    <w:p w:rsidR="00000000" w:rsidRDefault="009A2BC5">
      <w:pPr>
        <w:pStyle w:val="ALT-L"/>
        <w:ind w:right="-1238"/>
        <w:rPr>
          <w:rStyle w:val="ctrl-2"/>
        </w:rPr>
      </w:pPr>
      <w:r>
        <w:rPr>
          <w:rStyle w:val="ctrl-2"/>
        </w:rPr>
        <w:t xml:space="preserve">// to </w:t>
      </w:r>
      <w:proofErr w:type="gramStart"/>
      <w:r>
        <w:rPr>
          <w:rStyle w:val="ctrl-2"/>
        </w:rPr>
        <w:t>test(</w:t>
      </w:r>
      <w:proofErr w:type="gramEnd"/>
      <w:r>
        <w:rPr>
          <w:rStyle w:val="ctrl-2"/>
        </w:rPr>
        <w:t>), except that it does no range checking.  The non-const version</w:t>
      </w:r>
    </w:p>
    <w:p w:rsidR="00000000" w:rsidRDefault="009A2BC5">
      <w:pPr>
        <w:pStyle w:val="ALT-L"/>
        <w:ind w:right="-1238"/>
        <w:rPr>
          <w:rStyle w:val="ctrl-2"/>
        </w:rPr>
      </w:pPr>
      <w:r>
        <w:rPr>
          <w:rStyle w:val="ctrl-2"/>
        </w:rPr>
        <w:t>// returns a reference to a bit, again without doing any range checking.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>#include &lt;stddef.h&gt;     // for size_t</w:t>
      </w:r>
    </w:p>
    <w:p w:rsidR="00000000" w:rsidRDefault="009A2BC5">
      <w:pPr>
        <w:pStyle w:val="ALT-L"/>
        <w:ind w:right="-1238"/>
      </w:pPr>
      <w:r>
        <w:t>#include &lt;string&gt;</w:t>
      </w:r>
    </w:p>
    <w:p w:rsidR="00000000" w:rsidRDefault="009A2BC5">
      <w:pPr>
        <w:pStyle w:val="ALT-L"/>
        <w:ind w:right="-1238"/>
      </w:pPr>
      <w:r>
        <w:t>#inclu</w:t>
      </w:r>
      <w:r>
        <w:t>de &lt;stdexcept&gt;    // for invalid_argument, out_of_range, overflow_error</w:t>
      </w:r>
    </w:p>
    <w:p w:rsidR="00000000" w:rsidRDefault="009A2BC5">
      <w:pPr>
        <w:pStyle w:val="ALT-L"/>
        <w:ind w:right="-1238"/>
      </w:pPr>
      <w:r>
        <w:t>#include &lt;iostream.h&gt;   // for istream, ostream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>#define __BITS_PER_</w:t>
      </w:r>
      <w:proofErr w:type="gramStart"/>
      <w:r>
        <w:t>WORDT(</w:t>
      </w:r>
      <w:proofErr w:type="gramEnd"/>
      <w:r>
        <w:t>__wt) (CHAR_BIT*sizeof(__wt))</w:t>
      </w:r>
    </w:p>
    <w:p w:rsidR="00000000" w:rsidRDefault="009A2BC5">
      <w:pPr>
        <w:pStyle w:val="ALT-L"/>
        <w:ind w:right="-1238"/>
      </w:pPr>
      <w:r>
        <w:t>#define __BITSET_</w:t>
      </w:r>
      <w:proofErr w:type="gramStart"/>
      <w:r>
        <w:t>WORDS(</w:t>
      </w:r>
      <w:proofErr w:type="gramEnd"/>
      <w:r>
        <w:t>__n,__wt) \</w:t>
      </w:r>
    </w:p>
    <w:p w:rsidR="00000000" w:rsidRDefault="009A2BC5">
      <w:pPr>
        <w:pStyle w:val="ALT-L"/>
        <w:ind w:right="-1238"/>
      </w:pPr>
      <w:r>
        <w:t xml:space="preserve"> ((__n) &lt; </w:t>
      </w:r>
      <w:proofErr w:type="gramStart"/>
      <w:r>
        <w:t>1 ?</w:t>
      </w:r>
      <w:proofErr w:type="gramEnd"/>
      <w:r>
        <w:t xml:space="preserve"> 1 : ((__n) + __BITS_PER_WORDT(_</w:t>
      </w:r>
      <w:r>
        <w:t>_wt) - 1)/__BITS_PER_WORDT(__wt))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>__STL_BEGIN_NAMESPACE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#if </w:t>
      </w:r>
      <w:proofErr w:type="gramStart"/>
      <w:r>
        <w:t>defined(</w:t>
      </w:r>
      <w:proofErr w:type="gramEnd"/>
      <w:r>
        <w:t>__sgi) &amp;&amp; !defined(__GNUC__) &amp;&amp; (_MIPS_SIM != _MIPS_SIM_ABI32)</w:t>
      </w:r>
    </w:p>
    <w:p w:rsidR="00000000" w:rsidRDefault="009A2BC5">
      <w:pPr>
        <w:pStyle w:val="ALT-L"/>
        <w:ind w:right="-1238"/>
      </w:pPr>
      <w:r>
        <w:t>#pragma set woff 1209</w:t>
      </w:r>
    </w:p>
    <w:p w:rsidR="00000000" w:rsidRDefault="009A2BC5">
      <w:pPr>
        <w:pStyle w:val="ALT-L"/>
        <w:ind w:right="-1238"/>
      </w:pPr>
      <w:r>
        <w:t>#endif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>// structure to aid in counting bits</w:t>
      </w:r>
    </w:p>
    <w:p w:rsidR="00000000" w:rsidRDefault="009A2BC5">
      <w:pPr>
        <w:pStyle w:val="ALT-L"/>
        <w:ind w:right="-1238"/>
      </w:pPr>
      <w:proofErr w:type="gramStart"/>
      <w:r>
        <w:t>template&lt;</w:t>
      </w:r>
      <w:proofErr w:type="gramEnd"/>
      <w:r>
        <w:t>bool __dummy&gt;</w:t>
      </w:r>
    </w:p>
    <w:p w:rsidR="00000000" w:rsidRDefault="009A2BC5">
      <w:pPr>
        <w:pStyle w:val="ALT-L"/>
        <w:ind w:right="-1238"/>
      </w:pPr>
      <w:proofErr w:type="gramStart"/>
      <w:r>
        <w:t>struct</w:t>
      </w:r>
      <w:proofErr w:type="gramEnd"/>
      <w:r>
        <w:t xml:space="preserve"> </w:t>
      </w:r>
      <w:r>
        <w:rPr>
          <w:rStyle w:val="ctrl-1"/>
        </w:rPr>
        <w:t>_Bit_count</w:t>
      </w:r>
      <w:r>
        <w:t xml:space="preserve"> {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static</w:t>
      </w:r>
      <w:proofErr w:type="gramEnd"/>
      <w:r>
        <w:t xml:space="preserve"> unsi</w:t>
      </w:r>
      <w:r>
        <w:t>gned char _S_bit_count[256];</w:t>
      </w:r>
    </w:p>
    <w:p w:rsidR="00000000" w:rsidRDefault="009A2BC5">
      <w:pPr>
        <w:pStyle w:val="ALT-L"/>
        <w:ind w:right="-1238"/>
      </w:pPr>
      <w:r>
        <w:t>};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>// Mapping from 8 bit unsigned integers to the index of the first one</w:t>
      </w:r>
    </w:p>
    <w:p w:rsidR="00000000" w:rsidRDefault="009A2BC5">
      <w:pPr>
        <w:pStyle w:val="ALT-L"/>
        <w:ind w:right="-1238"/>
      </w:pPr>
      <w:r>
        <w:t>// bit:</w:t>
      </w:r>
    </w:p>
    <w:p w:rsidR="00000000" w:rsidRDefault="009A2BC5">
      <w:pPr>
        <w:pStyle w:val="ALT-L"/>
        <w:ind w:right="-1238"/>
      </w:pPr>
      <w:proofErr w:type="gramStart"/>
      <w:r>
        <w:t>template&lt;</w:t>
      </w:r>
      <w:proofErr w:type="gramEnd"/>
      <w:r>
        <w:t>bool __dummy&gt;</w:t>
      </w:r>
    </w:p>
    <w:p w:rsidR="00000000" w:rsidRDefault="009A2BC5">
      <w:pPr>
        <w:pStyle w:val="ALT-L"/>
        <w:ind w:right="-1238"/>
      </w:pPr>
      <w:proofErr w:type="gramStart"/>
      <w:r>
        <w:t>struct</w:t>
      </w:r>
      <w:proofErr w:type="gramEnd"/>
      <w:r>
        <w:t xml:space="preserve"> </w:t>
      </w:r>
      <w:r>
        <w:rPr>
          <w:rStyle w:val="ctrl-1"/>
        </w:rPr>
        <w:t>_First_one</w:t>
      </w:r>
      <w:r>
        <w:t xml:space="preserve"> {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static</w:t>
      </w:r>
      <w:proofErr w:type="gramEnd"/>
      <w:r>
        <w:t xml:space="preserve"> unsigned char _S_first_one[256];</w:t>
      </w:r>
    </w:p>
    <w:p w:rsidR="00000000" w:rsidRDefault="009A2BC5">
      <w:pPr>
        <w:pStyle w:val="ALT-L"/>
        <w:ind w:right="-1238"/>
      </w:pPr>
      <w:r>
        <w:t>};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>//</w:t>
      </w:r>
    </w:p>
    <w:p w:rsidR="00000000" w:rsidRDefault="009A2BC5">
      <w:pPr>
        <w:pStyle w:val="ALT-L"/>
        <w:ind w:right="-1238"/>
      </w:pPr>
      <w:r>
        <w:t>// Base class: general case.</w:t>
      </w:r>
    </w:p>
    <w:p w:rsidR="00000000" w:rsidRDefault="009A2BC5">
      <w:pPr>
        <w:pStyle w:val="ALT-L"/>
        <w:ind w:right="-1238"/>
      </w:pPr>
      <w:r>
        <w:t>//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proofErr w:type="gramStart"/>
      <w:r>
        <w:t>template&lt;</w:t>
      </w:r>
      <w:proofErr w:type="gramEnd"/>
      <w:r>
        <w:t>size_t _Nw,</w:t>
      </w:r>
      <w:r>
        <w:t xml:space="preserve"> class _WordT&gt;</w:t>
      </w:r>
    </w:p>
    <w:p w:rsidR="00000000" w:rsidRDefault="009A2BC5">
      <w:pPr>
        <w:pStyle w:val="ALT-L"/>
        <w:ind w:right="-1238"/>
      </w:pPr>
      <w:proofErr w:type="gramStart"/>
      <w:r>
        <w:t>struct</w:t>
      </w:r>
      <w:proofErr w:type="gramEnd"/>
      <w:r>
        <w:t xml:space="preserve"> </w:t>
      </w:r>
      <w:r>
        <w:rPr>
          <w:rStyle w:val="ctrl-1"/>
        </w:rPr>
        <w:t>_Base_bitset</w:t>
      </w:r>
      <w:r>
        <w:t xml:space="preserve"> {</w:t>
      </w:r>
    </w:p>
    <w:p w:rsidR="00000000" w:rsidRDefault="009A2BC5">
      <w:pPr>
        <w:pStyle w:val="ALT-L"/>
        <w:ind w:right="-1238"/>
      </w:pPr>
      <w:r>
        <w:t xml:space="preserve">  _WordT _M_</w:t>
      </w:r>
      <w:proofErr w:type="gramStart"/>
      <w:r>
        <w:t>w[</w:t>
      </w:r>
      <w:proofErr w:type="gramEnd"/>
      <w:r>
        <w:t>_Nw];                // 0 is the least significant word.</w:t>
      </w:r>
      <w:bookmarkStart w:id="0" w:name="_GoBack"/>
      <w:bookmarkEnd w:id="0"/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_Base_</w:t>
      </w:r>
      <w:proofErr w:type="gramStart"/>
      <w:r>
        <w:t>bitset(</w:t>
      </w:r>
      <w:proofErr w:type="gramEnd"/>
      <w:r>
        <w:t xml:space="preserve"> void ) { _M_do_reset();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_Base_</w:t>
      </w:r>
      <w:proofErr w:type="gramStart"/>
      <w:r>
        <w:t>bitset(</w:t>
      </w:r>
      <w:proofErr w:type="gramEnd"/>
      <w:r>
        <w:t>unsigned long __val);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static</w:t>
      </w:r>
      <w:proofErr w:type="gramEnd"/>
      <w:r>
        <w:t xml:space="preserve"> size_t _S_whichword( size_t __pos ) {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__pos / </w:t>
      </w:r>
      <w:r>
        <w:t>__BITS_PER_WORDT(_WordT);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static</w:t>
      </w:r>
      <w:proofErr w:type="gramEnd"/>
      <w:r>
        <w:t xml:space="preserve"> size_t _S_whichbyte( size_t __pos ) {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(__pos % __BITS_PER_WORDT(_WordT)) / CHAR_BIT;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static</w:t>
      </w:r>
      <w:proofErr w:type="gramEnd"/>
      <w:r>
        <w:t xml:space="preserve"> size_t _S_whichbit( size_t __pos ) {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__pos % __BITS_PER_WORDT(_WordT);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static</w:t>
      </w:r>
      <w:proofErr w:type="gramEnd"/>
      <w:r>
        <w:t xml:space="preserve"> _WordT _S_mas</w:t>
      </w:r>
      <w:r>
        <w:t>kbit( size_t __pos ) {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(static_cast&lt;_WordT&gt;(1)) &lt;&lt; _S_whichbit(__pos);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_WordT&amp; _M_</w:t>
      </w:r>
      <w:proofErr w:type="gramStart"/>
      <w:r>
        <w:t>getword(</w:t>
      </w:r>
      <w:proofErr w:type="gramEnd"/>
      <w:r>
        <w:t>size_t __pos)       { return _M_w[_S_whichword(__pos)]; }</w:t>
      </w:r>
    </w:p>
    <w:p w:rsidR="00000000" w:rsidRDefault="009A2BC5">
      <w:pPr>
        <w:pStyle w:val="ALT-L"/>
        <w:ind w:right="-1238"/>
      </w:pPr>
      <w:r>
        <w:t xml:space="preserve">  _</w:t>
      </w:r>
      <w:proofErr w:type="gramStart"/>
      <w:r>
        <w:t>WordT  _</w:t>
      </w:r>
      <w:proofErr w:type="gramEnd"/>
      <w:r>
        <w:t>M_getword(size_t __pos) const { return _M_w[_S_whichword(__pos)];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_WordT&amp; </w:t>
      </w:r>
      <w:r>
        <w:t>_M_</w:t>
      </w:r>
      <w:proofErr w:type="gramStart"/>
      <w:r>
        <w:t>hiword(</w:t>
      </w:r>
      <w:proofErr w:type="gramEnd"/>
      <w:r>
        <w:t>)       { return _M_w[_Nw - 1]; }</w:t>
      </w:r>
    </w:p>
    <w:p w:rsidR="00000000" w:rsidRDefault="009A2BC5">
      <w:pPr>
        <w:pStyle w:val="ALT-L"/>
        <w:ind w:right="-1238"/>
      </w:pPr>
      <w:r>
        <w:t xml:space="preserve">  _</w:t>
      </w:r>
      <w:proofErr w:type="gramStart"/>
      <w:r>
        <w:t>WordT  _</w:t>
      </w:r>
      <w:proofErr w:type="gramEnd"/>
      <w:r>
        <w:t>M_hiword() const { return _M_w[_Nw - 1];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void</w:t>
      </w:r>
      <w:proofErr w:type="gramEnd"/>
      <w:r>
        <w:t xml:space="preserve"> _M_do_and(const _Base_bitset&lt;_Nw,_WordT&gt;&amp; __x) {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for</w:t>
      </w:r>
      <w:proofErr w:type="gramEnd"/>
      <w:r>
        <w:t xml:space="preserve"> ( size_t __i = 0; __i &lt; _Nw; __i++ ) {</w:t>
      </w:r>
    </w:p>
    <w:p w:rsidR="00000000" w:rsidRDefault="009A2BC5">
      <w:pPr>
        <w:pStyle w:val="ALT-L"/>
        <w:ind w:right="-1238"/>
      </w:pPr>
      <w:r>
        <w:t xml:space="preserve">      _M_</w:t>
      </w:r>
      <w:proofErr w:type="gramStart"/>
      <w:r>
        <w:t>w[</w:t>
      </w:r>
      <w:proofErr w:type="gramEnd"/>
      <w:r>
        <w:t>__i] &amp;= __x._M_w[__i];</w:t>
      </w:r>
    </w:p>
    <w:p w:rsidR="00000000" w:rsidRDefault="009A2BC5">
      <w:pPr>
        <w:pStyle w:val="ALT-L"/>
        <w:ind w:right="-1238"/>
      </w:pPr>
      <w:r>
        <w:t xml:space="preserve">    }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void</w:t>
      </w:r>
      <w:proofErr w:type="gramEnd"/>
      <w:r>
        <w:t xml:space="preserve"> _M</w:t>
      </w:r>
      <w:r>
        <w:t>_do_or(const _Base_bitset&lt;_Nw,_WordT&gt;&amp; __x) {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for</w:t>
      </w:r>
      <w:proofErr w:type="gramEnd"/>
      <w:r>
        <w:t xml:space="preserve"> ( size_t __i = 0; __i &lt; _Nw; __i++ ) {</w:t>
      </w:r>
    </w:p>
    <w:p w:rsidR="00000000" w:rsidRDefault="009A2BC5">
      <w:pPr>
        <w:pStyle w:val="ALT-L"/>
        <w:ind w:right="-1238"/>
      </w:pPr>
      <w:r>
        <w:t xml:space="preserve">      _M_</w:t>
      </w:r>
      <w:proofErr w:type="gramStart"/>
      <w:r>
        <w:t>w[</w:t>
      </w:r>
      <w:proofErr w:type="gramEnd"/>
      <w:r>
        <w:t>__i] |= __x._M_w[__i];</w:t>
      </w:r>
    </w:p>
    <w:p w:rsidR="00000000" w:rsidRDefault="009A2BC5">
      <w:pPr>
        <w:pStyle w:val="ALT-L"/>
        <w:ind w:right="-1238"/>
      </w:pPr>
      <w:r>
        <w:t xml:space="preserve">    }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void</w:t>
      </w:r>
      <w:proofErr w:type="gramEnd"/>
      <w:r>
        <w:t xml:space="preserve"> _M_do_xor(const _Base_bitset&lt;_Nw,_WordT&gt;&amp; __x) {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for</w:t>
      </w:r>
      <w:proofErr w:type="gramEnd"/>
      <w:r>
        <w:t xml:space="preserve"> ( size_t __i = 0; __i &lt; _Nw; __i++ ) {</w:t>
      </w:r>
    </w:p>
    <w:p w:rsidR="00000000" w:rsidRDefault="009A2BC5">
      <w:pPr>
        <w:pStyle w:val="ALT-L"/>
        <w:ind w:right="-1238"/>
      </w:pPr>
      <w:r>
        <w:t xml:space="preserve">      _M_</w:t>
      </w:r>
      <w:proofErr w:type="gramStart"/>
      <w:r>
        <w:t>w[</w:t>
      </w:r>
      <w:proofErr w:type="gramEnd"/>
      <w:r>
        <w:t>__i]</w:t>
      </w:r>
      <w:r>
        <w:t xml:space="preserve"> ^= __x._M_w[__i];</w:t>
      </w:r>
    </w:p>
    <w:p w:rsidR="00000000" w:rsidRDefault="009A2BC5">
      <w:pPr>
        <w:pStyle w:val="ALT-L"/>
        <w:ind w:right="-1238"/>
      </w:pPr>
      <w:r>
        <w:t xml:space="preserve">    }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void</w:t>
      </w:r>
      <w:proofErr w:type="gramEnd"/>
      <w:r>
        <w:t xml:space="preserve"> _M_do_left_shift(size_t __shift);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void</w:t>
      </w:r>
      <w:proofErr w:type="gramEnd"/>
      <w:r>
        <w:t xml:space="preserve"> _M_do_right_shift(size_t __shift);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void</w:t>
      </w:r>
      <w:proofErr w:type="gramEnd"/>
      <w:r>
        <w:t xml:space="preserve"> _M_do_flip() {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for</w:t>
      </w:r>
      <w:proofErr w:type="gramEnd"/>
      <w:r>
        <w:t xml:space="preserve"> ( size_t __i = 0; __i &lt; _Nw; __i++ ) {</w:t>
      </w:r>
    </w:p>
    <w:p w:rsidR="00000000" w:rsidRDefault="009A2BC5">
      <w:pPr>
        <w:pStyle w:val="ALT-L"/>
        <w:ind w:right="-1238"/>
      </w:pPr>
      <w:r>
        <w:t xml:space="preserve">      _M_</w:t>
      </w:r>
      <w:proofErr w:type="gramStart"/>
      <w:r>
        <w:t>w[</w:t>
      </w:r>
      <w:proofErr w:type="gramEnd"/>
      <w:r>
        <w:t>__i] = ~_M_w[__i];</w:t>
      </w:r>
    </w:p>
    <w:p w:rsidR="00000000" w:rsidRDefault="009A2BC5">
      <w:pPr>
        <w:pStyle w:val="ALT-L"/>
        <w:ind w:right="-1238"/>
      </w:pPr>
      <w:r>
        <w:t xml:space="preserve">    }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void</w:t>
      </w:r>
      <w:proofErr w:type="gramEnd"/>
      <w:r>
        <w:t xml:space="preserve"> _M_do_set() {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for</w:t>
      </w:r>
      <w:proofErr w:type="gramEnd"/>
      <w:r>
        <w:t xml:space="preserve"> ( </w:t>
      </w:r>
      <w:r>
        <w:t>size_t __i = 0; __i &lt; _Nw; __i++ ) {</w:t>
      </w:r>
    </w:p>
    <w:p w:rsidR="00000000" w:rsidRDefault="009A2BC5">
      <w:pPr>
        <w:pStyle w:val="ALT-L"/>
        <w:ind w:right="-1238"/>
      </w:pPr>
      <w:r>
        <w:t xml:space="preserve">      _M_</w:t>
      </w:r>
      <w:proofErr w:type="gramStart"/>
      <w:r>
        <w:t>w[</w:t>
      </w:r>
      <w:proofErr w:type="gramEnd"/>
      <w:r>
        <w:t>__i] = ~static_cast&lt;_WordT&gt;(0);</w:t>
      </w:r>
    </w:p>
    <w:p w:rsidR="00000000" w:rsidRDefault="009A2BC5">
      <w:pPr>
        <w:pStyle w:val="ALT-L"/>
        <w:ind w:right="-1238"/>
      </w:pPr>
      <w:r>
        <w:t xml:space="preserve">    }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void</w:t>
      </w:r>
      <w:proofErr w:type="gramEnd"/>
      <w:r>
        <w:t xml:space="preserve"> _M_do_reset() {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for</w:t>
      </w:r>
      <w:proofErr w:type="gramEnd"/>
      <w:r>
        <w:t xml:space="preserve"> ( size_t __i = 0; __i &lt; _Nw; __i++ ) {</w:t>
      </w:r>
    </w:p>
    <w:p w:rsidR="00000000" w:rsidRDefault="009A2BC5">
      <w:pPr>
        <w:pStyle w:val="ALT-L"/>
        <w:ind w:right="-1238"/>
      </w:pPr>
      <w:r>
        <w:t xml:space="preserve">      _M_</w:t>
      </w:r>
      <w:proofErr w:type="gramStart"/>
      <w:r>
        <w:t>w[</w:t>
      </w:r>
      <w:proofErr w:type="gramEnd"/>
      <w:r>
        <w:t>__i] = 0;</w:t>
      </w:r>
    </w:p>
    <w:p w:rsidR="00000000" w:rsidRDefault="009A2BC5">
      <w:pPr>
        <w:pStyle w:val="ALT-L"/>
        <w:ind w:right="-1238"/>
      </w:pPr>
      <w:r>
        <w:t xml:space="preserve">    }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bool</w:t>
      </w:r>
      <w:proofErr w:type="gramEnd"/>
      <w:r>
        <w:t xml:space="preserve"> _M_is_equal(const _Base_bitset&lt;_Nw,_WordT&gt;&amp; __x) const {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for</w:t>
      </w:r>
      <w:proofErr w:type="gramEnd"/>
      <w:r>
        <w:t xml:space="preserve"> (size_t __i = 0; __i &lt; _Nw; ++__i) {</w:t>
      </w:r>
    </w:p>
    <w:p w:rsidR="00000000" w:rsidRDefault="009A2BC5">
      <w:pPr>
        <w:pStyle w:val="ALT-L"/>
        <w:ind w:right="-1238"/>
      </w:pPr>
      <w:r>
        <w:t xml:space="preserve">      </w:t>
      </w:r>
      <w:proofErr w:type="gramStart"/>
      <w:r>
        <w:t>if</w:t>
      </w:r>
      <w:proofErr w:type="gramEnd"/>
      <w:r>
        <w:t xml:space="preserve"> (_M_w[__i] != __x._M_w[__i])</w:t>
      </w:r>
    </w:p>
    <w:p w:rsidR="00000000" w:rsidRDefault="009A2BC5">
      <w:pPr>
        <w:pStyle w:val="ALT-L"/>
        <w:ind w:right="-1238"/>
      </w:pPr>
      <w:r>
        <w:t xml:space="preserve">        </w:t>
      </w:r>
      <w:proofErr w:type="gramStart"/>
      <w:r>
        <w:t>return</w:t>
      </w:r>
      <w:proofErr w:type="gramEnd"/>
      <w:r>
        <w:t xml:space="preserve"> false;</w:t>
      </w:r>
    </w:p>
    <w:p w:rsidR="00000000" w:rsidRDefault="009A2BC5">
      <w:pPr>
        <w:pStyle w:val="ALT-L"/>
        <w:ind w:right="-1238"/>
      </w:pPr>
      <w:r>
        <w:t xml:space="preserve">    }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true;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lastRenderedPageBreak/>
        <w:t xml:space="preserve">  </w:t>
      </w:r>
      <w:proofErr w:type="gramStart"/>
      <w:r>
        <w:t>bool</w:t>
      </w:r>
      <w:proofErr w:type="gramEnd"/>
      <w:r>
        <w:t xml:space="preserve"> _M_is_any() const {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for</w:t>
      </w:r>
      <w:proofErr w:type="gramEnd"/>
      <w:r>
        <w:t xml:space="preserve"> ( size_t __i = 0; __i &lt; __BITSET_WORDS(_Nw,_WordT); __i++ ) {</w:t>
      </w:r>
    </w:p>
    <w:p w:rsidR="00000000" w:rsidRDefault="009A2BC5">
      <w:pPr>
        <w:pStyle w:val="ALT-L"/>
        <w:ind w:right="-1238"/>
      </w:pPr>
      <w:r>
        <w:t xml:space="preserve">      </w:t>
      </w:r>
      <w:proofErr w:type="gramStart"/>
      <w:r>
        <w:t>if</w:t>
      </w:r>
      <w:proofErr w:type="gramEnd"/>
      <w:r>
        <w:t xml:space="preserve"> ( _M_w[__i] != s</w:t>
      </w:r>
      <w:r>
        <w:t>tatic_cast&lt;_WordT&gt;(0) )</w:t>
      </w:r>
    </w:p>
    <w:p w:rsidR="00000000" w:rsidRDefault="009A2BC5">
      <w:pPr>
        <w:pStyle w:val="ALT-L"/>
        <w:ind w:right="-1238"/>
      </w:pPr>
      <w:r>
        <w:t xml:space="preserve">        </w:t>
      </w:r>
      <w:proofErr w:type="gramStart"/>
      <w:r>
        <w:t>return</w:t>
      </w:r>
      <w:proofErr w:type="gramEnd"/>
      <w:r>
        <w:t xml:space="preserve"> true;</w:t>
      </w:r>
    </w:p>
    <w:p w:rsidR="00000000" w:rsidRDefault="009A2BC5">
      <w:pPr>
        <w:pStyle w:val="ALT-L"/>
        <w:ind w:right="-1238"/>
      </w:pPr>
      <w:r>
        <w:t xml:space="preserve">    }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false;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size_t _M_do_</w:t>
      </w:r>
      <w:proofErr w:type="gramStart"/>
      <w:r>
        <w:t>count(</w:t>
      </w:r>
      <w:proofErr w:type="gramEnd"/>
      <w:r>
        <w:t>) const {</w:t>
      </w:r>
    </w:p>
    <w:p w:rsidR="00000000" w:rsidRDefault="009A2BC5">
      <w:pPr>
        <w:pStyle w:val="ALT-L"/>
        <w:ind w:right="-1238"/>
      </w:pPr>
      <w:r>
        <w:t xml:space="preserve">    size_t __result = 0;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const</w:t>
      </w:r>
      <w:proofErr w:type="gramEnd"/>
      <w:r>
        <w:t xml:space="preserve"> unsigned char* __byte_ptr = (const unsigned char*)_M_w;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const</w:t>
      </w:r>
      <w:proofErr w:type="gramEnd"/>
      <w:r>
        <w:t xml:space="preserve"> unsigned char* __end_ptr = (const unsigned char*)(</w:t>
      </w:r>
      <w:r>
        <w:t>_M_w+_Nw);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while</w:t>
      </w:r>
      <w:proofErr w:type="gramEnd"/>
      <w:r>
        <w:t xml:space="preserve"> ( __byte_ptr &lt; __end_ptr ) {</w:t>
      </w:r>
    </w:p>
    <w:p w:rsidR="00000000" w:rsidRDefault="009A2BC5">
      <w:pPr>
        <w:pStyle w:val="ALT-L"/>
        <w:ind w:right="-1238"/>
      </w:pPr>
      <w:r>
        <w:t xml:space="preserve">      __result += _Bit_count&lt;true&gt;:</w:t>
      </w:r>
      <w:proofErr w:type="gramStart"/>
      <w:r>
        <w:t>:_</w:t>
      </w:r>
      <w:proofErr w:type="gramEnd"/>
      <w:r>
        <w:t>S_bit_count[*__byte_ptr];</w:t>
      </w:r>
    </w:p>
    <w:p w:rsidR="00000000" w:rsidRDefault="009A2BC5">
      <w:pPr>
        <w:pStyle w:val="ALT-L"/>
        <w:ind w:right="-1238"/>
      </w:pPr>
      <w:r>
        <w:t xml:space="preserve">      __byte_ptr++;</w:t>
      </w:r>
    </w:p>
    <w:p w:rsidR="00000000" w:rsidRDefault="009A2BC5">
      <w:pPr>
        <w:pStyle w:val="ALT-L"/>
        <w:ind w:right="-1238"/>
      </w:pPr>
      <w:r>
        <w:t xml:space="preserve">    }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__result;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unsigned</w:t>
      </w:r>
      <w:proofErr w:type="gramEnd"/>
      <w:r>
        <w:t xml:space="preserve"> long _M_do_to_ulong() const;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// find first "on" bit</w:t>
      </w:r>
    </w:p>
    <w:p w:rsidR="00000000" w:rsidRDefault="009A2BC5">
      <w:pPr>
        <w:pStyle w:val="ALT-L"/>
        <w:ind w:right="-1238"/>
      </w:pPr>
      <w:r>
        <w:t xml:space="preserve">  size_t _M_do_find_</w:t>
      </w:r>
      <w:proofErr w:type="gramStart"/>
      <w:r>
        <w:t>firs</w:t>
      </w:r>
      <w:r>
        <w:t>t(</w:t>
      </w:r>
      <w:proofErr w:type="gramEnd"/>
      <w:r>
        <w:t>size_t __not_found) const;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// find the next "on" bit that follows "prev"</w:t>
      </w:r>
    </w:p>
    <w:p w:rsidR="00000000" w:rsidRDefault="009A2BC5">
      <w:pPr>
        <w:pStyle w:val="ALT-L"/>
        <w:ind w:right="-1238"/>
      </w:pPr>
      <w:r>
        <w:t xml:space="preserve">  size_t _M_do_find_</w:t>
      </w:r>
      <w:proofErr w:type="gramStart"/>
      <w:r>
        <w:t>next(</w:t>
      </w:r>
      <w:proofErr w:type="gramEnd"/>
      <w:r>
        <w:t>size_t __prev, size_t __not_found) const;</w:t>
      </w:r>
    </w:p>
    <w:p w:rsidR="00000000" w:rsidRDefault="009A2BC5">
      <w:pPr>
        <w:pStyle w:val="ALT-L"/>
        <w:ind w:right="-1238"/>
      </w:pPr>
      <w:r>
        <w:t>};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  <w:rPr>
          <w:rStyle w:val="ctrl-2"/>
        </w:rPr>
      </w:pPr>
      <w:r>
        <w:rPr>
          <w:rStyle w:val="ctrl-2"/>
        </w:rPr>
        <w:t>//</w:t>
      </w:r>
    </w:p>
    <w:p w:rsidR="00000000" w:rsidRDefault="009A2BC5">
      <w:pPr>
        <w:pStyle w:val="ALT-L"/>
        <w:ind w:right="-1238"/>
        <w:rPr>
          <w:rStyle w:val="ctrl-2"/>
        </w:rPr>
      </w:pPr>
      <w:r>
        <w:rPr>
          <w:rStyle w:val="ctrl-2"/>
        </w:rPr>
        <w:t>// Definitions of non-inline functions from _Base_bitset.</w:t>
      </w:r>
    </w:p>
    <w:p w:rsidR="00000000" w:rsidRDefault="009A2BC5">
      <w:pPr>
        <w:pStyle w:val="ALT-L"/>
        <w:ind w:right="-1238"/>
        <w:rPr>
          <w:rStyle w:val="ctrl-2"/>
        </w:rPr>
      </w:pPr>
      <w:r>
        <w:rPr>
          <w:rStyle w:val="ctrl-2"/>
        </w:rPr>
        <w:t>//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proofErr w:type="gramStart"/>
      <w:r>
        <w:t>template&lt;</w:t>
      </w:r>
      <w:proofErr w:type="gramEnd"/>
      <w:r>
        <w:t>size_t _Nw, class _WordT&gt;</w:t>
      </w:r>
    </w:p>
    <w:p w:rsidR="00000000" w:rsidRDefault="009A2BC5">
      <w:pPr>
        <w:pStyle w:val="ALT-L"/>
        <w:ind w:right="-1238"/>
      </w:pPr>
      <w:r>
        <w:t>_Base_b</w:t>
      </w:r>
      <w:r>
        <w:t>itset&lt;_Nw, _WordT&gt;:</w:t>
      </w:r>
      <w:proofErr w:type="gramStart"/>
      <w:r>
        <w:t>:_</w:t>
      </w:r>
      <w:proofErr w:type="gramEnd"/>
      <w:r>
        <w:t>Base_bitset(unsigned long __val)</w:t>
      </w:r>
    </w:p>
    <w:p w:rsidR="00000000" w:rsidRDefault="009A2BC5">
      <w:pPr>
        <w:pStyle w:val="ALT-L"/>
        <w:ind w:right="-1238"/>
      </w:pPr>
      <w:r>
        <w:t>{</w:t>
      </w:r>
    </w:p>
    <w:p w:rsidR="00000000" w:rsidRDefault="009A2BC5">
      <w:pPr>
        <w:pStyle w:val="ALT-L"/>
        <w:ind w:right="-1238"/>
      </w:pPr>
      <w:r>
        <w:t xml:space="preserve">  _M_do_</w:t>
      </w:r>
      <w:proofErr w:type="gramStart"/>
      <w:r>
        <w:t>reset(</w:t>
      </w:r>
      <w:proofErr w:type="gramEnd"/>
      <w:r>
        <w:t>);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const</w:t>
      </w:r>
      <w:proofErr w:type="gramEnd"/>
      <w:r>
        <w:t xml:space="preserve"> size_t __n = min(sizeof(unsigned long)*CHAR_BIT,</w:t>
      </w:r>
    </w:p>
    <w:p w:rsidR="00000000" w:rsidRDefault="009A2BC5">
      <w:pPr>
        <w:pStyle w:val="ALT-L"/>
        <w:ind w:right="-1238"/>
      </w:pPr>
      <w:r>
        <w:t xml:space="preserve">                         __BITS_PER_</w:t>
      </w:r>
      <w:proofErr w:type="gramStart"/>
      <w:r>
        <w:t>WORDT(</w:t>
      </w:r>
      <w:proofErr w:type="gramEnd"/>
      <w:r>
        <w:t>_WordT)*_Nw);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for(</w:t>
      </w:r>
      <w:proofErr w:type="gramEnd"/>
      <w:r>
        <w:t>size_t __i = 0; __i &lt; __n; ++__i, __val &gt;&gt;= 1)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if</w:t>
      </w:r>
      <w:proofErr w:type="gramEnd"/>
      <w:r>
        <w:t xml:space="preserve"> ( __val &amp; </w:t>
      </w:r>
      <w:r>
        <w:t>0x1 )</w:t>
      </w:r>
    </w:p>
    <w:p w:rsidR="00000000" w:rsidRDefault="009A2BC5">
      <w:pPr>
        <w:pStyle w:val="ALT-L"/>
        <w:ind w:right="-1238"/>
      </w:pPr>
      <w:r>
        <w:t xml:space="preserve">      _M_</w:t>
      </w:r>
      <w:proofErr w:type="gramStart"/>
      <w:r>
        <w:t>getword(</w:t>
      </w:r>
      <w:proofErr w:type="gramEnd"/>
      <w:r>
        <w:t>__i) |= _S_maskbit(__i);</w:t>
      </w:r>
    </w:p>
    <w:p w:rsidR="00000000" w:rsidRDefault="009A2BC5">
      <w:pPr>
        <w:pStyle w:val="ALT-L"/>
        <w:ind w:right="-1238"/>
      </w:pPr>
      <w:r>
        <w:t>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proofErr w:type="gramStart"/>
      <w:r>
        <w:t>template&lt;</w:t>
      </w:r>
      <w:proofErr w:type="gramEnd"/>
      <w:r>
        <w:t>size_t _Nw, class _WordT&gt;</w:t>
      </w:r>
    </w:p>
    <w:p w:rsidR="00000000" w:rsidRDefault="009A2BC5">
      <w:pPr>
        <w:pStyle w:val="ALT-L"/>
        <w:ind w:right="-1238"/>
      </w:pPr>
      <w:proofErr w:type="gramStart"/>
      <w:r>
        <w:t>void</w:t>
      </w:r>
      <w:proofErr w:type="gramEnd"/>
      <w:r>
        <w:t xml:space="preserve"> _Base_bitset&lt;_Nw, _WordT&gt;::_M_do_left_shift(size_t __shift)</w:t>
      </w:r>
    </w:p>
    <w:p w:rsidR="00000000" w:rsidRDefault="009A2BC5">
      <w:pPr>
        <w:pStyle w:val="ALT-L"/>
        <w:ind w:right="-1238"/>
      </w:pPr>
      <w:r>
        <w:t>{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if</w:t>
      </w:r>
      <w:proofErr w:type="gramEnd"/>
      <w:r>
        <w:t xml:space="preserve"> (__shift != 0) {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const</w:t>
      </w:r>
      <w:proofErr w:type="gramEnd"/>
      <w:r>
        <w:t xml:space="preserve"> size_t __wshift = __shift / __BITS_PER_WORDT(_WordT);</w:t>
      </w:r>
    </w:p>
    <w:p w:rsidR="00000000" w:rsidRDefault="009A2BC5">
      <w:pPr>
        <w:pStyle w:val="ALT-L"/>
        <w:ind w:right="-1238"/>
      </w:pPr>
      <w:r>
        <w:lastRenderedPageBreak/>
        <w:t xml:space="preserve">    </w:t>
      </w:r>
      <w:proofErr w:type="gramStart"/>
      <w:r>
        <w:t>const</w:t>
      </w:r>
      <w:proofErr w:type="gramEnd"/>
      <w:r>
        <w:t xml:space="preserve"> size_t </w:t>
      </w:r>
      <w:r>
        <w:t>__offset = __shift % __BITS_PER_WORDT(_WordT);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const</w:t>
      </w:r>
      <w:proofErr w:type="gramEnd"/>
      <w:r>
        <w:t xml:space="preserve"> size_t __sub_offset = __BITS_PER_WORDT(_WordT) - __offset;</w:t>
      </w:r>
    </w:p>
    <w:p w:rsidR="00000000" w:rsidRDefault="009A2BC5">
      <w:pPr>
        <w:pStyle w:val="ALT-L"/>
        <w:ind w:right="-1238"/>
      </w:pPr>
      <w:r>
        <w:t xml:space="preserve">    size_t __n = _Nw - 1;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for</w:t>
      </w:r>
      <w:proofErr w:type="gramEnd"/>
      <w:r>
        <w:t xml:space="preserve"> ( ; __n &gt; __wshift; --__n)</w:t>
      </w:r>
    </w:p>
    <w:p w:rsidR="00000000" w:rsidRDefault="009A2BC5">
      <w:pPr>
        <w:pStyle w:val="ALT-L"/>
        <w:ind w:right="-1238"/>
      </w:pPr>
      <w:r>
        <w:t xml:space="preserve">      _M_</w:t>
      </w:r>
      <w:proofErr w:type="gramStart"/>
      <w:r>
        <w:t>w[</w:t>
      </w:r>
      <w:proofErr w:type="gramEnd"/>
      <w:r>
        <w:t>__n] = (_M_w[__n - __wshift] &lt;&lt; __offset) |</w:t>
      </w:r>
    </w:p>
    <w:p w:rsidR="00000000" w:rsidRDefault="009A2BC5">
      <w:pPr>
        <w:pStyle w:val="ALT-L"/>
        <w:ind w:right="-1238"/>
      </w:pPr>
      <w:r>
        <w:t xml:space="preserve">                (_M_</w:t>
      </w:r>
      <w:proofErr w:type="gramStart"/>
      <w:r>
        <w:t>w[</w:t>
      </w:r>
      <w:proofErr w:type="gramEnd"/>
      <w:r>
        <w:t>__</w:t>
      </w:r>
      <w:r>
        <w:t>n - __wshift - 1] &gt;&gt; __sub_offset);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if</w:t>
      </w:r>
      <w:proofErr w:type="gramEnd"/>
      <w:r>
        <w:t xml:space="preserve"> (__n == __wshift)</w:t>
      </w:r>
    </w:p>
    <w:p w:rsidR="00000000" w:rsidRDefault="009A2BC5">
      <w:pPr>
        <w:pStyle w:val="ALT-L"/>
        <w:ind w:right="-1238"/>
      </w:pPr>
      <w:r>
        <w:t xml:space="preserve">      _M_</w:t>
      </w:r>
      <w:proofErr w:type="gramStart"/>
      <w:r>
        <w:t>w[</w:t>
      </w:r>
      <w:proofErr w:type="gramEnd"/>
      <w:r>
        <w:t>__n] = _M_w[0] &lt;&lt; __offset;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for</w:t>
      </w:r>
      <w:proofErr w:type="gramEnd"/>
      <w:r>
        <w:t xml:space="preserve"> (size_t __n1 = 0; __n1 &lt; __n; ++__n1)</w:t>
      </w:r>
    </w:p>
    <w:p w:rsidR="00000000" w:rsidRDefault="009A2BC5">
      <w:pPr>
        <w:pStyle w:val="ALT-L"/>
        <w:ind w:right="-1238"/>
      </w:pPr>
      <w:r>
        <w:t xml:space="preserve">      _M_</w:t>
      </w:r>
      <w:proofErr w:type="gramStart"/>
      <w:r>
        <w:t>w[</w:t>
      </w:r>
      <w:proofErr w:type="gramEnd"/>
      <w:r>
        <w:t>__n1] = static_cast&lt;_WordT&gt;(0);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  <w:r>
        <w:t>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proofErr w:type="gramStart"/>
      <w:r>
        <w:t>template&lt;</w:t>
      </w:r>
      <w:proofErr w:type="gramEnd"/>
      <w:r>
        <w:t>size_t _Nw, class _WordT&gt;</w:t>
      </w:r>
    </w:p>
    <w:p w:rsidR="00000000" w:rsidRDefault="009A2BC5">
      <w:pPr>
        <w:pStyle w:val="ALT-L"/>
        <w:ind w:right="-1238"/>
      </w:pPr>
      <w:proofErr w:type="gramStart"/>
      <w:r>
        <w:t>void</w:t>
      </w:r>
      <w:proofErr w:type="gramEnd"/>
      <w:r>
        <w:t xml:space="preserve"> _Base_bitset&lt;_Nw, _W</w:t>
      </w:r>
      <w:r>
        <w:t>ordT&gt;::_M_do_right_shift(size_t __shift)</w:t>
      </w:r>
    </w:p>
    <w:p w:rsidR="00000000" w:rsidRDefault="009A2BC5">
      <w:pPr>
        <w:pStyle w:val="ALT-L"/>
        <w:ind w:right="-1238"/>
      </w:pPr>
      <w:r>
        <w:t>{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if</w:t>
      </w:r>
      <w:proofErr w:type="gramEnd"/>
      <w:r>
        <w:t xml:space="preserve"> (__shift != 0) {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const</w:t>
      </w:r>
      <w:proofErr w:type="gramEnd"/>
      <w:r>
        <w:t xml:space="preserve"> size_t __wshift = __shift / __BITS_PER_WORDT(_WordT);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const</w:t>
      </w:r>
      <w:proofErr w:type="gramEnd"/>
      <w:r>
        <w:t xml:space="preserve"> size_t __offset = __shift % __BITS_PER_WORDT(_WordT);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const</w:t>
      </w:r>
      <w:proofErr w:type="gramEnd"/>
      <w:r>
        <w:t xml:space="preserve"> size_t __sub_offset = __BITS_PER_WORDT(_WordT) - __of</w:t>
      </w:r>
      <w:r>
        <w:t>fset;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const</w:t>
      </w:r>
      <w:proofErr w:type="gramEnd"/>
      <w:r>
        <w:t xml:space="preserve"> size_t __limit = _Nw - __wshift - 1;</w:t>
      </w:r>
    </w:p>
    <w:p w:rsidR="00000000" w:rsidRDefault="009A2BC5">
      <w:pPr>
        <w:pStyle w:val="ALT-L"/>
        <w:ind w:right="-1238"/>
      </w:pPr>
      <w:r>
        <w:t xml:space="preserve">    size_t __n = 0;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for</w:t>
      </w:r>
      <w:proofErr w:type="gramEnd"/>
      <w:r>
        <w:t xml:space="preserve"> ( ; __n &lt; __limit; ++__n)</w:t>
      </w:r>
    </w:p>
    <w:p w:rsidR="00000000" w:rsidRDefault="009A2BC5">
      <w:pPr>
        <w:pStyle w:val="ALT-L"/>
        <w:ind w:right="-1238"/>
      </w:pPr>
      <w:r>
        <w:t xml:space="preserve">      _M_</w:t>
      </w:r>
      <w:proofErr w:type="gramStart"/>
      <w:r>
        <w:t>w[</w:t>
      </w:r>
      <w:proofErr w:type="gramEnd"/>
      <w:r>
        <w:t>__n] = (_M_w[__n + __wshift] &gt;&gt; __offset) |</w:t>
      </w:r>
    </w:p>
    <w:p w:rsidR="00000000" w:rsidRDefault="009A2BC5">
      <w:pPr>
        <w:pStyle w:val="ALT-L"/>
        <w:ind w:right="-1238"/>
      </w:pPr>
      <w:r>
        <w:t xml:space="preserve">                  (_M_</w:t>
      </w:r>
      <w:proofErr w:type="gramStart"/>
      <w:r>
        <w:t>w[</w:t>
      </w:r>
      <w:proofErr w:type="gramEnd"/>
      <w:r>
        <w:t>__n + __wshift + 1] &lt;&lt; __sub_offset);</w:t>
      </w:r>
    </w:p>
    <w:p w:rsidR="00000000" w:rsidRDefault="009A2BC5">
      <w:pPr>
        <w:pStyle w:val="ALT-L"/>
        <w:ind w:right="-1238"/>
      </w:pPr>
      <w:r>
        <w:t xml:space="preserve">    _M_</w:t>
      </w:r>
      <w:proofErr w:type="gramStart"/>
      <w:r>
        <w:t>w[</w:t>
      </w:r>
      <w:proofErr w:type="gramEnd"/>
      <w:r>
        <w:t xml:space="preserve">__limit] = _M_w[_Nw-1] </w:t>
      </w:r>
      <w:r>
        <w:t>&gt;&gt; __offset;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for</w:t>
      </w:r>
      <w:proofErr w:type="gramEnd"/>
      <w:r>
        <w:t xml:space="preserve"> (size_t __n1 = __limit + 1; __n1 &lt; _Nw; ++__n1)</w:t>
      </w:r>
    </w:p>
    <w:p w:rsidR="00000000" w:rsidRDefault="009A2BC5">
      <w:pPr>
        <w:pStyle w:val="ALT-L"/>
        <w:ind w:right="-1238"/>
      </w:pPr>
      <w:r>
        <w:t xml:space="preserve">      _M_</w:t>
      </w:r>
      <w:proofErr w:type="gramStart"/>
      <w:r>
        <w:t>w[</w:t>
      </w:r>
      <w:proofErr w:type="gramEnd"/>
      <w:r>
        <w:t>__n1] = static_cast&lt;_WordT&gt;(0);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  <w:r>
        <w:t>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proofErr w:type="gramStart"/>
      <w:r>
        <w:t>template&lt;</w:t>
      </w:r>
      <w:proofErr w:type="gramEnd"/>
      <w:r>
        <w:t>size_t _Nw, class _WordT&gt;</w:t>
      </w:r>
    </w:p>
    <w:p w:rsidR="00000000" w:rsidRDefault="009A2BC5">
      <w:pPr>
        <w:pStyle w:val="ALT-L"/>
        <w:ind w:right="-1238"/>
      </w:pPr>
      <w:proofErr w:type="gramStart"/>
      <w:r>
        <w:t>unsigned</w:t>
      </w:r>
      <w:proofErr w:type="gramEnd"/>
      <w:r>
        <w:t xml:space="preserve"> long _Base_bitset&lt;_Nw, _WordT&gt;::_M_do_to_ulong() const</w:t>
      </w:r>
    </w:p>
    <w:p w:rsidR="00000000" w:rsidRDefault="009A2BC5">
      <w:pPr>
        <w:pStyle w:val="ALT-L"/>
        <w:ind w:right="-1238"/>
      </w:pPr>
      <w:r>
        <w:t>{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const</w:t>
      </w:r>
      <w:proofErr w:type="gramEnd"/>
      <w:r>
        <w:t xml:space="preserve"> overflow_error __overflow("b</w:t>
      </w:r>
      <w:r>
        <w:t>itset");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if</w:t>
      </w:r>
      <w:proofErr w:type="gramEnd"/>
      <w:r>
        <w:t xml:space="preserve"> (sizeof(_WordT) &gt;= sizeof(unsigned long)) {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for</w:t>
      </w:r>
      <w:proofErr w:type="gramEnd"/>
      <w:r>
        <w:t xml:space="preserve"> (size_t __i = 1; __i &lt; _Nw; ++__i)</w:t>
      </w:r>
    </w:p>
    <w:p w:rsidR="00000000" w:rsidRDefault="009A2BC5">
      <w:pPr>
        <w:pStyle w:val="ALT-L"/>
        <w:ind w:right="-1238"/>
      </w:pPr>
      <w:r>
        <w:t xml:space="preserve">      </w:t>
      </w:r>
      <w:proofErr w:type="gramStart"/>
      <w:r>
        <w:t>if</w:t>
      </w:r>
      <w:proofErr w:type="gramEnd"/>
      <w:r>
        <w:t xml:space="preserve"> (_M_w[__i])</w:t>
      </w:r>
    </w:p>
    <w:p w:rsidR="00000000" w:rsidRDefault="009A2BC5">
      <w:pPr>
        <w:pStyle w:val="ALT-L"/>
        <w:ind w:right="-1238"/>
      </w:pPr>
      <w:r>
        <w:t xml:space="preserve">        __STL_</w:t>
      </w:r>
      <w:proofErr w:type="gramStart"/>
      <w:r>
        <w:t>THROW(</w:t>
      </w:r>
      <w:proofErr w:type="gramEnd"/>
      <w:r>
        <w:t>__overflow);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const</w:t>
      </w:r>
      <w:proofErr w:type="gramEnd"/>
      <w:r>
        <w:t xml:space="preserve"> _WordT __mask = static_cast&lt;_WordT&gt;(static_cast&lt;unsigned long&gt;(-1));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if</w:t>
      </w:r>
      <w:proofErr w:type="gramEnd"/>
      <w:r>
        <w:t xml:space="preserve"> (_M_w[0] &amp; ~_</w:t>
      </w:r>
      <w:r>
        <w:t>_mask)</w:t>
      </w:r>
    </w:p>
    <w:p w:rsidR="00000000" w:rsidRDefault="009A2BC5">
      <w:pPr>
        <w:pStyle w:val="ALT-L"/>
        <w:ind w:right="-1238"/>
      </w:pPr>
      <w:r>
        <w:t xml:space="preserve">      __STL_</w:t>
      </w:r>
      <w:proofErr w:type="gramStart"/>
      <w:r>
        <w:t>THROW(</w:t>
      </w:r>
      <w:proofErr w:type="gramEnd"/>
      <w:r>
        <w:t>__overflow);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static_cast&lt;unsigned long&gt;(_M_w[0] &amp; __mask);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else</w:t>
      </w:r>
      <w:proofErr w:type="gramEnd"/>
      <w:r>
        <w:t xml:space="preserve"> {                      // sizeof(_WordT) &lt; sizeof(unsigned long).</w:t>
      </w:r>
    </w:p>
    <w:p w:rsidR="00000000" w:rsidRDefault="009A2BC5">
      <w:pPr>
        <w:pStyle w:val="ALT-L"/>
        <w:ind w:right="-1238"/>
      </w:pPr>
      <w:r>
        <w:lastRenderedPageBreak/>
        <w:t xml:space="preserve">    </w:t>
      </w:r>
      <w:proofErr w:type="gramStart"/>
      <w:r>
        <w:t>const</w:t>
      </w:r>
      <w:proofErr w:type="gramEnd"/>
      <w:r>
        <w:t xml:space="preserve"> size_t __nwords =</w:t>
      </w:r>
    </w:p>
    <w:p w:rsidR="00000000" w:rsidRDefault="009A2BC5">
      <w:pPr>
        <w:pStyle w:val="ALT-L"/>
        <w:ind w:right="-1238"/>
      </w:pPr>
      <w:r>
        <w:t xml:space="preserve">      (</w:t>
      </w:r>
      <w:proofErr w:type="gramStart"/>
      <w:r>
        <w:t>sizeof(</w:t>
      </w:r>
      <w:proofErr w:type="gramEnd"/>
      <w:r>
        <w:t xml:space="preserve">unsigned long) + sizeof(_WordT) - 1) / </w:t>
      </w:r>
      <w:proofErr w:type="gramStart"/>
      <w:r>
        <w:t>si</w:t>
      </w:r>
      <w:r>
        <w:t>zeof(</w:t>
      </w:r>
      <w:proofErr w:type="gramEnd"/>
      <w:r>
        <w:t>_WordT);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  size_t __min_nwords = __nwords;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if</w:t>
      </w:r>
      <w:proofErr w:type="gramEnd"/>
      <w:r>
        <w:t xml:space="preserve"> (_Nw &gt; __nwords) {</w:t>
      </w:r>
    </w:p>
    <w:p w:rsidR="00000000" w:rsidRDefault="009A2BC5">
      <w:pPr>
        <w:pStyle w:val="ALT-L"/>
        <w:ind w:right="-1238"/>
      </w:pPr>
      <w:r>
        <w:t xml:space="preserve">      </w:t>
      </w:r>
      <w:proofErr w:type="gramStart"/>
      <w:r>
        <w:t>for</w:t>
      </w:r>
      <w:proofErr w:type="gramEnd"/>
      <w:r>
        <w:t xml:space="preserve"> (size_t __i = __nwords; __i &lt; _Nw; ++__i)</w:t>
      </w:r>
    </w:p>
    <w:p w:rsidR="00000000" w:rsidRDefault="009A2BC5">
      <w:pPr>
        <w:pStyle w:val="ALT-L"/>
        <w:ind w:right="-1238"/>
      </w:pPr>
      <w:r>
        <w:t xml:space="preserve">        </w:t>
      </w:r>
      <w:proofErr w:type="gramStart"/>
      <w:r>
        <w:t>if</w:t>
      </w:r>
      <w:proofErr w:type="gramEnd"/>
      <w:r>
        <w:t xml:space="preserve"> (_M_w[__i])</w:t>
      </w:r>
    </w:p>
    <w:p w:rsidR="00000000" w:rsidRDefault="009A2BC5">
      <w:pPr>
        <w:pStyle w:val="ALT-L"/>
        <w:ind w:right="-1238"/>
      </w:pPr>
      <w:r>
        <w:t xml:space="preserve">          __STL_</w:t>
      </w:r>
      <w:proofErr w:type="gramStart"/>
      <w:r>
        <w:t>THROW(</w:t>
      </w:r>
      <w:proofErr w:type="gramEnd"/>
      <w:r>
        <w:t>__overflow);</w:t>
      </w:r>
    </w:p>
    <w:p w:rsidR="00000000" w:rsidRDefault="009A2BC5">
      <w:pPr>
        <w:pStyle w:val="ALT-L"/>
        <w:ind w:right="-1238"/>
      </w:pPr>
      <w:r>
        <w:t xml:space="preserve">    }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else</w:t>
      </w:r>
      <w:proofErr w:type="gramEnd"/>
    </w:p>
    <w:p w:rsidR="00000000" w:rsidRDefault="009A2BC5">
      <w:pPr>
        <w:pStyle w:val="ALT-L"/>
        <w:ind w:right="-1238"/>
      </w:pPr>
      <w:r>
        <w:t xml:space="preserve">      __min_nwords = _Nw;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  // If unsigned long is </w:t>
      </w:r>
      <w:r>
        <w:t>8 bytes and _WordT is 6 bytes, then an unsigned</w:t>
      </w:r>
    </w:p>
    <w:p w:rsidR="00000000" w:rsidRDefault="009A2BC5">
      <w:pPr>
        <w:pStyle w:val="ALT-L"/>
        <w:ind w:right="-1238"/>
      </w:pPr>
      <w:r>
        <w:t xml:space="preserve">    // long consists of all of one word plus 2 bytes from another word.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const</w:t>
      </w:r>
      <w:proofErr w:type="gramEnd"/>
      <w:r>
        <w:t xml:space="preserve"> size_t __part = sizeof(unsigned long) % sizeof(_WordT);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if</w:t>
      </w:r>
      <w:proofErr w:type="gramEnd"/>
      <w:r>
        <w:t xml:space="preserve"> (__part != 0 &amp;&amp; __nwords &lt;= _Nw &amp;&amp;</w:t>
      </w:r>
    </w:p>
    <w:p w:rsidR="00000000" w:rsidRDefault="009A2BC5">
      <w:pPr>
        <w:pStyle w:val="ALT-L"/>
        <w:ind w:right="-1238"/>
      </w:pPr>
      <w:r>
        <w:t xml:space="preserve">        (_M_</w:t>
      </w:r>
      <w:proofErr w:type="gramStart"/>
      <w:r>
        <w:t>w[</w:t>
      </w:r>
      <w:proofErr w:type="gramEnd"/>
      <w:r>
        <w:t xml:space="preserve">__min_nwords </w:t>
      </w:r>
      <w:r>
        <w:t>- 1] &gt;&gt; ((sizeof(_WordT) - __part) * CHAR_BIT)) != 0)</w:t>
      </w:r>
    </w:p>
    <w:p w:rsidR="00000000" w:rsidRDefault="009A2BC5">
      <w:pPr>
        <w:pStyle w:val="ALT-L"/>
        <w:ind w:right="-1238"/>
      </w:pPr>
      <w:r>
        <w:t xml:space="preserve">      __STL_</w:t>
      </w:r>
      <w:proofErr w:type="gramStart"/>
      <w:r>
        <w:t>THROW(</w:t>
      </w:r>
      <w:proofErr w:type="gramEnd"/>
      <w:r>
        <w:t>__overflow);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unsigned</w:t>
      </w:r>
      <w:proofErr w:type="gramEnd"/>
      <w:r>
        <w:t xml:space="preserve"> long __result = 0;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for</w:t>
      </w:r>
      <w:proofErr w:type="gramEnd"/>
      <w:r>
        <w:t xml:space="preserve"> (size_t __i = 0; __i &lt; __min_nwords; ++__i) {</w:t>
      </w:r>
    </w:p>
    <w:p w:rsidR="00000000" w:rsidRDefault="009A2BC5">
      <w:pPr>
        <w:pStyle w:val="ALT-L"/>
        <w:ind w:right="-1238"/>
      </w:pPr>
      <w:r>
        <w:t xml:space="preserve">      __result |= static_cast&lt;unsigned long</w:t>
      </w:r>
      <w:proofErr w:type="gramStart"/>
      <w:r>
        <w:t>&gt;(</w:t>
      </w:r>
      <w:proofErr w:type="gramEnd"/>
    </w:p>
    <w:p w:rsidR="00000000" w:rsidRDefault="009A2BC5">
      <w:pPr>
        <w:pStyle w:val="ALT-L"/>
        <w:ind w:right="-1238"/>
      </w:pPr>
      <w:r>
        <w:t xml:space="preserve">         _M_</w:t>
      </w:r>
      <w:proofErr w:type="gramStart"/>
      <w:r>
        <w:t>w[</w:t>
      </w:r>
      <w:proofErr w:type="gramEnd"/>
      <w:r>
        <w:t>__i]) &lt;&lt; (__i * sizeof(_</w:t>
      </w:r>
      <w:r>
        <w:t>WordT) * CHAR_BIT);</w:t>
      </w:r>
    </w:p>
    <w:p w:rsidR="00000000" w:rsidRDefault="009A2BC5">
      <w:pPr>
        <w:pStyle w:val="ALT-L"/>
        <w:ind w:right="-1238"/>
      </w:pPr>
      <w:r>
        <w:t xml:space="preserve">    }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__result;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  <w:r>
        <w:t>} // End _M_do_to_ulong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proofErr w:type="gramStart"/>
      <w:r>
        <w:t>template&lt;</w:t>
      </w:r>
      <w:proofErr w:type="gramEnd"/>
      <w:r>
        <w:t>size_t _Nw, class _WordT&gt;</w:t>
      </w:r>
    </w:p>
    <w:p w:rsidR="00000000" w:rsidRDefault="009A2BC5">
      <w:pPr>
        <w:pStyle w:val="ALT-L"/>
        <w:ind w:right="-1238"/>
      </w:pPr>
      <w:r>
        <w:t>size_t _Base_bitset&lt;_Nw, _WordT&gt;:</w:t>
      </w:r>
      <w:proofErr w:type="gramStart"/>
      <w:r>
        <w:t>:_</w:t>
      </w:r>
      <w:proofErr w:type="gramEnd"/>
      <w:r>
        <w:t>M_do_find_first(size_t __not_found) const</w:t>
      </w:r>
    </w:p>
    <w:p w:rsidR="00000000" w:rsidRDefault="009A2BC5">
      <w:pPr>
        <w:pStyle w:val="ALT-L"/>
        <w:ind w:right="-1238"/>
      </w:pPr>
      <w:r>
        <w:t>{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for</w:t>
      </w:r>
      <w:proofErr w:type="gramEnd"/>
      <w:r>
        <w:t xml:space="preserve"> ( size_t __i = 0; __i &lt; _Nw; __i++ ) {</w:t>
      </w:r>
    </w:p>
    <w:p w:rsidR="00000000" w:rsidRDefault="009A2BC5">
      <w:pPr>
        <w:pStyle w:val="ALT-L"/>
        <w:ind w:right="-1238"/>
      </w:pPr>
      <w:r>
        <w:t xml:space="preserve">    _WordT __thisword</w:t>
      </w:r>
      <w:r>
        <w:t xml:space="preserve"> = _M_</w:t>
      </w:r>
      <w:proofErr w:type="gramStart"/>
      <w:r>
        <w:t>w[</w:t>
      </w:r>
      <w:proofErr w:type="gramEnd"/>
      <w:r>
        <w:t>__i];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if</w:t>
      </w:r>
      <w:proofErr w:type="gramEnd"/>
      <w:r>
        <w:t xml:space="preserve"> ( __thisword != static_cast&lt;_WordT&gt;(0) ) {</w:t>
      </w:r>
    </w:p>
    <w:p w:rsidR="00000000" w:rsidRDefault="009A2BC5">
      <w:pPr>
        <w:pStyle w:val="ALT-L"/>
        <w:ind w:right="-1238"/>
      </w:pPr>
      <w:r>
        <w:t xml:space="preserve">      // find byte within word</w:t>
      </w:r>
    </w:p>
    <w:p w:rsidR="00000000" w:rsidRDefault="009A2BC5">
      <w:pPr>
        <w:pStyle w:val="ALT-L"/>
        <w:ind w:right="-1238"/>
      </w:pPr>
      <w:r>
        <w:t xml:space="preserve">      </w:t>
      </w:r>
      <w:proofErr w:type="gramStart"/>
      <w:r>
        <w:t>for</w:t>
      </w:r>
      <w:proofErr w:type="gramEnd"/>
      <w:r>
        <w:t xml:space="preserve"> ( size_t __j = 0; __j &lt; sizeof(_WordT); __j++ ) {</w:t>
      </w:r>
    </w:p>
    <w:p w:rsidR="00000000" w:rsidRDefault="009A2BC5">
      <w:pPr>
        <w:pStyle w:val="ALT-L"/>
        <w:ind w:right="-1238"/>
      </w:pPr>
      <w:r>
        <w:t xml:space="preserve">        </w:t>
      </w:r>
      <w:proofErr w:type="gramStart"/>
      <w:r>
        <w:t>unsigned</w:t>
      </w:r>
      <w:proofErr w:type="gramEnd"/>
      <w:r>
        <w:t xml:space="preserve"> char __this_byte</w:t>
      </w:r>
    </w:p>
    <w:p w:rsidR="00000000" w:rsidRDefault="009A2BC5">
      <w:pPr>
        <w:pStyle w:val="ALT-L"/>
        <w:ind w:right="-1238"/>
      </w:pPr>
      <w:r>
        <w:t xml:space="preserve">          = static_cast&lt;unsigned char</w:t>
      </w:r>
      <w:proofErr w:type="gramStart"/>
      <w:r>
        <w:t>&gt;(</w:t>
      </w:r>
      <w:proofErr w:type="gramEnd"/>
      <w:r>
        <w:t>__thisword &amp; (~(unsigned cha</w:t>
      </w:r>
      <w:r>
        <w:t>r)0));</w:t>
      </w:r>
    </w:p>
    <w:p w:rsidR="00000000" w:rsidRDefault="009A2BC5">
      <w:pPr>
        <w:pStyle w:val="ALT-L"/>
        <w:ind w:right="-1238"/>
      </w:pPr>
      <w:r>
        <w:t xml:space="preserve">        </w:t>
      </w:r>
      <w:proofErr w:type="gramStart"/>
      <w:r>
        <w:t>if</w:t>
      </w:r>
      <w:proofErr w:type="gramEnd"/>
      <w:r>
        <w:t xml:space="preserve"> ( __this_byte )</w:t>
      </w:r>
    </w:p>
    <w:p w:rsidR="00000000" w:rsidRDefault="009A2BC5">
      <w:pPr>
        <w:pStyle w:val="ALT-L"/>
        <w:ind w:right="-1238"/>
      </w:pPr>
      <w:r>
        <w:t xml:space="preserve">          </w:t>
      </w:r>
      <w:proofErr w:type="gramStart"/>
      <w:r>
        <w:t>return</w:t>
      </w:r>
      <w:proofErr w:type="gramEnd"/>
      <w:r>
        <w:t xml:space="preserve"> __i*__BITS_PER_WORDT(_WordT) + __j*CHAR_BIT +</w:t>
      </w:r>
    </w:p>
    <w:p w:rsidR="00000000" w:rsidRDefault="009A2BC5">
      <w:pPr>
        <w:pStyle w:val="ALT-L"/>
        <w:ind w:right="-1238"/>
      </w:pPr>
      <w:r>
        <w:t xml:space="preserve">            _First_one&lt;true&gt;:</w:t>
      </w:r>
      <w:proofErr w:type="gramStart"/>
      <w:r>
        <w:t>:_</w:t>
      </w:r>
      <w:proofErr w:type="gramEnd"/>
      <w:r>
        <w:t>S_first_one[__this_byte];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      __thisword &gt;&gt;= CHAR_BIT;</w:t>
      </w:r>
    </w:p>
    <w:p w:rsidR="00000000" w:rsidRDefault="009A2BC5">
      <w:pPr>
        <w:pStyle w:val="ALT-L"/>
        <w:ind w:right="-1238"/>
      </w:pPr>
      <w:r>
        <w:t xml:space="preserve">      }</w:t>
      </w:r>
    </w:p>
    <w:p w:rsidR="00000000" w:rsidRDefault="009A2BC5">
      <w:pPr>
        <w:pStyle w:val="ALT-L"/>
        <w:ind w:right="-1238"/>
      </w:pPr>
      <w:r>
        <w:t xml:space="preserve">    }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  <w:r>
        <w:t xml:space="preserve">  // not found, so return an indication of failure</w:t>
      </w:r>
      <w:r>
        <w:t>.</w:t>
      </w:r>
    </w:p>
    <w:p w:rsidR="00000000" w:rsidRDefault="009A2BC5">
      <w:pPr>
        <w:pStyle w:val="ALT-L"/>
        <w:ind w:right="-1238"/>
      </w:pPr>
      <w:r>
        <w:lastRenderedPageBreak/>
        <w:t xml:space="preserve">  </w:t>
      </w:r>
      <w:proofErr w:type="gramStart"/>
      <w:r>
        <w:t>return</w:t>
      </w:r>
      <w:proofErr w:type="gramEnd"/>
      <w:r>
        <w:t xml:space="preserve"> __not_found;</w:t>
      </w:r>
    </w:p>
    <w:p w:rsidR="00000000" w:rsidRDefault="009A2BC5">
      <w:pPr>
        <w:pStyle w:val="ALT-L"/>
        <w:ind w:right="-1238"/>
      </w:pPr>
      <w:r>
        <w:t>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proofErr w:type="gramStart"/>
      <w:r>
        <w:t>template&lt;</w:t>
      </w:r>
      <w:proofErr w:type="gramEnd"/>
      <w:r>
        <w:t>size_t _Nw, class _WordT&gt;</w:t>
      </w:r>
    </w:p>
    <w:p w:rsidR="00000000" w:rsidRDefault="009A2BC5">
      <w:pPr>
        <w:pStyle w:val="ALT-L"/>
        <w:ind w:right="-1238"/>
      </w:pPr>
      <w:r>
        <w:t>size_t</w:t>
      </w:r>
    </w:p>
    <w:p w:rsidR="00000000" w:rsidRDefault="009A2BC5">
      <w:pPr>
        <w:pStyle w:val="ALT-L"/>
        <w:ind w:right="-1238"/>
      </w:pPr>
      <w:r>
        <w:t>_Base_bitset&lt;_Nw, _WordT&gt;:</w:t>
      </w:r>
      <w:proofErr w:type="gramStart"/>
      <w:r>
        <w:t>:_</w:t>
      </w:r>
      <w:proofErr w:type="gramEnd"/>
      <w:r>
        <w:t>M_do_find_next(size_t __prev,</w:t>
      </w:r>
    </w:p>
    <w:p w:rsidR="00000000" w:rsidRDefault="009A2BC5">
      <w:pPr>
        <w:pStyle w:val="ALT-L"/>
        <w:ind w:right="-1238"/>
      </w:pPr>
      <w:r>
        <w:t xml:space="preserve">                                           size_t __not_found) const</w:t>
      </w:r>
    </w:p>
    <w:p w:rsidR="00000000" w:rsidRDefault="009A2BC5">
      <w:pPr>
        <w:pStyle w:val="ALT-L"/>
        <w:ind w:right="-1238"/>
      </w:pPr>
      <w:r>
        <w:t>{</w:t>
      </w:r>
    </w:p>
    <w:p w:rsidR="00000000" w:rsidRDefault="009A2BC5">
      <w:pPr>
        <w:pStyle w:val="ALT-L"/>
        <w:ind w:right="-1238"/>
      </w:pPr>
      <w:r>
        <w:t xml:space="preserve">  // make bound inclusive</w:t>
      </w:r>
    </w:p>
    <w:p w:rsidR="00000000" w:rsidRDefault="009A2BC5">
      <w:pPr>
        <w:pStyle w:val="ALT-L"/>
        <w:ind w:right="-1238"/>
      </w:pPr>
      <w:r>
        <w:t xml:space="preserve">  ++__prev;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// check out of b</w:t>
      </w:r>
      <w:r>
        <w:t>ounds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if</w:t>
      </w:r>
      <w:proofErr w:type="gramEnd"/>
      <w:r>
        <w:t xml:space="preserve"> ( __prev &gt;= _Nw * __BITS_PER_WORDT(_WordT) )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__not_found;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  // search first word</w:t>
      </w:r>
    </w:p>
    <w:p w:rsidR="00000000" w:rsidRDefault="009A2BC5">
      <w:pPr>
        <w:pStyle w:val="ALT-L"/>
        <w:ind w:right="-1238"/>
      </w:pPr>
      <w:r>
        <w:t xml:space="preserve">  size_t __i = _S_</w:t>
      </w:r>
      <w:proofErr w:type="gramStart"/>
      <w:r>
        <w:t>whichword(</w:t>
      </w:r>
      <w:proofErr w:type="gramEnd"/>
      <w:r>
        <w:t>__prev);</w:t>
      </w:r>
    </w:p>
    <w:p w:rsidR="00000000" w:rsidRDefault="009A2BC5">
      <w:pPr>
        <w:pStyle w:val="ALT-L"/>
        <w:ind w:right="-1238"/>
      </w:pPr>
      <w:r>
        <w:t xml:space="preserve">  _WordT __thisword = _M_</w:t>
      </w:r>
      <w:proofErr w:type="gramStart"/>
      <w:r>
        <w:t>w[</w:t>
      </w:r>
      <w:proofErr w:type="gramEnd"/>
      <w:r>
        <w:t>__i];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  // mask off bits below bound</w:t>
      </w:r>
    </w:p>
    <w:p w:rsidR="00000000" w:rsidRDefault="009A2BC5">
      <w:pPr>
        <w:pStyle w:val="ALT-L"/>
        <w:ind w:right="-1238"/>
      </w:pPr>
      <w:r>
        <w:t xml:space="preserve">  __thisword &amp;= (~static_cast&lt;_WordT</w:t>
      </w:r>
      <w:proofErr w:type="gramStart"/>
      <w:r>
        <w:t>&gt;(</w:t>
      </w:r>
      <w:proofErr w:type="gramEnd"/>
      <w:r>
        <w:t>0)) &lt;&lt; _</w:t>
      </w:r>
      <w:r>
        <w:t>S_whichbit(__prev);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if</w:t>
      </w:r>
      <w:proofErr w:type="gramEnd"/>
      <w:r>
        <w:t xml:space="preserve"> ( __thisword != static_cast&lt;_WordT&gt;(0) ) {</w:t>
      </w:r>
    </w:p>
    <w:p w:rsidR="00000000" w:rsidRDefault="009A2BC5">
      <w:pPr>
        <w:pStyle w:val="ALT-L"/>
        <w:ind w:right="-1238"/>
      </w:pPr>
      <w:r>
        <w:t xml:space="preserve">    // find byte within word</w:t>
      </w:r>
    </w:p>
    <w:p w:rsidR="00000000" w:rsidRDefault="009A2BC5">
      <w:pPr>
        <w:pStyle w:val="ALT-L"/>
        <w:ind w:right="-1238"/>
      </w:pPr>
      <w:r>
        <w:t xml:space="preserve">    // get first byte into place</w:t>
      </w:r>
    </w:p>
    <w:p w:rsidR="00000000" w:rsidRDefault="009A2BC5">
      <w:pPr>
        <w:pStyle w:val="ALT-L"/>
        <w:ind w:right="-1238"/>
      </w:pPr>
      <w:r>
        <w:t xml:space="preserve">    __thisword &gt;&gt;= _S_</w:t>
      </w:r>
      <w:proofErr w:type="gramStart"/>
      <w:r>
        <w:t>whichbyte(</w:t>
      </w:r>
      <w:proofErr w:type="gramEnd"/>
      <w:r>
        <w:t>__prev) * CHAR_BIT;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for</w:t>
      </w:r>
      <w:proofErr w:type="gramEnd"/>
      <w:r>
        <w:t xml:space="preserve"> ( size_t __j = _S_whichbyte(__prev); __j &lt; sizeof(_WordT); __j++ </w:t>
      </w:r>
      <w:r>
        <w:t>) {</w:t>
      </w:r>
    </w:p>
    <w:p w:rsidR="00000000" w:rsidRDefault="009A2BC5">
      <w:pPr>
        <w:pStyle w:val="ALT-L"/>
        <w:ind w:right="-1238"/>
      </w:pPr>
      <w:r>
        <w:t xml:space="preserve">      </w:t>
      </w:r>
      <w:proofErr w:type="gramStart"/>
      <w:r>
        <w:t>unsigned</w:t>
      </w:r>
      <w:proofErr w:type="gramEnd"/>
      <w:r>
        <w:t xml:space="preserve"> char __this_byte</w:t>
      </w:r>
    </w:p>
    <w:p w:rsidR="00000000" w:rsidRDefault="009A2BC5">
      <w:pPr>
        <w:pStyle w:val="ALT-L"/>
        <w:ind w:right="-1238"/>
      </w:pPr>
      <w:r>
        <w:t xml:space="preserve">        = static_cast&lt;unsigned char</w:t>
      </w:r>
      <w:proofErr w:type="gramStart"/>
      <w:r>
        <w:t>&gt;(</w:t>
      </w:r>
      <w:proofErr w:type="gramEnd"/>
      <w:r>
        <w:t>__thisword &amp; (~(unsigned char)0));</w:t>
      </w:r>
    </w:p>
    <w:p w:rsidR="00000000" w:rsidRDefault="009A2BC5">
      <w:pPr>
        <w:pStyle w:val="ALT-L"/>
        <w:ind w:right="-1238"/>
      </w:pPr>
      <w:r>
        <w:t xml:space="preserve">      </w:t>
      </w:r>
      <w:proofErr w:type="gramStart"/>
      <w:r>
        <w:t>if</w:t>
      </w:r>
      <w:proofErr w:type="gramEnd"/>
      <w:r>
        <w:t xml:space="preserve"> ( __this_byte )</w:t>
      </w:r>
    </w:p>
    <w:p w:rsidR="00000000" w:rsidRDefault="009A2BC5">
      <w:pPr>
        <w:pStyle w:val="ALT-L"/>
        <w:ind w:right="-1238"/>
      </w:pPr>
      <w:r>
        <w:t xml:space="preserve">        </w:t>
      </w:r>
      <w:proofErr w:type="gramStart"/>
      <w:r>
        <w:t>return</w:t>
      </w:r>
      <w:proofErr w:type="gramEnd"/>
      <w:r>
        <w:t xml:space="preserve"> __i*__BITS_PER_WORDT(_WordT) + __j*CHAR_BIT +</w:t>
      </w:r>
    </w:p>
    <w:p w:rsidR="00000000" w:rsidRDefault="009A2BC5">
      <w:pPr>
        <w:pStyle w:val="ALT-L"/>
        <w:ind w:right="-1238"/>
      </w:pPr>
      <w:r>
        <w:t xml:space="preserve">          _First_one&lt;true&gt;:</w:t>
      </w:r>
      <w:proofErr w:type="gramStart"/>
      <w:r>
        <w:t>:_</w:t>
      </w:r>
      <w:proofErr w:type="gramEnd"/>
      <w:r>
        <w:t>S_first_one[__this_byte];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    </w:t>
      </w:r>
      <w:r>
        <w:t>__thisword &gt;&gt;= CHAR_BIT;</w:t>
      </w:r>
    </w:p>
    <w:p w:rsidR="00000000" w:rsidRDefault="009A2BC5">
      <w:pPr>
        <w:pStyle w:val="ALT-L"/>
        <w:ind w:right="-1238"/>
      </w:pPr>
      <w:r>
        <w:t xml:space="preserve">    }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// check subsequent words</w:t>
      </w:r>
    </w:p>
    <w:p w:rsidR="00000000" w:rsidRDefault="009A2BC5">
      <w:pPr>
        <w:pStyle w:val="ALT-L"/>
        <w:ind w:right="-1238"/>
      </w:pPr>
      <w:r>
        <w:t xml:space="preserve">  __i++;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for</w:t>
      </w:r>
      <w:proofErr w:type="gramEnd"/>
      <w:r>
        <w:t xml:space="preserve"> ( ; __i &lt; _Nw; __i++ ) {</w:t>
      </w:r>
    </w:p>
    <w:p w:rsidR="00000000" w:rsidRDefault="009A2BC5">
      <w:pPr>
        <w:pStyle w:val="ALT-L"/>
        <w:ind w:right="-1238"/>
      </w:pPr>
      <w:r>
        <w:t xml:space="preserve">    _WordT __thisword = _M_</w:t>
      </w:r>
      <w:proofErr w:type="gramStart"/>
      <w:r>
        <w:t>w[</w:t>
      </w:r>
      <w:proofErr w:type="gramEnd"/>
      <w:r>
        <w:t>__i];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if</w:t>
      </w:r>
      <w:proofErr w:type="gramEnd"/>
      <w:r>
        <w:t xml:space="preserve"> ( __thisword != static_cast&lt;_WordT&gt;(0) ) {</w:t>
      </w:r>
    </w:p>
    <w:p w:rsidR="00000000" w:rsidRDefault="009A2BC5">
      <w:pPr>
        <w:pStyle w:val="ALT-L"/>
        <w:ind w:right="-1238"/>
      </w:pPr>
      <w:r>
        <w:t xml:space="preserve">      // find byte within word</w:t>
      </w:r>
    </w:p>
    <w:p w:rsidR="00000000" w:rsidRDefault="009A2BC5">
      <w:pPr>
        <w:pStyle w:val="ALT-L"/>
        <w:ind w:right="-1238"/>
      </w:pPr>
      <w:r>
        <w:t xml:space="preserve">      </w:t>
      </w:r>
      <w:proofErr w:type="gramStart"/>
      <w:r>
        <w:t>for</w:t>
      </w:r>
      <w:proofErr w:type="gramEnd"/>
      <w:r>
        <w:t xml:space="preserve"> ( size_t __j = 0; __j &lt; si</w:t>
      </w:r>
      <w:r>
        <w:t>zeof(_WordT); __j++ ) {</w:t>
      </w:r>
    </w:p>
    <w:p w:rsidR="00000000" w:rsidRDefault="009A2BC5">
      <w:pPr>
        <w:pStyle w:val="ALT-L"/>
        <w:ind w:right="-1238"/>
      </w:pPr>
      <w:r>
        <w:t xml:space="preserve">        </w:t>
      </w:r>
      <w:proofErr w:type="gramStart"/>
      <w:r>
        <w:t>unsigned</w:t>
      </w:r>
      <w:proofErr w:type="gramEnd"/>
      <w:r>
        <w:t xml:space="preserve"> char __this_byte</w:t>
      </w:r>
    </w:p>
    <w:p w:rsidR="00000000" w:rsidRDefault="009A2BC5">
      <w:pPr>
        <w:pStyle w:val="ALT-L"/>
        <w:ind w:right="-1238"/>
      </w:pPr>
      <w:r>
        <w:t xml:space="preserve">          = static_cast&lt;unsigned char</w:t>
      </w:r>
      <w:proofErr w:type="gramStart"/>
      <w:r>
        <w:t>&gt;(</w:t>
      </w:r>
      <w:proofErr w:type="gramEnd"/>
      <w:r>
        <w:t>__thisword &amp; (~(unsigned char)0));</w:t>
      </w:r>
    </w:p>
    <w:p w:rsidR="00000000" w:rsidRDefault="009A2BC5">
      <w:pPr>
        <w:pStyle w:val="ALT-L"/>
        <w:ind w:right="-1238"/>
      </w:pPr>
      <w:r>
        <w:t xml:space="preserve">        </w:t>
      </w:r>
      <w:proofErr w:type="gramStart"/>
      <w:r>
        <w:t>if</w:t>
      </w:r>
      <w:proofErr w:type="gramEnd"/>
      <w:r>
        <w:t xml:space="preserve"> ( __this_byte )</w:t>
      </w:r>
    </w:p>
    <w:p w:rsidR="00000000" w:rsidRDefault="009A2BC5">
      <w:pPr>
        <w:pStyle w:val="ALT-L"/>
        <w:ind w:right="-1238"/>
      </w:pPr>
      <w:r>
        <w:t xml:space="preserve">          </w:t>
      </w:r>
      <w:proofErr w:type="gramStart"/>
      <w:r>
        <w:t>return</w:t>
      </w:r>
      <w:proofErr w:type="gramEnd"/>
      <w:r>
        <w:t xml:space="preserve"> __i*__BITS_PER_WORDT(_WordT) + __j*CHAR_BIT +</w:t>
      </w:r>
    </w:p>
    <w:p w:rsidR="00000000" w:rsidRDefault="009A2BC5">
      <w:pPr>
        <w:pStyle w:val="ALT-L"/>
        <w:ind w:right="-1238"/>
      </w:pPr>
      <w:r>
        <w:t xml:space="preserve">            _First_one&lt;true&gt;:</w:t>
      </w:r>
      <w:proofErr w:type="gramStart"/>
      <w:r>
        <w:t>:_</w:t>
      </w:r>
      <w:proofErr w:type="gramEnd"/>
      <w:r>
        <w:t>S_f</w:t>
      </w:r>
      <w:r>
        <w:t>irst_one[__this_byte];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      __thisword &gt;&gt;= CHAR_BIT;</w:t>
      </w:r>
    </w:p>
    <w:p w:rsidR="00000000" w:rsidRDefault="009A2BC5">
      <w:pPr>
        <w:pStyle w:val="ALT-L"/>
        <w:ind w:right="-1238"/>
      </w:pPr>
      <w:r>
        <w:t xml:space="preserve">      }</w:t>
      </w:r>
    </w:p>
    <w:p w:rsidR="00000000" w:rsidRDefault="009A2BC5">
      <w:pPr>
        <w:pStyle w:val="ALT-L"/>
        <w:ind w:right="-1238"/>
      </w:pPr>
      <w:r>
        <w:t xml:space="preserve">    }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// not found, so return an indication of failure.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return</w:t>
      </w:r>
      <w:proofErr w:type="gramEnd"/>
      <w:r>
        <w:t xml:space="preserve"> __not_found;</w:t>
      </w:r>
    </w:p>
    <w:p w:rsidR="00000000" w:rsidRDefault="009A2BC5">
      <w:pPr>
        <w:pStyle w:val="ALT-L"/>
        <w:ind w:right="-1238"/>
      </w:pPr>
      <w:r>
        <w:t>} // end _M_do_find_next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>// ------------------------------------------------------------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  <w:rPr>
          <w:rStyle w:val="ctrl-2"/>
        </w:rPr>
      </w:pPr>
      <w:r>
        <w:rPr>
          <w:rStyle w:val="ctrl-2"/>
        </w:rPr>
        <w:t>//</w:t>
      </w:r>
    </w:p>
    <w:p w:rsidR="00000000" w:rsidRDefault="009A2BC5">
      <w:pPr>
        <w:pStyle w:val="ALT-L"/>
        <w:ind w:right="-1238"/>
        <w:rPr>
          <w:rStyle w:val="ctrl-2"/>
        </w:rPr>
      </w:pPr>
      <w:r>
        <w:rPr>
          <w:rStyle w:val="ctrl-2"/>
        </w:rPr>
        <w:t>// Base cla</w:t>
      </w:r>
      <w:r>
        <w:rPr>
          <w:rStyle w:val="ctrl-2"/>
        </w:rPr>
        <w:t>ss: specialization for a single word.</w:t>
      </w:r>
    </w:p>
    <w:p w:rsidR="00000000" w:rsidRDefault="009A2BC5">
      <w:pPr>
        <w:pStyle w:val="ALT-L"/>
        <w:ind w:right="-1238"/>
        <w:rPr>
          <w:rStyle w:val="ctrl-2"/>
        </w:rPr>
      </w:pPr>
      <w:r>
        <w:rPr>
          <w:rStyle w:val="ctrl-2"/>
        </w:rPr>
        <w:t>//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proofErr w:type="gramStart"/>
      <w:r>
        <w:t>template&lt;</w:t>
      </w:r>
      <w:proofErr w:type="gramEnd"/>
      <w:r>
        <w:t>class _WordT&gt;</w:t>
      </w:r>
    </w:p>
    <w:p w:rsidR="00000000" w:rsidRDefault="009A2BC5">
      <w:pPr>
        <w:pStyle w:val="ALT-L"/>
        <w:ind w:right="-1238"/>
      </w:pPr>
      <w:proofErr w:type="gramStart"/>
      <w:r>
        <w:t>struct</w:t>
      </w:r>
      <w:proofErr w:type="gramEnd"/>
      <w:r>
        <w:t xml:space="preserve"> _Base_bitset&lt;1, _WordT&gt; {</w:t>
      </w:r>
    </w:p>
    <w:p w:rsidR="00000000" w:rsidRDefault="009A2BC5">
      <w:pPr>
        <w:pStyle w:val="ALT-L"/>
        <w:ind w:right="-1238"/>
      </w:pPr>
      <w:r>
        <w:t xml:space="preserve">  _WordT _M_w;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_Base_</w:t>
      </w:r>
      <w:proofErr w:type="gramStart"/>
      <w:r>
        <w:t>bitset(</w:t>
      </w:r>
      <w:proofErr w:type="gramEnd"/>
      <w:r>
        <w:t xml:space="preserve"> void ) { _M_do_reset();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_Base_</w:t>
      </w:r>
      <w:proofErr w:type="gramStart"/>
      <w:r>
        <w:t>bitset(</w:t>
      </w:r>
      <w:proofErr w:type="gramEnd"/>
      <w:r>
        <w:t>unsigned long __val);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static</w:t>
      </w:r>
      <w:proofErr w:type="gramEnd"/>
      <w:r>
        <w:t xml:space="preserve"> size_t _S_whichword( size_t __pos ) {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__p</w:t>
      </w:r>
      <w:r>
        <w:t>os / __BITS_PER_WORDT(_WordT);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static</w:t>
      </w:r>
      <w:proofErr w:type="gramEnd"/>
      <w:r>
        <w:t xml:space="preserve"> size_t _S_whichbyte( size_t __pos ) {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(__pos % __BITS_PER_WORDT(_WordT)) / CHAR_BIT;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static</w:t>
      </w:r>
      <w:proofErr w:type="gramEnd"/>
      <w:r>
        <w:t xml:space="preserve"> size_t _S_whichbit( size_t __pos ) {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__pos % __BITS_PER_WORDT(_WordT);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static</w:t>
      </w:r>
      <w:proofErr w:type="gramEnd"/>
      <w:r>
        <w:t xml:space="preserve"> _WordT _</w:t>
      </w:r>
      <w:r>
        <w:t>S_maskbit( size_t __pos ) {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(static_cast&lt;_WordT&gt;(1)) &lt;&lt; _S_whichbit(__pos);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_WordT&amp; _M_</w:t>
      </w:r>
      <w:proofErr w:type="gramStart"/>
      <w:r>
        <w:t>getword(</w:t>
      </w:r>
      <w:proofErr w:type="gramEnd"/>
      <w:r>
        <w:t>size_t)       { return _M_w; }</w:t>
      </w:r>
    </w:p>
    <w:p w:rsidR="00000000" w:rsidRDefault="009A2BC5">
      <w:pPr>
        <w:pStyle w:val="ALT-L"/>
        <w:ind w:right="-1238"/>
      </w:pPr>
      <w:r>
        <w:t xml:space="preserve">  _</w:t>
      </w:r>
      <w:proofErr w:type="gramStart"/>
      <w:r>
        <w:t>WordT  _</w:t>
      </w:r>
      <w:proofErr w:type="gramEnd"/>
      <w:r>
        <w:t>M_getword(size_t) const { return _M_w;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_WordT&amp; _M_</w:t>
      </w:r>
      <w:proofErr w:type="gramStart"/>
      <w:r>
        <w:t>hiword(</w:t>
      </w:r>
      <w:proofErr w:type="gramEnd"/>
      <w:r>
        <w:t>)       { return _M_w; }</w:t>
      </w:r>
    </w:p>
    <w:p w:rsidR="00000000" w:rsidRDefault="009A2BC5">
      <w:pPr>
        <w:pStyle w:val="ALT-L"/>
        <w:ind w:right="-1238"/>
      </w:pPr>
      <w:r>
        <w:t xml:space="preserve">  _</w:t>
      </w:r>
      <w:proofErr w:type="gramStart"/>
      <w:r>
        <w:t>WordT  _</w:t>
      </w:r>
      <w:proofErr w:type="gramEnd"/>
      <w:r>
        <w:t>M_h</w:t>
      </w:r>
      <w:r>
        <w:t>iword() const { return _M_w;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void</w:t>
      </w:r>
      <w:proofErr w:type="gramEnd"/>
      <w:r>
        <w:t xml:space="preserve"> _M_do_and(const _Base_bitset&lt;1,_WordT&gt;&amp; __x) { _M_w &amp;= __x._M_w; }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void</w:t>
      </w:r>
      <w:proofErr w:type="gramEnd"/>
      <w:r>
        <w:t xml:space="preserve"> _M_do_or(const _Base_bitset&lt;1,_WordT&gt;&amp; __x)  { _M_w |= __x._M_w; }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void</w:t>
      </w:r>
      <w:proofErr w:type="gramEnd"/>
      <w:r>
        <w:t xml:space="preserve"> _M_do_xor(const _Base_bitset&lt;1,_WordT&gt;&amp; __x) { _M_w ^= __x._M_w; }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void</w:t>
      </w:r>
      <w:proofErr w:type="gramEnd"/>
      <w:r>
        <w:t xml:space="preserve"> _M_do_left_shift(size_t __shift)     { _M_w &lt;&lt;= __shift; }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void</w:t>
      </w:r>
      <w:proofErr w:type="gramEnd"/>
      <w:r>
        <w:t xml:space="preserve"> _M_do_right_shift(size_t __shift)    { _M_w &gt;&gt;= __shift; }</w:t>
      </w:r>
    </w:p>
    <w:p w:rsidR="00000000" w:rsidRDefault="009A2BC5">
      <w:pPr>
        <w:pStyle w:val="ALT-L"/>
        <w:ind w:right="-1238"/>
      </w:pPr>
      <w:r>
        <w:lastRenderedPageBreak/>
        <w:t xml:space="preserve">  </w:t>
      </w:r>
      <w:proofErr w:type="gramStart"/>
      <w:r>
        <w:t>void</w:t>
      </w:r>
      <w:proofErr w:type="gramEnd"/>
      <w:r>
        <w:t xml:space="preserve"> _M_do_flip()                       { _M_w = ~_M_w; }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void</w:t>
      </w:r>
      <w:proofErr w:type="gramEnd"/>
      <w:r>
        <w:t xml:space="preserve"> _M_do_set()                        { _M_w = ~static_cast&lt;_W</w:t>
      </w:r>
      <w:r>
        <w:t>ordT&gt;(0); }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void</w:t>
      </w:r>
      <w:proofErr w:type="gramEnd"/>
      <w:r>
        <w:t xml:space="preserve"> _M_do_reset()                      { _M_w = 0;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bool</w:t>
      </w:r>
      <w:proofErr w:type="gramEnd"/>
      <w:r>
        <w:t xml:space="preserve"> _M_is_equal(const _Base_bitset&lt;1,_WordT&gt;&amp; __x) const {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_M_w == __x._M_w;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bool</w:t>
      </w:r>
      <w:proofErr w:type="gramEnd"/>
      <w:r>
        <w:t xml:space="preserve"> _M_is_any() const {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_M_w != 0;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size_t _M_do_</w:t>
      </w:r>
      <w:proofErr w:type="gramStart"/>
      <w:r>
        <w:t>count(</w:t>
      </w:r>
      <w:proofErr w:type="gramEnd"/>
      <w:r>
        <w:t>) const {</w:t>
      </w:r>
    </w:p>
    <w:p w:rsidR="00000000" w:rsidRDefault="009A2BC5">
      <w:pPr>
        <w:pStyle w:val="ALT-L"/>
        <w:ind w:right="-1238"/>
      </w:pPr>
      <w:r>
        <w:t xml:space="preserve">    siz</w:t>
      </w:r>
      <w:r>
        <w:t>e_t __result = 0;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const</w:t>
      </w:r>
      <w:proofErr w:type="gramEnd"/>
      <w:r>
        <w:t xml:space="preserve"> unsigned char* __byte_ptr = (const unsigned char*)&amp;_M_w;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const</w:t>
      </w:r>
      <w:proofErr w:type="gramEnd"/>
      <w:r>
        <w:t xml:space="preserve"> unsigned char* __end_ptr = ((const unsigned char*)&amp;_M_w)+sizeof(_M_w);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while</w:t>
      </w:r>
      <w:proofErr w:type="gramEnd"/>
      <w:r>
        <w:t xml:space="preserve"> ( __byte_ptr &lt; __end_ptr ) {</w:t>
      </w:r>
    </w:p>
    <w:p w:rsidR="00000000" w:rsidRDefault="009A2BC5">
      <w:pPr>
        <w:pStyle w:val="ALT-L"/>
        <w:ind w:right="-1238"/>
      </w:pPr>
      <w:r>
        <w:t xml:space="preserve">      __result += _Bit_count&lt;true&gt;:</w:t>
      </w:r>
      <w:proofErr w:type="gramStart"/>
      <w:r>
        <w:t>:_</w:t>
      </w:r>
      <w:proofErr w:type="gramEnd"/>
      <w:r>
        <w:t>S_bit_count[*_</w:t>
      </w:r>
      <w:r>
        <w:t>_byte_ptr];</w:t>
      </w:r>
    </w:p>
    <w:p w:rsidR="00000000" w:rsidRDefault="009A2BC5">
      <w:pPr>
        <w:pStyle w:val="ALT-L"/>
        <w:ind w:right="-1238"/>
      </w:pPr>
      <w:r>
        <w:t xml:space="preserve">      __byte_ptr++;</w:t>
      </w:r>
    </w:p>
    <w:p w:rsidR="00000000" w:rsidRDefault="009A2BC5">
      <w:pPr>
        <w:pStyle w:val="ALT-L"/>
        <w:ind w:right="-1238"/>
      </w:pPr>
      <w:r>
        <w:t xml:space="preserve">    }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__result;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unsigned</w:t>
      </w:r>
      <w:proofErr w:type="gramEnd"/>
      <w:r>
        <w:t xml:space="preserve"> long _M_do_to_ulong() const {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if</w:t>
      </w:r>
      <w:proofErr w:type="gramEnd"/>
      <w:r>
        <w:t xml:space="preserve"> (sizeof(_WordT) &lt;= sizeof(unsigned long))</w:t>
      </w:r>
    </w:p>
    <w:p w:rsidR="00000000" w:rsidRDefault="009A2BC5">
      <w:pPr>
        <w:pStyle w:val="ALT-L"/>
        <w:ind w:right="-1238"/>
      </w:pPr>
      <w:r>
        <w:t xml:space="preserve">        </w:t>
      </w:r>
      <w:proofErr w:type="gramStart"/>
      <w:r>
        <w:t>return</w:t>
      </w:r>
      <w:proofErr w:type="gramEnd"/>
      <w:r>
        <w:t xml:space="preserve"> static_cast&lt;unsigned long&gt;(_M_w);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else</w:t>
      </w:r>
      <w:proofErr w:type="gramEnd"/>
      <w:r>
        <w:t xml:space="preserve"> {</w:t>
      </w:r>
    </w:p>
    <w:p w:rsidR="00000000" w:rsidRDefault="009A2BC5">
      <w:pPr>
        <w:pStyle w:val="ALT-L"/>
        <w:ind w:right="-1238"/>
      </w:pPr>
      <w:r>
        <w:t xml:space="preserve">      </w:t>
      </w:r>
      <w:proofErr w:type="gramStart"/>
      <w:r>
        <w:t>const</w:t>
      </w:r>
      <w:proofErr w:type="gramEnd"/>
      <w:r>
        <w:t xml:space="preserve"> _WordT __mask = static_cast&lt;_W</w:t>
      </w:r>
      <w:r>
        <w:t>ordT&gt;(static_cast&lt;unsigned long&gt;(-1));</w:t>
      </w:r>
    </w:p>
    <w:p w:rsidR="00000000" w:rsidRDefault="009A2BC5">
      <w:pPr>
        <w:pStyle w:val="ALT-L"/>
        <w:ind w:right="-1238"/>
      </w:pPr>
      <w:r>
        <w:t xml:space="preserve">      </w:t>
      </w:r>
      <w:proofErr w:type="gramStart"/>
      <w:r>
        <w:t>if</w:t>
      </w:r>
      <w:proofErr w:type="gramEnd"/>
      <w:r>
        <w:t xml:space="preserve"> (_M_w &amp; ~__mask)</w:t>
      </w:r>
    </w:p>
    <w:p w:rsidR="00000000" w:rsidRDefault="009A2BC5">
      <w:pPr>
        <w:pStyle w:val="ALT-L"/>
        <w:ind w:right="-1238"/>
      </w:pPr>
      <w:r>
        <w:t xml:space="preserve">        __STL_</w:t>
      </w:r>
      <w:proofErr w:type="gramStart"/>
      <w:r>
        <w:t>THROW(</w:t>
      </w:r>
      <w:proofErr w:type="gramEnd"/>
      <w:r>
        <w:t>overflow_error("bitset"));</w:t>
      </w:r>
    </w:p>
    <w:p w:rsidR="00000000" w:rsidRDefault="009A2BC5">
      <w:pPr>
        <w:pStyle w:val="ALT-L"/>
        <w:ind w:right="-1238"/>
      </w:pPr>
      <w:r>
        <w:t xml:space="preserve">      </w:t>
      </w:r>
      <w:proofErr w:type="gramStart"/>
      <w:r>
        <w:t>return</w:t>
      </w:r>
      <w:proofErr w:type="gramEnd"/>
      <w:r>
        <w:t xml:space="preserve"> static_cast&lt;unsigned long&gt;(_M_w);</w:t>
      </w:r>
    </w:p>
    <w:p w:rsidR="00000000" w:rsidRDefault="009A2BC5">
      <w:pPr>
        <w:pStyle w:val="ALT-L"/>
        <w:ind w:right="-1238"/>
      </w:pPr>
      <w:r>
        <w:t xml:space="preserve">    }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size_t _M_do_find_</w:t>
      </w:r>
      <w:proofErr w:type="gramStart"/>
      <w:r>
        <w:t>first(</w:t>
      </w:r>
      <w:proofErr w:type="gramEnd"/>
      <w:r>
        <w:t>size_t __not_found) const;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// find the next "on" bit that</w:t>
      </w:r>
      <w:r>
        <w:t xml:space="preserve"> follows "prev"</w:t>
      </w:r>
    </w:p>
    <w:p w:rsidR="00000000" w:rsidRDefault="009A2BC5">
      <w:pPr>
        <w:pStyle w:val="ALT-L"/>
        <w:ind w:right="-1238"/>
      </w:pPr>
      <w:r>
        <w:t xml:space="preserve">  size_t _M_do_find_</w:t>
      </w:r>
      <w:proofErr w:type="gramStart"/>
      <w:r>
        <w:t>next(</w:t>
      </w:r>
      <w:proofErr w:type="gramEnd"/>
      <w:r>
        <w:t>size_t __prev, size_t __not_found) const;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>};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  <w:rPr>
          <w:rStyle w:val="ctrl-2"/>
        </w:rPr>
      </w:pPr>
      <w:r>
        <w:rPr>
          <w:rStyle w:val="ctrl-2"/>
        </w:rPr>
        <w:t>//</w:t>
      </w:r>
    </w:p>
    <w:p w:rsidR="00000000" w:rsidRDefault="009A2BC5">
      <w:pPr>
        <w:pStyle w:val="ALT-L"/>
        <w:ind w:right="-1238"/>
        <w:rPr>
          <w:rStyle w:val="ctrl-2"/>
        </w:rPr>
      </w:pPr>
      <w:r>
        <w:rPr>
          <w:rStyle w:val="ctrl-2"/>
        </w:rPr>
        <w:t>// Definitions of non-inline functions from the single-word version of</w:t>
      </w:r>
    </w:p>
    <w:p w:rsidR="00000000" w:rsidRDefault="009A2BC5">
      <w:pPr>
        <w:pStyle w:val="ALT-L"/>
        <w:ind w:right="-1238"/>
        <w:rPr>
          <w:rStyle w:val="ctrl-2"/>
        </w:rPr>
      </w:pPr>
      <w:r>
        <w:rPr>
          <w:rStyle w:val="ctrl-2"/>
        </w:rPr>
        <w:t>/</w:t>
      </w:r>
      <w:proofErr w:type="gramStart"/>
      <w:r>
        <w:rPr>
          <w:rStyle w:val="ctrl-2"/>
        </w:rPr>
        <w:t>/  _</w:t>
      </w:r>
      <w:proofErr w:type="gramEnd"/>
      <w:r>
        <w:rPr>
          <w:rStyle w:val="ctrl-2"/>
        </w:rPr>
        <w:t>Base_bitset.</w:t>
      </w:r>
    </w:p>
    <w:p w:rsidR="00000000" w:rsidRDefault="009A2BC5">
      <w:pPr>
        <w:pStyle w:val="ALT-L"/>
        <w:ind w:right="-1238"/>
        <w:rPr>
          <w:rStyle w:val="ctrl-2"/>
        </w:rPr>
      </w:pPr>
      <w:r>
        <w:rPr>
          <w:rStyle w:val="ctrl-2"/>
        </w:rPr>
        <w:t>//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proofErr w:type="gramStart"/>
      <w:r>
        <w:t>template</w:t>
      </w:r>
      <w:proofErr w:type="gramEnd"/>
      <w:r>
        <w:t xml:space="preserve"> &lt;class _WordT&gt;</w:t>
      </w:r>
    </w:p>
    <w:p w:rsidR="00000000" w:rsidRDefault="009A2BC5">
      <w:pPr>
        <w:pStyle w:val="ALT-L"/>
        <w:ind w:right="-1238"/>
      </w:pPr>
      <w:r>
        <w:t>_Base_bitset&lt;1, _WordT&gt;:</w:t>
      </w:r>
      <w:proofErr w:type="gramStart"/>
      <w:r>
        <w:t>:_</w:t>
      </w:r>
      <w:proofErr w:type="gramEnd"/>
      <w:r>
        <w:t>Base_bitset(unsigned l</w:t>
      </w:r>
      <w:r>
        <w:t>ong __val)</w:t>
      </w:r>
    </w:p>
    <w:p w:rsidR="00000000" w:rsidRDefault="009A2BC5">
      <w:pPr>
        <w:pStyle w:val="ALT-L"/>
        <w:ind w:right="-1238"/>
      </w:pPr>
      <w:r>
        <w:lastRenderedPageBreak/>
        <w:t>{</w:t>
      </w:r>
    </w:p>
    <w:p w:rsidR="00000000" w:rsidRDefault="009A2BC5">
      <w:pPr>
        <w:pStyle w:val="ALT-L"/>
        <w:ind w:right="-1238"/>
      </w:pPr>
      <w:r>
        <w:t xml:space="preserve">  _M_do_</w:t>
      </w:r>
      <w:proofErr w:type="gramStart"/>
      <w:r>
        <w:t>reset(</w:t>
      </w:r>
      <w:proofErr w:type="gramEnd"/>
      <w:r>
        <w:t>);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const</w:t>
      </w:r>
      <w:proofErr w:type="gramEnd"/>
      <w:r>
        <w:t xml:space="preserve"> size_t __n = min(sizeof(unsigned long)*CHAR_BIT,</w:t>
      </w:r>
    </w:p>
    <w:p w:rsidR="00000000" w:rsidRDefault="009A2BC5">
      <w:pPr>
        <w:pStyle w:val="ALT-L"/>
        <w:ind w:right="-1238"/>
      </w:pPr>
      <w:r>
        <w:t xml:space="preserve">                         __BITS_PER_</w:t>
      </w:r>
      <w:proofErr w:type="gramStart"/>
      <w:r>
        <w:t>WORDT(</w:t>
      </w:r>
      <w:proofErr w:type="gramEnd"/>
      <w:r>
        <w:t>_WordT)*_Nw);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for(</w:t>
      </w:r>
      <w:proofErr w:type="gramEnd"/>
      <w:r>
        <w:t>size_t __i = 0; __i &lt; __n; ++__i, __val &gt;&gt;= 1)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if</w:t>
      </w:r>
      <w:proofErr w:type="gramEnd"/>
      <w:r>
        <w:t xml:space="preserve"> ( __val &amp; 0x1 )</w:t>
      </w:r>
    </w:p>
    <w:p w:rsidR="00000000" w:rsidRDefault="009A2BC5">
      <w:pPr>
        <w:pStyle w:val="ALT-L"/>
        <w:ind w:right="-1238"/>
      </w:pPr>
      <w:r>
        <w:t xml:space="preserve">      _M_w |= _S_</w:t>
      </w:r>
      <w:proofErr w:type="gramStart"/>
      <w:r>
        <w:t>maskbit(</w:t>
      </w:r>
      <w:proofErr w:type="gramEnd"/>
      <w:r>
        <w:t>__i);</w:t>
      </w:r>
    </w:p>
    <w:p w:rsidR="00000000" w:rsidRDefault="009A2BC5">
      <w:pPr>
        <w:pStyle w:val="ALT-L"/>
        <w:ind w:right="-1238"/>
      </w:pPr>
      <w:r>
        <w:t>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proofErr w:type="gramStart"/>
      <w:r>
        <w:t>tem</w:t>
      </w:r>
      <w:r>
        <w:t>plate</w:t>
      </w:r>
      <w:proofErr w:type="gramEnd"/>
      <w:r>
        <w:t xml:space="preserve"> &lt;class _WordT&gt;</w:t>
      </w:r>
    </w:p>
    <w:p w:rsidR="00000000" w:rsidRDefault="009A2BC5">
      <w:pPr>
        <w:pStyle w:val="ALT-L"/>
        <w:ind w:right="-1238"/>
      </w:pPr>
      <w:r>
        <w:t>size_t _Base_bitset&lt;1, _WordT&gt;:</w:t>
      </w:r>
      <w:proofErr w:type="gramStart"/>
      <w:r>
        <w:t>:_</w:t>
      </w:r>
      <w:proofErr w:type="gramEnd"/>
      <w:r>
        <w:t>M_do_find_first(size_t __not_found) const</w:t>
      </w:r>
    </w:p>
    <w:p w:rsidR="00000000" w:rsidRDefault="009A2BC5">
      <w:pPr>
        <w:pStyle w:val="ALT-L"/>
        <w:ind w:right="-1238"/>
      </w:pPr>
      <w:r>
        <w:t>{</w:t>
      </w:r>
    </w:p>
    <w:p w:rsidR="00000000" w:rsidRDefault="009A2BC5">
      <w:pPr>
        <w:pStyle w:val="ALT-L"/>
        <w:ind w:right="-1238"/>
      </w:pPr>
      <w:r>
        <w:t xml:space="preserve">  _WordT __thisword = _M_w;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if</w:t>
      </w:r>
      <w:proofErr w:type="gramEnd"/>
      <w:r>
        <w:t xml:space="preserve"> ( __thisword != static_cast&lt;_WordT&gt;(0) ) {</w:t>
      </w:r>
    </w:p>
    <w:p w:rsidR="00000000" w:rsidRDefault="009A2BC5">
      <w:pPr>
        <w:pStyle w:val="ALT-L"/>
        <w:ind w:right="-1238"/>
      </w:pPr>
      <w:r>
        <w:t xml:space="preserve">    // find byte within word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for</w:t>
      </w:r>
      <w:proofErr w:type="gramEnd"/>
      <w:r>
        <w:t xml:space="preserve"> ( size_t __j = 0; __j &lt; sizeof(_WordT); __j+</w:t>
      </w:r>
      <w:r>
        <w:t>+ ) {</w:t>
      </w:r>
    </w:p>
    <w:p w:rsidR="00000000" w:rsidRDefault="009A2BC5">
      <w:pPr>
        <w:pStyle w:val="ALT-L"/>
        <w:ind w:right="-1238"/>
      </w:pPr>
      <w:r>
        <w:t xml:space="preserve">      </w:t>
      </w:r>
      <w:proofErr w:type="gramStart"/>
      <w:r>
        <w:t>unsigned</w:t>
      </w:r>
      <w:proofErr w:type="gramEnd"/>
      <w:r>
        <w:t xml:space="preserve"> char __this_byte</w:t>
      </w:r>
    </w:p>
    <w:p w:rsidR="00000000" w:rsidRDefault="009A2BC5">
      <w:pPr>
        <w:pStyle w:val="ALT-L"/>
        <w:ind w:right="-1238"/>
      </w:pPr>
      <w:r>
        <w:t xml:space="preserve">        = static_cast&lt;unsigned char</w:t>
      </w:r>
      <w:proofErr w:type="gramStart"/>
      <w:r>
        <w:t>&gt;(</w:t>
      </w:r>
      <w:proofErr w:type="gramEnd"/>
      <w:r>
        <w:t>__thisword &amp; (~(unsigned char)0));</w:t>
      </w:r>
    </w:p>
    <w:p w:rsidR="00000000" w:rsidRDefault="009A2BC5">
      <w:pPr>
        <w:pStyle w:val="ALT-L"/>
        <w:ind w:right="-1238"/>
      </w:pPr>
      <w:r>
        <w:t xml:space="preserve">      </w:t>
      </w:r>
      <w:proofErr w:type="gramStart"/>
      <w:r>
        <w:t>if</w:t>
      </w:r>
      <w:proofErr w:type="gramEnd"/>
      <w:r>
        <w:t xml:space="preserve"> ( __this_byte )</w:t>
      </w:r>
    </w:p>
    <w:p w:rsidR="00000000" w:rsidRDefault="009A2BC5">
      <w:pPr>
        <w:pStyle w:val="ALT-L"/>
        <w:ind w:right="-1238"/>
      </w:pPr>
      <w:r>
        <w:t xml:space="preserve">        </w:t>
      </w:r>
      <w:proofErr w:type="gramStart"/>
      <w:r>
        <w:t>return</w:t>
      </w:r>
      <w:proofErr w:type="gramEnd"/>
      <w:r>
        <w:t xml:space="preserve"> __j*CHAR_BIT + _First_one&lt;true&gt;::_S_first_one[__this_byte];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    __thisword &gt;&gt;= CHAR_BIT;</w:t>
      </w:r>
    </w:p>
    <w:p w:rsidR="00000000" w:rsidRDefault="009A2BC5">
      <w:pPr>
        <w:pStyle w:val="ALT-L"/>
        <w:ind w:right="-1238"/>
      </w:pPr>
      <w:r>
        <w:t xml:space="preserve">    }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  <w:r>
        <w:t xml:space="preserve">  //</w:t>
      </w:r>
      <w:r>
        <w:t xml:space="preserve"> not found, so return a value that indicates failure.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return</w:t>
      </w:r>
      <w:proofErr w:type="gramEnd"/>
      <w:r>
        <w:t xml:space="preserve"> __not_found;</w:t>
      </w:r>
    </w:p>
    <w:p w:rsidR="00000000" w:rsidRDefault="009A2BC5">
      <w:pPr>
        <w:pStyle w:val="ALT-L"/>
        <w:ind w:right="-1238"/>
      </w:pPr>
      <w:r>
        <w:t>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proofErr w:type="gramStart"/>
      <w:r>
        <w:t>template</w:t>
      </w:r>
      <w:proofErr w:type="gramEnd"/>
      <w:r>
        <w:t xml:space="preserve"> &lt;class _WordT&gt;</w:t>
      </w:r>
    </w:p>
    <w:p w:rsidR="00000000" w:rsidRDefault="009A2BC5">
      <w:pPr>
        <w:pStyle w:val="ALT-L"/>
        <w:ind w:right="-1238"/>
      </w:pPr>
      <w:r>
        <w:t>size_t</w:t>
      </w:r>
    </w:p>
    <w:p w:rsidR="00000000" w:rsidRDefault="009A2BC5">
      <w:pPr>
        <w:pStyle w:val="ALT-L"/>
        <w:ind w:right="-1238"/>
      </w:pPr>
      <w:r>
        <w:t>_Base_bitset&lt;1, _WordT&gt;:</w:t>
      </w:r>
      <w:proofErr w:type="gramStart"/>
      <w:r>
        <w:t>:_</w:t>
      </w:r>
      <w:proofErr w:type="gramEnd"/>
      <w:r>
        <w:t>M_do_find_next(size_t __prev,</w:t>
      </w:r>
    </w:p>
    <w:p w:rsidR="00000000" w:rsidRDefault="009A2BC5">
      <w:pPr>
        <w:pStyle w:val="ALT-L"/>
        <w:ind w:right="-1238"/>
      </w:pPr>
      <w:r>
        <w:t xml:space="preserve">                                         size_t __not_</w:t>
      </w:r>
      <w:proofErr w:type="gramStart"/>
      <w:r>
        <w:t>found )</w:t>
      </w:r>
      <w:proofErr w:type="gramEnd"/>
      <w:r>
        <w:t xml:space="preserve"> const</w:t>
      </w:r>
    </w:p>
    <w:p w:rsidR="00000000" w:rsidRDefault="009A2BC5">
      <w:pPr>
        <w:pStyle w:val="ALT-L"/>
        <w:ind w:right="-1238"/>
      </w:pPr>
      <w:r>
        <w:t>{</w:t>
      </w:r>
    </w:p>
    <w:p w:rsidR="00000000" w:rsidRDefault="009A2BC5">
      <w:pPr>
        <w:pStyle w:val="ALT-L"/>
        <w:ind w:right="-1238"/>
      </w:pPr>
      <w:r>
        <w:t xml:space="preserve">  // make bound incl</w:t>
      </w:r>
      <w:r>
        <w:t>usive</w:t>
      </w:r>
    </w:p>
    <w:p w:rsidR="00000000" w:rsidRDefault="009A2BC5">
      <w:pPr>
        <w:pStyle w:val="ALT-L"/>
        <w:ind w:right="-1238"/>
      </w:pPr>
      <w:r>
        <w:t xml:space="preserve">  ++__prev;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// check out of bounds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if</w:t>
      </w:r>
      <w:proofErr w:type="gramEnd"/>
      <w:r>
        <w:t xml:space="preserve"> ( __prev &gt;= __BITS_PER_WORDT(_WordT) )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__not_found;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  // search first (and only) word</w:t>
      </w:r>
    </w:p>
    <w:p w:rsidR="00000000" w:rsidRDefault="009A2BC5">
      <w:pPr>
        <w:pStyle w:val="ALT-L"/>
        <w:ind w:right="-1238"/>
      </w:pPr>
      <w:r>
        <w:t xml:space="preserve">  _WordT __thisword = _M_w;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// mask off bits below bound</w:t>
      </w:r>
    </w:p>
    <w:p w:rsidR="00000000" w:rsidRDefault="009A2BC5">
      <w:pPr>
        <w:pStyle w:val="ALT-L"/>
        <w:ind w:right="-1238"/>
      </w:pPr>
      <w:r>
        <w:t xml:space="preserve">  __thisword &amp;= (~static_cast&lt;_WordT</w:t>
      </w:r>
      <w:proofErr w:type="gramStart"/>
      <w:r>
        <w:t>&gt;(</w:t>
      </w:r>
      <w:proofErr w:type="gramEnd"/>
      <w:r>
        <w:t>0)) &lt;&lt; _S</w:t>
      </w:r>
      <w:r>
        <w:t>_whichbit(__prev);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if</w:t>
      </w:r>
      <w:proofErr w:type="gramEnd"/>
      <w:r>
        <w:t xml:space="preserve"> ( __thisword != static_cast&lt;_WordT&gt;(0) ) {</w:t>
      </w:r>
    </w:p>
    <w:p w:rsidR="00000000" w:rsidRDefault="009A2BC5">
      <w:pPr>
        <w:pStyle w:val="ALT-L"/>
        <w:ind w:right="-1238"/>
      </w:pPr>
      <w:r>
        <w:t xml:space="preserve">    // find byte within word</w:t>
      </w:r>
    </w:p>
    <w:p w:rsidR="00000000" w:rsidRDefault="009A2BC5">
      <w:pPr>
        <w:pStyle w:val="ALT-L"/>
        <w:ind w:right="-1238"/>
      </w:pPr>
      <w:r>
        <w:lastRenderedPageBreak/>
        <w:t xml:space="preserve">    // get first byte into place</w:t>
      </w:r>
    </w:p>
    <w:p w:rsidR="00000000" w:rsidRDefault="009A2BC5">
      <w:pPr>
        <w:pStyle w:val="ALT-L"/>
        <w:ind w:right="-1238"/>
      </w:pPr>
      <w:r>
        <w:t xml:space="preserve">    __thisword &gt;&gt;= _S_</w:t>
      </w:r>
      <w:proofErr w:type="gramStart"/>
      <w:r>
        <w:t>whichbyte(</w:t>
      </w:r>
      <w:proofErr w:type="gramEnd"/>
      <w:r>
        <w:t>__prev) * CHAR_BIT;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for</w:t>
      </w:r>
      <w:proofErr w:type="gramEnd"/>
      <w:r>
        <w:t xml:space="preserve"> ( size_t __j = _S_whichbyte(__prev); __j &lt; sizeof(_WordT); __j++ )</w:t>
      </w:r>
      <w:r>
        <w:t xml:space="preserve"> {</w:t>
      </w:r>
    </w:p>
    <w:p w:rsidR="00000000" w:rsidRDefault="009A2BC5">
      <w:pPr>
        <w:pStyle w:val="ALT-L"/>
        <w:ind w:right="-1238"/>
      </w:pPr>
      <w:r>
        <w:t xml:space="preserve">      </w:t>
      </w:r>
      <w:proofErr w:type="gramStart"/>
      <w:r>
        <w:t>unsigned</w:t>
      </w:r>
      <w:proofErr w:type="gramEnd"/>
      <w:r>
        <w:t xml:space="preserve"> char __this_byte</w:t>
      </w:r>
    </w:p>
    <w:p w:rsidR="00000000" w:rsidRDefault="009A2BC5">
      <w:pPr>
        <w:pStyle w:val="ALT-L"/>
        <w:ind w:right="-1238"/>
      </w:pPr>
      <w:r>
        <w:t xml:space="preserve">        = static_cast&lt;unsigned char</w:t>
      </w:r>
      <w:proofErr w:type="gramStart"/>
      <w:r>
        <w:t>&gt;(</w:t>
      </w:r>
      <w:proofErr w:type="gramEnd"/>
      <w:r>
        <w:t>__thisword &amp; (~(unsigned char)0));</w:t>
      </w:r>
    </w:p>
    <w:p w:rsidR="00000000" w:rsidRDefault="009A2BC5">
      <w:pPr>
        <w:pStyle w:val="ALT-L"/>
        <w:ind w:right="-1238"/>
      </w:pPr>
      <w:r>
        <w:t xml:space="preserve">      </w:t>
      </w:r>
      <w:proofErr w:type="gramStart"/>
      <w:r>
        <w:t>if</w:t>
      </w:r>
      <w:proofErr w:type="gramEnd"/>
      <w:r>
        <w:t xml:space="preserve"> ( __this_byte )</w:t>
      </w:r>
    </w:p>
    <w:p w:rsidR="00000000" w:rsidRDefault="009A2BC5">
      <w:pPr>
        <w:pStyle w:val="ALT-L"/>
        <w:ind w:right="-1238"/>
      </w:pPr>
      <w:r>
        <w:t xml:space="preserve">        </w:t>
      </w:r>
      <w:proofErr w:type="gramStart"/>
      <w:r>
        <w:t>return</w:t>
      </w:r>
      <w:proofErr w:type="gramEnd"/>
      <w:r>
        <w:t xml:space="preserve"> __j*CHAR_BIT + _First_one&lt;true&gt;::_S_first_one[__this_byte];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    __thisword &gt;&gt;= CHAR_BIT;</w:t>
      </w:r>
    </w:p>
    <w:p w:rsidR="00000000" w:rsidRDefault="009A2BC5">
      <w:pPr>
        <w:pStyle w:val="ALT-L"/>
        <w:ind w:right="-1238"/>
      </w:pPr>
      <w:r>
        <w:t xml:space="preserve">    }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// n</w:t>
      </w:r>
      <w:r>
        <w:t>ot found, so return a value that indicates failure.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return</w:t>
      </w:r>
      <w:proofErr w:type="gramEnd"/>
      <w:r>
        <w:t xml:space="preserve"> __not_found;</w:t>
      </w:r>
    </w:p>
    <w:p w:rsidR="00000000" w:rsidRDefault="009A2BC5">
      <w:pPr>
        <w:pStyle w:val="ALT-L"/>
        <w:ind w:right="-1238"/>
      </w:pPr>
      <w:r>
        <w:t>} // end _M_do_find_next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>//</w:t>
      </w:r>
    </w:p>
    <w:p w:rsidR="00000000" w:rsidRDefault="009A2BC5">
      <w:pPr>
        <w:pStyle w:val="ALT-L"/>
        <w:ind w:right="-1238"/>
      </w:pPr>
      <w:r>
        <w:t>// One last specialization: _M_do_to_</w:t>
      </w:r>
      <w:proofErr w:type="gramStart"/>
      <w:r>
        <w:t>ulong(</w:t>
      </w:r>
      <w:proofErr w:type="gramEnd"/>
      <w:r>
        <w:t>) and the constructor from</w:t>
      </w:r>
    </w:p>
    <w:p w:rsidR="00000000" w:rsidRDefault="009A2BC5">
      <w:pPr>
        <w:pStyle w:val="ALT-L"/>
        <w:ind w:right="-1238"/>
      </w:pPr>
      <w:r>
        <w:t>// unsigned long are very simple if the bitset consists of a single</w:t>
      </w:r>
    </w:p>
    <w:p w:rsidR="00000000" w:rsidRDefault="009A2BC5">
      <w:pPr>
        <w:pStyle w:val="ALT-L"/>
        <w:ind w:right="-1238"/>
      </w:pPr>
      <w:r>
        <w:t>// word of type</w:t>
      </w:r>
      <w:r>
        <w:t xml:space="preserve"> unsigned long.</w:t>
      </w:r>
    </w:p>
    <w:p w:rsidR="00000000" w:rsidRDefault="009A2BC5">
      <w:pPr>
        <w:pStyle w:val="ALT-L"/>
        <w:ind w:right="-1238"/>
      </w:pPr>
      <w:r>
        <w:t>//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proofErr w:type="gramStart"/>
      <w:r>
        <w:t>template</w:t>
      </w:r>
      <w:proofErr w:type="gramEnd"/>
      <w:r>
        <w:t>&lt;&gt;</w:t>
      </w:r>
    </w:p>
    <w:p w:rsidR="00000000" w:rsidRDefault="009A2BC5">
      <w:pPr>
        <w:pStyle w:val="ALT-L"/>
        <w:ind w:right="-1238"/>
      </w:pPr>
      <w:proofErr w:type="gramStart"/>
      <w:r>
        <w:t>inline</w:t>
      </w:r>
      <w:proofErr w:type="gramEnd"/>
      <w:r>
        <w:t xml:space="preserve"> unsigned long</w:t>
      </w:r>
    </w:p>
    <w:p w:rsidR="00000000" w:rsidRDefault="009A2BC5">
      <w:pPr>
        <w:pStyle w:val="ALT-L"/>
        <w:ind w:right="-1238"/>
      </w:pPr>
      <w:r>
        <w:t>_Base_bitset&lt;1, unsigned long&gt;:</w:t>
      </w:r>
      <w:proofErr w:type="gramStart"/>
      <w:r>
        <w:t>:_</w:t>
      </w:r>
      <w:proofErr w:type="gramEnd"/>
      <w:r>
        <w:t>M_do_to_ulong() const { return _M_w;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proofErr w:type="gramStart"/>
      <w:r>
        <w:t>template</w:t>
      </w:r>
      <w:proofErr w:type="gramEnd"/>
      <w:r>
        <w:t>&lt;&gt;</w:t>
      </w:r>
    </w:p>
    <w:p w:rsidR="00000000" w:rsidRDefault="009A2BC5">
      <w:pPr>
        <w:pStyle w:val="ALT-L"/>
        <w:ind w:right="-1238"/>
      </w:pPr>
      <w:proofErr w:type="gramStart"/>
      <w:r>
        <w:t>inline</w:t>
      </w:r>
      <w:proofErr w:type="gramEnd"/>
      <w:r>
        <w:t xml:space="preserve"> _Base_bitset&lt;1, unsigned long&gt;::_Base_bitset(unsigned long __val) {</w:t>
      </w:r>
    </w:p>
    <w:p w:rsidR="00000000" w:rsidRDefault="009A2BC5">
      <w:pPr>
        <w:pStyle w:val="ALT-L"/>
        <w:ind w:right="-1238"/>
      </w:pPr>
      <w:r>
        <w:t xml:space="preserve">  _M_w = __val;</w:t>
      </w:r>
    </w:p>
    <w:p w:rsidR="00000000" w:rsidRDefault="009A2BC5">
      <w:pPr>
        <w:pStyle w:val="ALT-L"/>
        <w:ind w:right="-1238"/>
      </w:pPr>
      <w:r>
        <w:t>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>// ----------------------</w:t>
      </w:r>
      <w:r>
        <w:t>--------------------------------------</w:t>
      </w:r>
    </w:p>
    <w:p w:rsidR="00000000" w:rsidRDefault="009A2BC5">
      <w:pPr>
        <w:pStyle w:val="ALT-L"/>
        <w:ind w:right="-1238"/>
      </w:pPr>
      <w:r>
        <w:t>// Helper class to zero out the unused high-order bits in the highest word.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proofErr w:type="gramStart"/>
      <w:r>
        <w:t>template</w:t>
      </w:r>
      <w:proofErr w:type="gramEnd"/>
      <w:r>
        <w:t xml:space="preserve"> &lt;class _WordT, size_t _Extrabits&gt; struct _Sanitize {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static</w:t>
      </w:r>
      <w:proofErr w:type="gramEnd"/>
      <w:r>
        <w:t xml:space="preserve"> void _M_do_sanitize(_WordT&amp; __val)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{ _</w:t>
      </w:r>
      <w:proofErr w:type="gramEnd"/>
      <w:r>
        <w:t>_val &amp;= ~((~static_cast&lt;_Wo</w:t>
      </w:r>
      <w:r>
        <w:t>rdT&gt;(0)) &lt;&lt; _Extrabits); }</w:t>
      </w:r>
    </w:p>
    <w:p w:rsidR="00000000" w:rsidRDefault="009A2BC5">
      <w:pPr>
        <w:pStyle w:val="ALT-L"/>
        <w:ind w:right="-1238"/>
      </w:pPr>
      <w:r>
        <w:t>};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proofErr w:type="gramStart"/>
      <w:r>
        <w:t>template</w:t>
      </w:r>
      <w:proofErr w:type="gramEnd"/>
      <w:r>
        <w:t xml:space="preserve"> &lt;class _WordT&gt; struct _Sanitize&lt;_WordT, 0&gt; {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static</w:t>
      </w:r>
      <w:proofErr w:type="gramEnd"/>
      <w:r>
        <w:t xml:space="preserve"> void _M_do_sanitize(_WordT) {}</w:t>
      </w:r>
    </w:p>
    <w:p w:rsidR="00000000" w:rsidRDefault="009A2BC5">
      <w:pPr>
        <w:pStyle w:val="ALT-L"/>
        <w:ind w:right="-1238"/>
      </w:pPr>
      <w:r>
        <w:t>};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  <w:rPr>
          <w:rStyle w:val="ctrl-2"/>
        </w:rPr>
      </w:pPr>
      <w:r>
        <w:rPr>
          <w:rStyle w:val="ctrl-2"/>
        </w:rPr>
        <w:t>// ------------------------------------------------------------</w:t>
      </w:r>
    </w:p>
    <w:p w:rsidR="00000000" w:rsidRDefault="009A2BC5">
      <w:pPr>
        <w:pStyle w:val="ALT-L"/>
        <w:ind w:right="-1238"/>
        <w:rPr>
          <w:rStyle w:val="ctrl-2"/>
        </w:rPr>
      </w:pPr>
      <w:r>
        <w:rPr>
          <w:rStyle w:val="ctrl-2"/>
        </w:rPr>
        <w:t>// Class bitset.</w:t>
      </w:r>
    </w:p>
    <w:p w:rsidR="00000000" w:rsidRDefault="009A2BC5">
      <w:pPr>
        <w:pStyle w:val="ALT-L"/>
        <w:ind w:right="-1238"/>
        <w:rPr>
          <w:rStyle w:val="ctrl-2"/>
        </w:rPr>
      </w:pPr>
      <w:r>
        <w:rPr>
          <w:rStyle w:val="ctrl-2"/>
        </w:rPr>
        <w:t>//   _Nb may be any nonzero number of type siz</w:t>
      </w:r>
      <w:r>
        <w:rPr>
          <w:rStyle w:val="ctrl-2"/>
        </w:rPr>
        <w:t>e_t.</w:t>
      </w:r>
    </w:p>
    <w:p w:rsidR="00000000" w:rsidRDefault="009A2BC5">
      <w:pPr>
        <w:pStyle w:val="ALT-L"/>
        <w:ind w:right="-1238"/>
        <w:rPr>
          <w:rStyle w:val="ctrl-2"/>
        </w:rPr>
      </w:pPr>
      <w:r>
        <w:rPr>
          <w:rStyle w:val="ctrl-2"/>
        </w:rPr>
        <w:t>//   Type _WordT may be any unsigned integral type.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proofErr w:type="gramStart"/>
      <w:r>
        <w:lastRenderedPageBreak/>
        <w:t>template&lt;</w:t>
      </w:r>
      <w:proofErr w:type="gramEnd"/>
      <w:r>
        <w:t>size_t _Nb, class _WordT = unsigned long&gt;</w:t>
      </w:r>
    </w:p>
    <w:p w:rsidR="00000000" w:rsidRDefault="009A2BC5">
      <w:pPr>
        <w:pStyle w:val="ALT-L"/>
        <w:ind w:right="-1238"/>
      </w:pPr>
      <w:proofErr w:type="gramStart"/>
      <w:r>
        <w:t>class</w:t>
      </w:r>
      <w:proofErr w:type="gramEnd"/>
      <w:r>
        <w:t xml:space="preserve"> </w:t>
      </w:r>
      <w:r>
        <w:rPr>
          <w:rStyle w:val="ctrl-1"/>
        </w:rPr>
        <w:t>bitset</w:t>
      </w:r>
      <w:r>
        <w:t xml:space="preserve"> : private </w:t>
      </w:r>
      <w:r>
        <w:rPr>
          <w:rStyle w:val="ctrl-3"/>
        </w:rPr>
        <w:t>_Base_bitset</w:t>
      </w:r>
      <w:r>
        <w:t>&lt;__BITSET_WORDS(_Nb,_WordT), _WordT&gt;</w:t>
      </w:r>
    </w:p>
    <w:p w:rsidR="00000000" w:rsidRDefault="009A2BC5">
      <w:pPr>
        <w:pStyle w:val="ALT-L"/>
        <w:ind w:right="-1238"/>
      </w:pPr>
      <w:r>
        <w:t>{</w:t>
      </w:r>
    </w:p>
    <w:p w:rsidR="00000000" w:rsidRDefault="009A2BC5">
      <w:pPr>
        <w:pStyle w:val="ALT-L"/>
        <w:ind w:right="-1238"/>
      </w:pPr>
      <w:proofErr w:type="gramStart"/>
      <w:r>
        <w:t>private</w:t>
      </w:r>
      <w:proofErr w:type="gramEnd"/>
      <w:r>
        <w:t>: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typedef</w:t>
      </w:r>
      <w:proofErr w:type="gramEnd"/>
      <w:r>
        <w:t xml:space="preserve"> _Base_bitset&lt;__BITSET_WORDS(_Nb,_WordT), _WordT&gt; _Base</w:t>
      </w:r>
      <w:r>
        <w:t>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// Import base's protected interface.  Necessary because of new template</w:t>
      </w:r>
    </w:p>
    <w:p w:rsidR="00000000" w:rsidRDefault="009A2BC5">
      <w:pPr>
        <w:pStyle w:val="ALT-L"/>
        <w:ind w:right="-1238"/>
      </w:pPr>
      <w:r>
        <w:t xml:space="preserve">  // name resolution rules.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using</w:t>
      </w:r>
      <w:proofErr w:type="gramEnd"/>
      <w:r>
        <w:t xml:space="preserve"> _Base::_S_whichword;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using</w:t>
      </w:r>
      <w:proofErr w:type="gramEnd"/>
      <w:r>
        <w:t xml:space="preserve"> _Base::_S_whichbyte;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using</w:t>
      </w:r>
      <w:proofErr w:type="gramEnd"/>
      <w:r>
        <w:t xml:space="preserve"> _Base::_S_whichbit;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using</w:t>
      </w:r>
      <w:proofErr w:type="gramEnd"/>
      <w:r>
        <w:t xml:space="preserve"> _Base::_S_maskbit;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using</w:t>
      </w:r>
      <w:proofErr w:type="gramEnd"/>
      <w:r>
        <w:t xml:space="preserve"> _Base::_M_getword;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using</w:t>
      </w:r>
      <w:proofErr w:type="gramEnd"/>
      <w:r>
        <w:t xml:space="preserve"> _B</w:t>
      </w:r>
      <w:r>
        <w:t>ase::_M_hiword;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using</w:t>
      </w:r>
      <w:proofErr w:type="gramEnd"/>
      <w:r>
        <w:t xml:space="preserve"> _Base::_M_do_and;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using</w:t>
      </w:r>
      <w:proofErr w:type="gramEnd"/>
      <w:r>
        <w:t xml:space="preserve"> _Base::_M_do_or;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using</w:t>
      </w:r>
      <w:proofErr w:type="gramEnd"/>
      <w:r>
        <w:t xml:space="preserve"> _Base::_M_do_xor;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using</w:t>
      </w:r>
      <w:proofErr w:type="gramEnd"/>
      <w:r>
        <w:t xml:space="preserve"> _Base::_M_do_left_shift;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using</w:t>
      </w:r>
      <w:proofErr w:type="gramEnd"/>
      <w:r>
        <w:t xml:space="preserve"> _Base::_M_do_right_shift;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using</w:t>
      </w:r>
      <w:proofErr w:type="gramEnd"/>
      <w:r>
        <w:t xml:space="preserve"> _Base::_M_do_flip;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using</w:t>
      </w:r>
      <w:proofErr w:type="gramEnd"/>
      <w:r>
        <w:t xml:space="preserve"> _Base::_M_do_set;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using</w:t>
      </w:r>
      <w:proofErr w:type="gramEnd"/>
      <w:r>
        <w:t xml:space="preserve"> _Base::_M_do_reset;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using</w:t>
      </w:r>
      <w:proofErr w:type="gramEnd"/>
      <w:r>
        <w:t xml:space="preserve"> _Base::</w:t>
      </w:r>
      <w:r>
        <w:t>_M_is_equal;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using</w:t>
      </w:r>
      <w:proofErr w:type="gramEnd"/>
      <w:r>
        <w:t xml:space="preserve"> _Base::_M_is_any;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using</w:t>
      </w:r>
      <w:proofErr w:type="gramEnd"/>
      <w:r>
        <w:t xml:space="preserve"> _Base::_M_do_count;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using</w:t>
      </w:r>
      <w:proofErr w:type="gramEnd"/>
      <w:r>
        <w:t xml:space="preserve"> _Base::_M_do_to_ulong;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using</w:t>
      </w:r>
      <w:proofErr w:type="gramEnd"/>
      <w:r>
        <w:t xml:space="preserve"> _Base::_M_do_find_first;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using</w:t>
      </w:r>
      <w:proofErr w:type="gramEnd"/>
      <w:r>
        <w:t xml:space="preserve"> _Base::_M_do_find_next;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proofErr w:type="gramStart"/>
      <w:r>
        <w:t>private</w:t>
      </w:r>
      <w:proofErr w:type="gramEnd"/>
      <w:r>
        <w:t>: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void</w:t>
      </w:r>
      <w:proofErr w:type="gramEnd"/>
      <w:r>
        <w:t xml:space="preserve"> _M_do_sanitize() {</w:t>
      </w:r>
    </w:p>
    <w:p w:rsidR="00000000" w:rsidRDefault="009A2BC5">
      <w:pPr>
        <w:pStyle w:val="ALT-L"/>
        <w:ind w:right="-1238"/>
      </w:pPr>
      <w:r>
        <w:t xml:space="preserve">    _Sanitize&lt;_WordT</w:t>
      </w:r>
      <w:proofErr w:type="gramStart"/>
      <w:r>
        <w:t>,_</w:t>
      </w:r>
      <w:proofErr w:type="gramEnd"/>
      <w:r>
        <w:t>Nb%__BITS_PER_WORDT(_WordT) &gt;</w:t>
      </w:r>
    </w:p>
    <w:p w:rsidR="00000000" w:rsidRDefault="009A2BC5">
      <w:pPr>
        <w:pStyle w:val="ALT-L"/>
        <w:ind w:right="-1238"/>
      </w:pPr>
      <w:r>
        <w:t xml:space="preserve">     </w:t>
      </w:r>
      <w:r>
        <w:t xml:space="preserve"> :</w:t>
      </w:r>
      <w:proofErr w:type="gramStart"/>
      <w:r>
        <w:t>:_</w:t>
      </w:r>
      <w:proofErr w:type="gramEnd"/>
      <w:r>
        <w:t>M_do_sanitize(_M_hiword());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proofErr w:type="gramStart"/>
      <w:r>
        <w:t>public</w:t>
      </w:r>
      <w:proofErr w:type="gramEnd"/>
      <w:r>
        <w:t>: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// bit reference: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class</w:t>
      </w:r>
      <w:proofErr w:type="gramEnd"/>
      <w:r>
        <w:t xml:space="preserve"> reference {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friend</w:t>
      </w:r>
      <w:proofErr w:type="gramEnd"/>
      <w:r>
        <w:t xml:space="preserve"> class bitset;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  _WordT *_M_wp;</w:t>
      </w:r>
    </w:p>
    <w:p w:rsidR="00000000" w:rsidRDefault="009A2BC5">
      <w:pPr>
        <w:pStyle w:val="ALT-L"/>
        <w:ind w:right="-1238"/>
      </w:pPr>
      <w:r>
        <w:t xml:space="preserve">    size_t _M_bpos;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  // left undefined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reference(</w:t>
      </w:r>
      <w:proofErr w:type="gramEnd"/>
      <w:r>
        <w:t>);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reference(</w:t>
      </w:r>
      <w:proofErr w:type="gramEnd"/>
      <w:r>
        <w:t xml:space="preserve"> bitset&amp; __b, size_t __pos ) {</w:t>
      </w:r>
    </w:p>
    <w:p w:rsidR="00000000" w:rsidRDefault="009A2BC5">
      <w:pPr>
        <w:pStyle w:val="ALT-L"/>
        <w:ind w:right="-1238"/>
      </w:pPr>
      <w:r>
        <w:t xml:space="preserve">      _M_wp = &amp;__b.</w:t>
      </w:r>
      <w:r>
        <w:t>_M_</w:t>
      </w:r>
      <w:proofErr w:type="gramStart"/>
      <w:r>
        <w:t>getword(</w:t>
      </w:r>
      <w:proofErr w:type="gramEnd"/>
      <w:r>
        <w:t>__pos);</w:t>
      </w:r>
    </w:p>
    <w:p w:rsidR="00000000" w:rsidRDefault="009A2BC5">
      <w:pPr>
        <w:pStyle w:val="ALT-L"/>
        <w:ind w:right="-1238"/>
      </w:pPr>
      <w:r>
        <w:lastRenderedPageBreak/>
        <w:t xml:space="preserve">      _M_bpos = _S_</w:t>
      </w:r>
      <w:proofErr w:type="gramStart"/>
      <w:r>
        <w:t>whichbit(</w:t>
      </w:r>
      <w:proofErr w:type="gramEnd"/>
      <w:r>
        <w:t>__pos);</w:t>
      </w:r>
    </w:p>
    <w:p w:rsidR="00000000" w:rsidRDefault="009A2BC5">
      <w:pPr>
        <w:pStyle w:val="ALT-L"/>
        <w:ind w:right="-1238"/>
      </w:pPr>
      <w:r>
        <w:t xml:space="preserve">  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public</w:t>
      </w:r>
      <w:proofErr w:type="gramEnd"/>
      <w:r>
        <w:t>:</w:t>
      </w:r>
    </w:p>
    <w:p w:rsidR="00000000" w:rsidRDefault="009A2BC5">
      <w:pPr>
        <w:pStyle w:val="ALT-L"/>
        <w:ind w:right="-1238"/>
      </w:pPr>
      <w:r>
        <w:t xml:space="preserve">    ~</w:t>
      </w:r>
      <w:proofErr w:type="gramStart"/>
      <w:r>
        <w:t>reference(</w:t>
      </w:r>
      <w:proofErr w:type="gramEnd"/>
      <w:r>
        <w:t>) {}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  // for b[i] = __x;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reference</w:t>
      </w:r>
      <w:proofErr w:type="gramEnd"/>
      <w:r>
        <w:t>&amp; operator=(bool __x) {</w:t>
      </w:r>
    </w:p>
    <w:p w:rsidR="00000000" w:rsidRDefault="009A2BC5">
      <w:pPr>
        <w:pStyle w:val="ALT-L"/>
        <w:ind w:right="-1238"/>
      </w:pPr>
      <w:r>
        <w:t xml:space="preserve">      </w:t>
      </w:r>
      <w:proofErr w:type="gramStart"/>
      <w:r>
        <w:t>if</w:t>
      </w:r>
      <w:proofErr w:type="gramEnd"/>
      <w:r>
        <w:t xml:space="preserve"> ( __x )</w:t>
      </w:r>
    </w:p>
    <w:p w:rsidR="00000000" w:rsidRDefault="009A2BC5">
      <w:pPr>
        <w:pStyle w:val="ALT-L"/>
        <w:ind w:right="-1238"/>
      </w:pPr>
      <w:r>
        <w:t xml:space="preserve">        *_M_wp |= _S_</w:t>
      </w:r>
      <w:proofErr w:type="gramStart"/>
      <w:r>
        <w:t>maskbit(</w:t>
      </w:r>
      <w:proofErr w:type="gramEnd"/>
      <w:r>
        <w:t>_M_bpos);</w:t>
      </w:r>
    </w:p>
    <w:p w:rsidR="00000000" w:rsidRDefault="009A2BC5">
      <w:pPr>
        <w:pStyle w:val="ALT-L"/>
        <w:ind w:right="-1238"/>
      </w:pPr>
      <w:r>
        <w:t xml:space="preserve">      </w:t>
      </w:r>
      <w:proofErr w:type="gramStart"/>
      <w:r>
        <w:t>else</w:t>
      </w:r>
      <w:proofErr w:type="gramEnd"/>
    </w:p>
    <w:p w:rsidR="00000000" w:rsidRDefault="009A2BC5">
      <w:pPr>
        <w:pStyle w:val="ALT-L"/>
        <w:ind w:right="-1238"/>
      </w:pPr>
      <w:r>
        <w:t xml:space="preserve">        *_M_wp &amp;= ~_S_</w:t>
      </w:r>
      <w:proofErr w:type="gramStart"/>
      <w:r>
        <w:t>maskbit(</w:t>
      </w:r>
      <w:proofErr w:type="gramEnd"/>
      <w:r>
        <w:t>_M_bpo</w:t>
      </w:r>
      <w:r>
        <w:t>s);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    </w:t>
      </w:r>
      <w:proofErr w:type="gramStart"/>
      <w:r>
        <w:t>return</w:t>
      </w:r>
      <w:proofErr w:type="gramEnd"/>
      <w:r>
        <w:t xml:space="preserve"> *this;</w:t>
      </w:r>
    </w:p>
    <w:p w:rsidR="00000000" w:rsidRDefault="009A2BC5">
      <w:pPr>
        <w:pStyle w:val="ALT-L"/>
        <w:ind w:right="-1238"/>
      </w:pPr>
      <w:r>
        <w:t xml:space="preserve">  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  // for b[i] = </w:t>
      </w:r>
      <w:proofErr w:type="gramStart"/>
      <w:r>
        <w:t>b[</w:t>
      </w:r>
      <w:proofErr w:type="gramEnd"/>
      <w:r>
        <w:t>__j];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reference</w:t>
      </w:r>
      <w:proofErr w:type="gramEnd"/>
      <w:r>
        <w:t>&amp; operator=(const reference&amp; __j) {</w:t>
      </w:r>
    </w:p>
    <w:p w:rsidR="00000000" w:rsidRDefault="009A2BC5">
      <w:pPr>
        <w:pStyle w:val="ALT-L"/>
        <w:ind w:right="-1238"/>
      </w:pPr>
      <w:r>
        <w:t xml:space="preserve">      </w:t>
      </w:r>
      <w:proofErr w:type="gramStart"/>
      <w:r>
        <w:t>if</w:t>
      </w:r>
      <w:proofErr w:type="gramEnd"/>
      <w:r>
        <w:t xml:space="preserve"> ( (*(__j._M_wp) &amp; _S_maskbit(__j._M_bpos)) )</w:t>
      </w:r>
    </w:p>
    <w:p w:rsidR="00000000" w:rsidRDefault="009A2BC5">
      <w:pPr>
        <w:pStyle w:val="ALT-L"/>
        <w:ind w:right="-1238"/>
      </w:pPr>
      <w:r>
        <w:t xml:space="preserve">        *_M_wp |= _S_</w:t>
      </w:r>
      <w:proofErr w:type="gramStart"/>
      <w:r>
        <w:t>maskbit(</w:t>
      </w:r>
      <w:proofErr w:type="gramEnd"/>
      <w:r>
        <w:t>_M_bpos);</w:t>
      </w:r>
    </w:p>
    <w:p w:rsidR="00000000" w:rsidRDefault="009A2BC5">
      <w:pPr>
        <w:pStyle w:val="ALT-L"/>
        <w:ind w:right="-1238"/>
      </w:pPr>
      <w:r>
        <w:t xml:space="preserve">      </w:t>
      </w:r>
      <w:proofErr w:type="gramStart"/>
      <w:r>
        <w:t>else</w:t>
      </w:r>
      <w:proofErr w:type="gramEnd"/>
    </w:p>
    <w:p w:rsidR="00000000" w:rsidRDefault="009A2BC5">
      <w:pPr>
        <w:pStyle w:val="ALT-L"/>
        <w:ind w:right="-1238"/>
      </w:pPr>
      <w:r>
        <w:t xml:space="preserve">        *_M_wp &amp;= ~_S_</w:t>
      </w:r>
      <w:proofErr w:type="gramStart"/>
      <w:r>
        <w:t>maskbit(</w:t>
      </w:r>
      <w:proofErr w:type="gramEnd"/>
      <w:r>
        <w:t>_M_bpos);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  </w:t>
      </w:r>
      <w:r>
        <w:t xml:space="preserve">  </w:t>
      </w:r>
      <w:proofErr w:type="gramStart"/>
      <w:r>
        <w:t>return</w:t>
      </w:r>
      <w:proofErr w:type="gramEnd"/>
      <w:r>
        <w:t xml:space="preserve"> *this;</w:t>
      </w:r>
    </w:p>
    <w:p w:rsidR="00000000" w:rsidRDefault="009A2BC5">
      <w:pPr>
        <w:pStyle w:val="ALT-L"/>
        <w:ind w:right="-1238"/>
      </w:pPr>
      <w:r>
        <w:t xml:space="preserve">  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  // flips the bit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bool</w:t>
      </w:r>
      <w:proofErr w:type="gramEnd"/>
      <w:r>
        <w:t xml:space="preserve"> operator~() const { return (*(_M_wp) &amp; _S_maskbit(_M_bpos)) == 0;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  // for __x = b[i];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operator</w:t>
      </w:r>
      <w:proofErr w:type="gramEnd"/>
      <w:r>
        <w:t xml:space="preserve"> bool() const { return (*(_M_wp) &amp; _S_maskbit(_M_bpos)) != 0;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  // for b[i].</w:t>
      </w:r>
      <w:proofErr w:type="gramStart"/>
      <w:r>
        <w:t>flip(</w:t>
      </w:r>
      <w:proofErr w:type="gramEnd"/>
      <w:r>
        <w:t>);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refere</w:t>
      </w:r>
      <w:r>
        <w:t>nce</w:t>
      </w:r>
      <w:proofErr w:type="gramEnd"/>
      <w:r>
        <w:t>&amp; flip() {</w:t>
      </w:r>
    </w:p>
    <w:p w:rsidR="00000000" w:rsidRDefault="009A2BC5">
      <w:pPr>
        <w:pStyle w:val="ALT-L"/>
        <w:ind w:right="-1238"/>
      </w:pPr>
      <w:r>
        <w:t xml:space="preserve">      *_M_wp ^= _S_</w:t>
      </w:r>
      <w:proofErr w:type="gramStart"/>
      <w:r>
        <w:t>maskbit(</w:t>
      </w:r>
      <w:proofErr w:type="gramEnd"/>
      <w:r>
        <w:t>_M_bpos);</w:t>
      </w:r>
    </w:p>
    <w:p w:rsidR="00000000" w:rsidRDefault="009A2BC5">
      <w:pPr>
        <w:pStyle w:val="ALT-L"/>
        <w:ind w:right="-1238"/>
      </w:pPr>
      <w:r>
        <w:t xml:space="preserve">      </w:t>
      </w:r>
      <w:proofErr w:type="gramStart"/>
      <w:r>
        <w:t>return</w:t>
      </w:r>
      <w:proofErr w:type="gramEnd"/>
      <w:r>
        <w:t xml:space="preserve"> *this;</w:t>
      </w:r>
    </w:p>
    <w:p w:rsidR="00000000" w:rsidRDefault="009A2BC5">
      <w:pPr>
        <w:pStyle w:val="ALT-L"/>
        <w:ind w:right="-1238"/>
      </w:pPr>
      <w:r>
        <w:t xml:space="preserve">    }</w:t>
      </w:r>
    </w:p>
    <w:p w:rsidR="00000000" w:rsidRDefault="009A2BC5">
      <w:pPr>
        <w:pStyle w:val="ALT-L"/>
        <w:ind w:right="-1238"/>
      </w:pPr>
      <w:r>
        <w:t xml:space="preserve">  };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// 23.3.5.1 constructors: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bitset(</w:t>
      </w:r>
      <w:proofErr w:type="gramEnd"/>
      <w:r>
        <w:t>) {}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bitset(</w:t>
      </w:r>
      <w:proofErr w:type="gramEnd"/>
      <w:r>
        <w:t>unsigned long __val) :</w:t>
      </w:r>
    </w:p>
    <w:p w:rsidR="00000000" w:rsidRDefault="009A2BC5">
      <w:pPr>
        <w:pStyle w:val="ALT-L"/>
        <w:ind w:right="-1238"/>
      </w:pPr>
      <w:r>
        <w:t xml:space="preserve">    _Base_bitset&lt;__BITSET_</w:t>
      </w:r>
      <w:proofErr w:type="gramStart"/>
      <w:r>
        <w:t>WORDS(</w:t>
      </w:r>
      <w:proofErr w:type="gramEnd"/>
      <w:r>
        <w:t>_Nb,_WordT), _WordT&gt;(__val) {}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template&lt;</w:t>
      </w:r>
      <w:proofErr w:type="gramEnd"/>
      <w:r>
        <w:t>class _CharT, class _Tra</w:t>
      </w:r>
      <w:r>
        <w:t>its, class _Alloc&gt;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explicit</w:t>
      </w:r>
      <w:proofErr w:type="gramEnd"/>
      <w:r>
        <w:t xml:space="preserve"> bitset(const basic_string&lt;_CharT,_Traits,_Alloc&gt;&amp; __s,</w:t>
      </w:r>
    </w:p>
    <w:p w:rsidR="00000000" w:rsidRDefault="009A2BC5">
      <w:pPr>
        <w:pStyle w:val="ALT-L"/>
        <w:ind w:right="-1238"/>
      </w:pPr>
      <w:r>
        <w:t xml:space="preserve">                  size_t __pos = 0,</w:t>
      </w:r>
    </w:p>
    <w:p w:rsidR="00000000" w:rsidRDefault="009A2BC5">
      <w:pPr>
        <w:pStyle w:val="ALT-L"/>
        <w:ind w:right="-1238"/>
      </w:pPr>
      <w:r>
        <w:t xml:space="preserve">                  size_t __n = size_</w:t>
      </w:r>
      <w:proofErr w:type="gramStart"/>
      <w:r>
        <w:t>t(</w:t>
      </w:r>
      <w:proofErr w:type="gramEnd"/>
      <w:r>
        <w:t>basic_string&lt;_CharT,_Traits,_Alloc&gt;::npos))</w:t>
      </w:r>
    </w:p>
    <w:p w:rsidR="00000000" w:rsidRDefault="009A2BC5">
      <w:pPr>
        <w:pStyle w:val="ALT-L"/>
        <w:ind w:right="-1238"/>
      </w:pPr>
      <w:r>
        <w:lastRenderedPageBreak/>
        <w:t xml:space="preserve">    : _</w:t>
      </w:r>
      <w:proofErr w:type="gramStart"/>
      <w:r>
        <w:t>Base()</w:t>
      </w:r>
      <w:proofErr w:type="gramEnd"/>
    </w:p>
    <w:p w:rsidR="00000000" w:rsidRDefault="009A2BC5">
      <w:pPr>
        <w:pStyle w:val="ALT-L"/>
        <w:ind w:right="-1238"/>
      </w:pPr>
      <w:r>
        <w:t xml:space="preserve">  {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if</w:t>
      </w:r>
      <w:proofErr w:type="gramEnd"/>
      <w:r>
        <w:t xml:space="preserve"> (__pos &gt; __s.size())</w:t>
      </w:r>
    </w:p>
    <w:p w:rsidR="00000000" w:rsidRDefault="009A2BC5">
      <w:pPr>
        <w:pStyle w:val="ALT-L"/>
        <w:ind w:right="-1238"/>
      </w:pPr>
      <w:r>
        <w:t xml:space="preserve">      _</w:t>
      </w:r>
      <w:r>
        <w:t>_STL_</w:t>
      </w:r>
      <w:proofErr w:type="gramStart"/>
      <w:r>
        <w:t>THROW(</w:t>
      </w:r>
      <w:proofErr w:type="gramEnd"/>
      <w:r>
        <w:t>out_of_range("bitset"));</w:t>
      </w:r>
    </w:p>
    <w:p w:rsidR="00000000" w:rsidRDefault="009A2BC5">
      <w:pPr>
        <w:pStyle w:val="ALT-L"/>
        <w:ind w:right="-1238"/>
      </w:pPr>
      <w:r>
        <w:t xml:space="preserve">    _M_copy_from_</w:t>
      </w:r>
      <w:proofErr w:type="gramStart"/>
      <w:r>
        <w:t>string(</w:t>
      </w:r>
      <w:proofErr w:type="gramEnd"/>
      <w:r>
        <w:t>__s, __pos, __n);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// 23.3.5.2 bitset operations: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bitset</w:t>
      </w:r>
      <w:proofErr w:type="gramEnd"/>
      <w:r>
        <w:t>&lt;_Nb,_WordT&gt;&amp; operator&amp;=(const bitset&lt;_Nb,_WordT&gt;&amp; __rhs) {</w:t>
      </w:r>
    </w:p>
    <w:p w:rsidR="00000000" w:rsidRDefault="009A2BC5">
      <w:pPr>
        <w:pStyle w:val="ALT-L"/>
        <w:ind w:right="-1238"/>
      </w:pPr>
      <w:r>
        <w:t xml:space="preserve">    _M_do_</w:t>
      </w:r>
      <w:proofErr w:type="gramStart"/>
      <w:r>
        <w:t>and(</w:t>
      </w:r>
      <w:proofErr w:type="gramEnd"/>
      <w:r>
        <w:t>__rhs);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*this;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bitset</w:t>
      </w:r>
      <w:proofErr w:type="gramEnd"/>
      <w:r>
        <w:t>&lt;_Nb,_WordT&gt;&amp; opera</w:t>
      </w:r>
      <w:r>
        <w:t>tor|=(const bitset&lt;_Nb,_WordT&gt;&amp; __rhs) {</w:t>
      </w:r>
    </w:p>
    <w:p w:rsidR="00000000" w:rsidRDefault="009A2BC5">
      <w:pPr>
        <w:pStyle w:val="ALT-L"/>
        <w:ind w:right="-1238"/>
      </w:pPr>
      <w:r>
        <w:t xml:space="preserve">    _M_do_</w:t>
      </w:r>
      <w:proofErr w:type="gramStart"/>
      <w:r>
        <w:t>or(</w:t>
      </w:r>
      <w:proofErr w:type="gramEnd"/>
      <w:r>
        <w:t>__rhs);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*this;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bitset</w:t>
      </w:r>
      <w:proofErr w:type="gramEnd"/>
      <w:r>
        <w:t>&lt;_Nb,_WordT&gt;&amp; operator^=(const bitset&lt;_Nb,_WordT&gt;&amp; __rhs) {</w:t>
      </w:r>
    </w:p>
    <w:p w:rsidR="00000000" w:rsidRDefault="009A2BC5">
      <w:pPr>
        <w:pStyle w:val="ALT-L"/>
        <w:ind w:right="-1238"/>
      </w:pPr>
      <w:r>
        <w:t xml:space="preserve">    _M_do_</w:t>
      </w:r>
      <w:proofErr w:type="gramStart"/>
      <w:r>
        <w:t>xor(</w:t>
      </w:r>
      <w:proofErr w:type="gramEnd"/>
      <w:r>
        <w:t>__rhs);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*this;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bitset</w:t>
      </w:r>
      <w:proofErr w:type="gramEnd"/>
      <w:r>
        <w:t>&lt;_Nb,_WordT&gt;&amp; operator&lt;&lt;=(size_t __pos) {</w:t>
      </w:r>
    </w:p>
    <w:p w:rsidR="00000000" w:rsidRDefault="009A2BC5">
      <w:pPr>
        <w:pStyle w:val="ALT-L"/>
        <w:ind w:right="-1238"/>
      </w:pPr>
      <w:r>
        <w:t xml:space="preserve">    _M_d</w:t>
      </w:r>
      <w:r>
        <w:t>o_left_</w:t>
      </w:r>
      <w:proofErr w:type="gramStart"/>
      <w:r>
        <w:t>shift(</w:t>
      </w:r>
      <w:proofErr w:type="gramEnd"/>
      <w:r>
        <w:t>__pos);</w:t>
      </w:r>
    </w:p>
    <w:p w:rsidR="00000000" w:rsidRDefault="009A2BC5">
      <w:pPr>
        <w:pStyle w:val="ALT-L"/>
        <w:ind w:right="-1238"/>
      </w:pPr>
      <w:r>
        <w:t xml:space="preserve">    _M_do_</w:t>
      </w:r>
      <w:proofErr w:type="gramStart"/>
      <w:r>
        <w:t>sanitize(</w:t>
      </w:r>
      <w:proofErr w:type="gramEnd"/>
      <w:r>
        <w:t>);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*this;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bitset</w:t>
      </w:r>
      <w:proofErr w:type="gramEnd"/>
      <w:r>
        <w:t>&lt;_Nb,_WordT&gt;&amp; operator&gt;&gt;=(size_t __pos) {</w:t>
      </w:r>
    </w:p>
    <w:p w:rsidR="00000000" w:rsidRDefault="009A2BC5">
      <w:pPr>
        <w:pStyle w:val="ALT-L"/>
        <w:ind w:right="-1238"/>
      </w:pPr>
      <w:r>
        <w:t xml:space="preserve">    _M_do_right_</w:t>
      </w:r>
      <w:proofErr w:type="gramStart"/>
      <w:r>
        <w:t>shift(</w:t>
      </w:r>
      <w:proofErr w:type="gramEnd"/>
      <w:r>
        <w:t>__pos);</w:t>
      </w:r>
    </w:p>
    <w:p w:rsidR="00000000" w:rsidRDefault="009A2BC5">
      <w:pPr>
        <w:pStyle w:val="ALT-L"/>
        <w:ind w:right="-1238"/>
      </w:pPr>
      <w:r>
        <w:t xml:space="preserve">    _M_do_</w:t>
      </w:r>
      <w:proofErr w:type="gramStart"/>
      <w:r>
        <w:t>sanitize(</w:t>
      </w:r>
      <w:proofErr w:type="gramEnd"/>
      <w:r>
        <w:t>);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*this;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//</w:t>
      </w:r>
    </w:p>
    <w:p w:rsidR="00000000" w:rsidRDefault="009A2BC5">
      <w:pPr>
        <w:pStyle w:val="ALT-L"/>
        <w:ind w:right="-1238"/>
      </w:pPr>
      <w:r>
        <w:t xml:space="preserve">  // Extension:</w:t>
      </w:r>
    </w:p>
    <w:p w:rsidR="00000000" w:rsidRDefault="009A2BC5">
      <w:pPr>
        <w:pStyle w:val="ALT-L"/>
        <w:ind w:right="-1238"/>
      </w:pPr>
      <w:r>
        <w:t xml:space="preserve">  // Versions of single-bit set, reset, flip</w:t>
      </w:r>
      <w:r>
        <w:t>, test with no range checking.</w:t>
      </w:r>
    </w:p>
    <w:p w:rsidR="00000000" w:rsidRDefault="009A2BC5">
      <w:pPr>
        <w:pStyle w:val="ALT-L"/>
        <w:ind w:right="-1238"/>
      </w:pPr>
      <w:r>
        <w:t xml:space="preserve">  //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bitset</w:t>
      </w:r>
      <w:proofErr w:type="gramEnd"/>
      <w:r>
        <w:t>&lt;_Nb,_WordT&gt;&amp; _Unchecked_set(size_t __pos) {</w:t>
      </w:r>
    </w:p>
    <w:p w:rsidR="00000000" w:rsidRDefault="009A2BC5">
      <w:pPr>
        <w:pStyle w:val="ALT-L"/>
        <w:ind w:right="-1238"/>
      </w:pPr>
      <w:r>
        <w:t xml:space="preserve">    _M_</w:t>
      </w:r>
      <w:proofErr w:type="gramStart"/>
      <w:r>
        <w:t>getword(</w:t>
      </w:r>
      <w:proofErr w:type="gramEnd"/>
      <w:r>
        <w:t>__pos) |= _S_maskbit(__pos);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*this;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bitset</w:t>
      </w:r>
      <w:proofErr w:type="gramEnd"/>
      <w:r>
        <w:t>&lt;_Nb,_WordT&gt;&amp; _Unchecked_set(size_t __pos, int __val) {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if</w:t>
      </w:r>
      <w:proofErr w:type="gramEnd"/>
      <w:r>
        <w:t xml:space="preserve"> (__val)</w:t>
      </w:r>
    </w:p>
    <w:p w:rsidR="00000000" w:rsidRDefault="009A2BC5">
      <w:pPr>
        <w:pStyle w:val="ALT-L"/>
        <w:ind w:right="-1238"/>
      </w:pPr>
      <w:r>
        <w:t xml:space="preserve">      _M_</w:t>
      </w:r>
      <w:proofErr w:type="gramStart"/>
      <w:r>
        <w:t>getword(</w:t>
      </w:r>
      <w:proofErr w:type="gramEnd"/>
      <w:r>
        <w:t>__p</w:t>
      </w:r>
      <w:r>
        <w:t>os) |= _S_maskbit(__pos);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else</w:t>
      </w:r>
      <w:proofErr w:type="gramEnd"/>
    </w:p>
    <w:p w:rsidR="00000000" w:rsidRDefault="009A2BC5">
      <w:pPr>
        <w:pStyle w:val="ALT-L"/>
        <w:ind w:right="-1238"/>
      </w:pPr>
      <w:r>
        <w:lastRenderedPageBreak/>
        <w:t xml:space="preserve">      _M_</w:t>
      </w:r>
      <w:proofErr w:type="gramStart"/>
      <w:r>
        <w:t>getword(</w:t>
      </w:r>
      <w:proofErr w:type="gramEnd"/>
      <w:r>
        <w:t>__pos) &amp;= ~_S_maskbit(__pos);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*this;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bitset</w:t>
      </w:r>
      <w:proofErr w:type="gramEnd"/>
      <w:r>
        <w:t>&lt;_Nb,_WordT&gt;&amp; _Unchecked_reset(size_t __pos) {</w:t>
      </w:r>
    </w:p>
    <w:p w:rsidR="00000000" w:rsidRDefault="009A2BC5">
      <w:pPr>
        <w:pStyle w:val="ALT-L"/>
        <w:ind w:right="-1238"/>
      </w:pPr>
      <w:r>
        <w:t xml:space="preserve">    _M_</w:t>
      </w:r>
      <w:proofErr w:type="gramStart"/>
      <w:r>
        <w:t>getword(</w:t>
      </w:r>
      <w:proofErr w:type="gramEnd"/>
      <w:r>
        <w:t>__pos) &amp;= ~_S_maskbit(__pos);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*this;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bitset</w:t>
      </w:r>
      <w:proofErr w:type="gramEnd"/>
      <w:r>
        <w:t>&lt;_Nb,_WordT&gt;&amp; _Unch</w:t>
      </w:r>
      <w:r>
        <w:t>ecked_flip(size_t __pos) {</w:t>
      </w:r>
    </w:p>
    <w:p w:rsidR="00000000" w:rsidRDefault="009A2BC5">
      <w:pPr>
        <w:pStyle w:val="ALT-L"/>
        <w:ind w:right="-1238"/>
      </w:pPr>
      <w:r>
        <w:t xml:space="preserve">    _M_</w:t>
      </w:r>
      <w:proofErr w:type="gramStart"/>
      <w:r>
        <w:t>getword(</w:t>
      </w:r>
      <w:proofErr w:type="gramEnd"/>
      <w:r>
        <w:t>__pos) ^= _S_maskbit(__pos);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*this;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bool</w:t>
      </w:r>
      <w:proofErr w:type="gramEnd"/>
      <w:r>
        <w:t xml:space="preserve"> _Unchecked_test(size_t __pos) const {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(_M_getword(__pos) &amp; _S_maskbit(__pos)) != static_cast&lt;_WordT&gt;(0);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// Set, reset, and flip.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bits</w:t>
      </w:r>
      <w:r>
        <w:t>et</w:t>
      </w:r>
      <w:proofErr w:type="gramEnd"/>
      <w:r>
        <w:t>&lt;_Nb,_WordT&gt;&amp; set() {</w:t>
      </w:r>
    </w:p>
    <w:p w:rsidR="00000000" w:rsidRDefault="009A2BC5">
      <w:pPr>
        <w:pStyle w:val="ALT-L"/>
        <w:ind w:right="-1238"/>
      </w:pPr>
      <w:r>
        <w:t xml:space="preserve">    _M_do_</w:t>
      </w:r>
      <w:proofErr w:type="gramStart"/>
      <w:r>
        <w:t>set(</w:t>
      </w:r>
      <w:proofErr w:type="gramEnd"/>
      <w:r>
        <w:t>);</w:t>
      </w:r>
    </w:p>
    <w:p w:rsidR="00000000" w:rsidRDefault="009A2BC5">
      <w:pPr>
        <w:pStyle w:val="ALT-L"/>
        <w:ind w:right="-1238"/>
      </w:pPr>
      <w:r>
        <w:t xml:space="preserve">    _M_do_</w:t>
      </w:r>
      <w:proofErr w:type="gramStart"/>
      <w:r>
        <w:t>sanitize(</w:t>
      </w:r>
      <w:proofErr w:type="gramEnd"/>
      <w:r>
        <w:t>);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*this;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bitset</w:t>
      </w:r>
      <w:proofErr w:type="gramEnd"/>
      <w:r>
        <w:t>&lt;_Nb,_WordT&gt;&amp; set(size_t __pos) {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if</w:t>
      </w:r>
      <w:proofErr w:type="gramEnd"/>
      <w:r>
        <w:t xml:space="preserve"> (__pos &gt;= _Nb)</w:t>
      </w:r>
    </w:p>
    <w:p w:rsidR="00000000" w:rsidRDefault="009A2BC5">
      <w:pPr>
        <w:pStyle w:val="ALT-L"/>
        <w:ind w:right="-1238"/>
      </w:pPr>
      <w:r>
        <w:t xml:space="preserve">      __STL_</w:t>
      </w:r>
      <w:proofErr w:type="gramStart"/>
      <w:r>
        <w:t>THROW(</w:t>
      </w:r>
      <w:proofErr w:type="gramEnd"/>
      <w:r>
        <w:t>out_of_range("bitset"));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_Unchecked_set(__pos);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bitset</w:t>
      </w:r>
      <w:proofErr w:type="gramEnd"/>
      <w:r>
        <w:t>&lt;_Nb,_WordT&gt;&amp; s</w:t>
      </w:r>
      <w:r>
        <w:t>et(size_t __pos, int __val) {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if</w:t>
      </w:r>
      <w:proofErr w:type="gramEnd"/>
      <w:r>
        <w:t xml:space="preserve"> (__pos &gt;= _Nb)</w:t>
      </w:r>
    </w:p>
    <w:p w:rsidR="00000000" w:rsidRDefault="009A2BC5">
      <w:pPr>
        <w:pStyle w:val="ALT-L"/>
        <w:ind w:right="-1238"/>
      </w:pPr>
      <w:r>
        <w:t xml:space="preserve">      __STL_</w:t>
      </w:r>
      <w:proofErr w:type="gramStart"/>
      <w:r>
        <w:t>THROW(</w:t>
      </w:r>
      <w:proofErr w:type="gramEnd"/>
      <w:r>
        <w:t>out_of_range("bitset"));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_Unchecked_set(__pos, __val);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bitset</w:t>
      </w:r>
      <w:proofErr w:type="gramEnd"/>
      <w:r>
        <w:t>&lt;_Nb,_WordT&gt;&amp; reset() {</w:t>
      </w:r>
    </w:p>
    <w:p w:rsidR="00000000" w:rsidRDefault="009A2BC5">
      <w:pPr>
        <w:pStyle w:val="ALT-L"/>
        <w:ind w:right="-1238"/>
      </w:pPr>
      <w:r>
        <w:t xml:space="preserve">    _M_do_</w:t>
      </w:r>
      <w:proofErr w:type="gramStart"/>
      <w:r>
        <w:t>reset(</w:t>
      </w:r>
      <w:proofErr w:type="gramEnd"/>
      <w:r>
        <w:t>);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*this;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bitset</w:t>
      </w:r>
      <w:proofErr w:type="gramEnd"/>
      <w:r>
        <w:t>&lt;_Nb,_WordT&gt;&amp; reset(size_t __pos</w:t>
      </w:r>
      <w:r>
        <w:t>) {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if</w:t>
      </w:r>
      <w:proofErr w:type="gramEnd"/>
      <w:r>
        <w:t xml:space="preserve"> (__pos &gt;= _Nb)</w:t>
      </w:r>
    </w:p>
    <w:p w:rsidR="00000000" w:rsidRDefault="009A2BC5">
      <w:pPr>
        <w:pStyle w:val="ALT-L"/>
        <w:ind w:right="-1238"/>
      </w:pPr>
      <w:r>
        <w:t xml:space="preserve">      __STL_</w:t>
      </w:r>
      <w:proofErr w:type="gramStart"/>
      <w:r>
        <w:t>THROW(</w:t>
      </w:r>
      <w:proofErr w:type="gramEnd"/>
      <w:r>
        <w:t>out_of_range("bitset"));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_Unchecked_reset(__pos);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bitset</w:t>
      </w:r>
      <w:proofErr w:type="gramEnd"/>
      <w:r>
        <w:t>&lt;_Nb,_WordT&gt;&amp; flip() {</w:t>
      </w:r>
    </w:p>
    <w:p w:rsidR="00000000" w:rsidRDefault="009A2BC5">
      <w:pPr>
        <w:pStyle w:val="ALT-L"/>
        <w:ind w:right="-1238"/>
      </w:pPr>
      <w:r>
        <w:t xml:space="preserve">    _M_do_</w:t>
      </w:r>
      <w:proofErr w:type="gramStart"/>
      <w:r>
        <w:t>flip(</w:t>
      </w:r>
      <w:proofErr w:type="gramEnd"/>
      <w:r>
        <w:t>);</w:t>
      </w:r>
    </w:p>
    <w:p w:rsidR="00000000" w:rsidRDefault="009A2BC5">
      <w:pPr>
        <w:pStyle w:val="ALT-L"/>
        <w:ind w:right="-1238"/>
      </w:pPr>
      <w:r>
        <w:t xml:space="preserve">    _M_do_</w:t>
      </w:r>
      <w:proofErr w:type="gramStart"/>
      <w:r>
        <w:t>sanitize(</w:t>
      </w:r>
      <w:proofErr w:type="gramEnd"/>
      <w:r>
        <w:t>);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*this;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bitset</w:t>
      </w:r>
      <w:proofErr w:type="gramEnd"/>
      <w:r>
        <w:t>&lt;_Nb,_WordT&gt;&amp; flip(size_t __pos) {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r>
        <w:t>__pos &gt;= _Nb)</w:t>
      </w:r>
    </w:p>
    <w:p w:rsidR="00000000" w:rsidRDefault="009A2BC5">
      <w:pPr>
        <w:pStyle w:val="ALT-L"/>
        <w:ind w:right="-1238"/>
      </w:pPr>
      <w:r>
        <w:t xml:space="preserve">      __STL_</w:t>
      </w:r>
      <w:proofErr w:type="gramStart"/>
      <w:r>
        <w:t>THROW(</w:t>
      </w:r>
      <w:proofErr w:type="gramEnd"/>
      <w:r>
        <w:t>out_of_range("bitset"));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_Unchecked_flip(__pos);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bitset</w:t>
      </w:r>
      <w:proofErr w:type="gramEnd"/>
      <w:r>
        <w:t>&lt;_Nb,_WordT&gt; operator~() const {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bitset&lt;_Nb,_WordT&gt;(*this).flip();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// element access:</w:t>
      </w:r>
    </w:p>
    <w:p w:rsidR="00000000" w:rsidRDefault="009A2BC5">
      <w:pPr>
        <w:pStyle w:val="ALT-L"/>
        <w:ind w:right="-1238"/>
      </w:pPr>
      <w:r>
        <w:t xml:space="preserve">  //for b[i];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reference</w:t>
      </w:r>
      <w:proofErr w:type="gramEnd"/>
      <w:r>
        <w:t xml:space="preserve"> operator[](size_t __</w:t>
      </w:r>
      <w:r>
        <w:t>pos) { return reference(*this,__pos); }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bool</w:t>
      </w:r>
      <w:proofErr w:type="gramEnd"/>
      <w:r>
        <w:t xml:space="preserve"> operator[](size_t __pos) const { return _Unchecked_test(__pos);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unsigned</w:t>
      </w:r>
      <w:proofErr w:type="gramEnd"/>
      <w:r>
        <w:t xml:space="preserve"> long to_ulong() const { return _M_do_to_ulong();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>#ifdef __STL_EXPLICIT_FUNCTION_TMPL_ARGS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template</w:t>
      </w:r>
      <w:proofErr w:type="gramEnd"/>
      <w:r>
        <w:t xml:space="preserve"> &lt;class _CharT, class _Trait</w:t>
      </w:r>
      <w:r>
        <w:t>s, class _Alloc&gt;</w:t>
      </w:r>
    </w:p>
    <w:p w:rsidR="00000000" w:rsidRDefault="009A2BC5">
      <w:pPr>
        <w:pStyle w:val="ALT-L"/>
        <w:ind w:right="-1238"/>
      </w:pPr>
      <w:r>
        <w:t xml:space="preserve">  basic_string&lt;_CharT, _Traits, _Alloc&gt; to_</w:t>
      </w:r>
      <w:proofErr w:type="gramStart"/>
      <w:r>
        <w:t>string(</w:t>
      </w:r>
      <w:proofErr w:type="gramEnd"/>
      <w:r>
        <w:t>) const {</w:t>
      </w:r>
    </w:p>
    <w:p w:rsidR="00000000" w:rsidRDefault="009A2BC5">
      <w:pPr>
        <w:pStyle w:val="ALT-L"/>
        <w:ind w:right="-1238"/>
      </w:pPr>
      <w:r>
        <w:t xml:space="preserve">    basic_string&lt;_CharT, _Traits, _Alloc&gt; __result;</w:t>
      </w:r>
    </w:p>
    <w:p w:rsidR="00000000" w:rsidRDefault="009A2BC5">
      <w:pPr>
        <w:pStyle w:val="ALT-L"/>
        <w:ind w:right="-1238"/>
      </w:pPr>
      <w:r>
        <w:t xml:space="preserve">    _M_copy_to_</w:t>
      </w:r>
      <w:proofErr w:type="gramStart"/>
      <w:r>
        <w:t>string(</w:t>
      </w:r>
      <w:proofErr w:type="gramEnd"/>
      <w:r>
        <w:t>__result);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__result;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  <w:r>
        <w:t>#endif /* __STL_EXPLICIT_FUNCTION_TMPL_ARGS */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// Helper functions</w:t>
      </w:r>
      <w:r>
        <w:t xml:space="preserve"> for string operations.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template&lt;</w:t>
      </w:r>
      <w:proofErr w:type="gramEnd"/>
      <w:r>
        <w:t>class _CharT, class _Traits, class _Alloc&gt;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void</w:t>
      </w:r>
      <w:proofErr w:type="gramEnd"/>
      <w:r>
        <w:t xml:space="preserve"> _M_copy_from_string(const basic_string&lt;_CharT,_Traits,_Alloc&gt;&amp; __s,</w:t>
      </w:r>
    </w:p>
    <w:p w:rsidR="00000000" w:rsidRDefault="009A2BC5">
      <w:pPr>
        <w:pStyle w:val="ALT-L"/>
        <w:ind w:right="-1238"/>
      </w:pPr>
      <w:r>
        <w:t xml:space="preserve">                          size_t,</w:t>
      </w:r>
    </w:p>
    <w:p w:rsidR="00000000" w:rsidRDefault="009A2BC5">
      <w:pPr>
        <w:pStyle w:val="ALT-L"/>
        <w:ind w:right="-1238"/>
      </w:pPr>
      <w:r>
        <w:t xml:space="preserve">                          size_t);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// Helper functions for string </w:t>
      </w:r>
      <w:r>
        <w:t>operations.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template&lt;</w:t>
      </w:r>
      <w:proofErr w:type="gramEnd"/>
      <w:r>
        <w:t>class _CharT, class _Traits, class _Alloc&gt;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void</w:t>
      </w:r>
      <w:proofErr w:type="gramEnd"/>
      <w:r>
        <w:t xml:space="preserve"> _M_copy_to_string(basic_string&lt;_CharT,_Traits,_Alloc&gt;&amp;) const;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size_t</w:t>
      </w:r>
      <w:proofErr w:type="gramEnd"/>
      <w:r>
        <w:t xml:space="preserve"> count() const { return _M_do_count();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lastRenderedPageBreak/>
        <w:t xml:space="preserve">  </w:t>
      </w:r>
      <w:proofErr w:type="gramStart"/>
      <w:r>
        <w:t>size_t</w:t>
      </w:r>
      <w:proofErr w:type="gramEnd"/>
      <w:r>
        <w:t xml:space="preserve"> size() const { return _Nb;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bool</w:t>
      </w:r>
      <w:proofErr w:type="gramEnd"/>
      <w:r>
        <w:t xml:space="preserve"> operator==(const bitset</w:t>
      </w:r>
      <w:r>
        <w:t>&lt;_Nb,_WordT&gt;&amp; __rhs) const {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_M_is_equal(__rhs);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bool</w:t>
      </w:r>
      <w:proofErr w:type="gramEnd"/>
      <w:r>
        <w:t xml:space="preserve"> operator!=(const bitset&lt;_Nb,_WordT&gt;&amp; __rhs) const {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 !</w:t>
      </w:r>
      <w:proofErr w:type="gramEnd"/>
      <w:r>
        <w:t>_M_is_equal(__rhs);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bool</w:t>
      </w:r>
      <w:proofErr w:type="gramEnd"/>
      <w:r>
        <w:t xml:space="preserve"> test(size_t __pos) const {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if</w:t>
      </w:r>
      <w:proofErr w:type="gramEnd"/>
      <w:r>
        <w:t xml:space="preserve"> (__pos &gt; _Nb)</w:t>
      </w:r>
    </w:p>
    <w:p w:rsidR="00000000" w:rsidRDefault="009A2BC5">
      <w:pPr>
        <w:pStyle w:val="ALT-L"/>
        <w:ind w:right="-1238"/>
      </w:pPr>
      <w:r>
        <w:t xml:space="preserve">      __STL_</w:t>
      </w:r>
      <w:proofErr w:type="gramStart"/>
      <w:r>
        <w:t>THROW(</w:t>
      </w:r>
      <w:proofErr w:type="gramEnd"/>
      <w:r>
        <w:t>out_of_range("bitset"))</w:t>
      </w:r>
      <w:r>
        <w:t>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return</w:t>
      </w:r>
      <w:proofErr w:type="gramEnd"/>
      <w:r>
        <w:t xml:space="preserve"> _Unchecked_test(__pos);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bool</w:t>
      </w:r>
      <w:proofErr w:type="gramEnd"/>
      <w:r>
        <w:t xml:space="preserve"> any() const { return _M_is_any(); }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bool</w:t>
      </w:r>
      <w:proofErr w:type="gramEnd"/>
      <w:r>
        <w:t xml:space="preserve"> none() const { return !_M_is_any();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bitset</w:t>
      </w:r>
      <w:proofErr w:type="gramEnd"/>
      <w:r>
        <w:t>&lt;_Nb,_WordT&gt; operator&lt;&lt;(size_t __pos) const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{ return</w:t>
      </w:r>
      <w:proofErr w:type="gramEnd"/>
      <w:r>
        <w:t xml:space="preserve"> bitset&lt;_Nb,_WordT&gt;(*this) &lt;&lt;= __pos; }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bitset</w:t>
      </w:r>
      <w:proofErr w:type="gramEnd"/>
      <w:r>
        <w:t>&lt;_Nb,_WordT&gt;</w:t>
      </w:r>
      <w:r>
        <w:t xml:space="preserve"> operator&gt;&gt;(size_t __pos) const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{ return</w:t>
      </w:r>
      <w:proofErr w:type="gramEnd"/>
      <w:r>
        <w:t xml:space="preserve"> bitset&lt;_Nb,_WordT&gt;(*this) &gt;&gt;= __pos;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//</w:t>
      </w:r>
    </w:p>
    <w:p w:rsidR="00000000" w:rsidRDefault="009A2BC5">
      <w:pPr>
        <w:pStyle w:val="ALT-L"/>
        <w:ind w:right="-1238"/>
      </w:pPr>
      <w:r>
        <w:t xml:space="preserve">  // EXTENSIONS: bit-find operations.  These operations are</w:t>
      </w:r>
    </w:p>
    <w:p w:rsidR="00000000" w:rsidRDefault="009A2BC5">
      <w:pPr>
        <w:pStyle w:val="ALT-L"/>
        <w:ind w:right="-1238"/>
      </w:pPr>
      <w:r>
        <w:t xml:space="preserve">  // experimental, and are subject to change or removal in future</w:t>
      </w:r>
    </w:p>
    <w:p w:rsidR="00000000" w:rsidRDefault="009A2BC5">
      <w:pPr>
        <w:pStyle w:val="ALT-L"/>
        <w:ind w:right="-1238"/>
      </w:pPr>
      <w:r>
        <w:t xml:space="preserve">  // versions.</w:t>
      </w:r>
    </w:p>
    <w:p w:rsidR="00000000" w:rsidRDefault="009A2BC5">
      <w:pPr>
        <w:pStyle w:val="ALT-L"/>
        <w:ind w:right="-1238"/>
      </w:pPr>
      <w:r>
        <w:t xml:space="preserve">  //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// find the index</w:t>
      </w:r>
      <w:r>
        <w:t xml:space="preserve"> of the first "on" bit</w:t>
      </w:r>
    </w:p>
    <w:p w:rsidR="00000000" w:rsidRDefault="009A2BC5">
      <w:pPr>
        <w:pStyle w:val="ALT-L"/>
        <w:ind w:right="-1238"/>
      </w:pPr>
      <w:r>
        <w:t xml:space="preserve">  size_t _Find_</w:t>
      </w:r>
      <w:proofErr w:type="gramStart"/>
      <w:r>
        <w:t>first(</w:t>
      </w:r>
      <w:proofErr w:type="gramEnd"/>
      <w:r>
        <w:t>) const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{ return</w:t>
      </w:r>
      <w:proofErr w:type="gramEnd"/>
      <w:r>
        <w:t xml:space="preserve"> _M_do_find_first(_Nb);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// find the index of the next "on" bit after prev</w:t>
      </w:r>
    </w:p>
    <w:p w:rsidR="00000000" w:rsidRDefault="009A2BC5">
      <w:pPr>
        <w:pStyle w:val="ALT-L"/>
        <w:ind w:right="-1238"/>
      </w:pPr>
      <w:r>
        <w:t xml:space="preserve">  size_t _Find_</w:t>
      </w:r>
      <w:proofErr w:type="gramStart"/>
      <w:r>
        <w:t>next(</w:t>
      </w:r>
      <w:proofErr w:type="gramEnd"/>
      <w:r>
        <w:t xml:space="preserve"> size_t __prev ) const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{ return</w:t>
      </w:r>
      <w:proofErr w:type="gramEnd"/>
      <w:r>
        <w:t xml:space="preserve"> _M_do_find_next(__prev, _Nb);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>};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>//</w:t>
      </w:r>
    </w:p>
    <w:p w:rsidR="00000000" w:rsidRDefault="009A2BC5">
      <w:pPr>
        <w:pStyle w:val="ALT-L"/>
        <w:ind w:right="-1238"/>
      </w:pPr>
      <w:r>
        <w:t>// Definitions of</w:t>
      </w:r>
      <w:r>
        <w:t xml:space="preserve"> non-inline member functions.</w:t>
      </w:r>
    </w:p>
    <w:p w:rsidR="00000000" w:rsidRDefault="009A2BC5">
      <w:pPr>
        <w:pStyle w:val="ALT-L"/>
        <w:ind w:right="-1238"/>
      </w:pPr>
      <w:r>
        <w:t>//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proofErr w:type="gramStart"/>
      <w:r>
        <w:t>template</w:t>
      </w:r>
      <w:proofErr w:type="gramEnd"/>
      <w:r>
        <w:t xml:space="preserve"> &lt;size_t _Nb, class _WordT&gt;</w:t>
      </w:r>
    </w:p>
    <w:p w:rsidR="00000000" w:rsidRDefault="009A2BC5">
      <w:pPr>
        <w:pStyle w:val="ALT-L"/>
        <w:ind w:right="-1238"/>
      </w:pPr>
      <w:proofErr w:type="gramStart"/>
      <w:r>
        <w:t>template&lt;</w:t>
      </w:r>
      <w:proofErr w:type="gramEnd"/>
      <w:r>
        <w:t>class _CharT, class _Traits, class _Alloc&gt;</w:t>
      </w:r>
    </w:p>
    <w:p w:rsidR="00000000" w:rsidRDefault="009A2BC5">
      <w:pPr>
        <w:pStyle w:val="ALT-L"/>
        <w:ind w:right="-1238"/>
      </w:pPr>
      <w:proofErr w:type="gramStart"/>
      <w:r>
        <w:t>void</w:t>
      </w:r>
      <w:proofErr w:type="gramEnd"/>
      <w:r>
        <w:t xml:space="preserve"> bitset&lt;_Nb, _WordT&gt;</w:t>
      </w:r>
    </w:p>
    <w:p w:rsidR="00000000" w:rsidRDefault="009A2BC5">
      <w:pPr>
        <w:pStyle w:val="ALT-L"/>
        <w:ind w:right="-1238"/>
      </w:pPr>
      <w:r>
        <w:t xml:space="preserve">  :</w:t>
      </w:r>
      <w:proofErr w:type="gramStart"/>
      <w:r>
        <w:t>:_</w:t>
      </w:r>
      <w:proofErr w:type="gramEnd"/>
      <w:r>
        <w:t>M_copy_from_string(const basic_string&lt;_CharT,_Traits,_Alloc&gt;&amp; __s,</w:t>
      </w:r>
    </w:p>
    <w:p w:rsidR="00000000" w:rsidRDefault="009A2BC5">
      <w:pPr>
        <w:pStyle w:val="ALT-L"/>
        <w:ind w:right="-1238"/>
      </w:pPr>
      <w:r>
        <w:t xml:space="preserve">                        size_t __pos,</w:t>
      </w:r>
    </w:p>
    <w:p w:rsidR="00000000" w:rsidRDefault="009A2BC5">
      <w:pPr>
        <w:pStyle w:val="ALT-L"/>
        <w:ind w:right="-1238"/>
      </w:pPr>
      <w:r>
        <w:lastRenderedPageBreak/>
        <w:t xml:space="preserve">                        size_t __n)</w:t>
      </w:r>
    </w:p>
    <w:p w:rsidR="00000000" w:rsidRDefault="009A2BC5">
      <w:pPr>
        <w:pStyle w:val="ALT-L"/>
        <w:ind w:right="-1238"/>
      </w:pPr>
      <w:r>
        <w:t>{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reset(</w:t>
      </w:r>
      <w:proofErr w:type="gramEnd"/>
      <w:r>
        <w:t>);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const</w:t>
      </w:r>
      <w:proofErr w:type="gramEnd"/>
      <w:r>
        <w:t xml:space="preserve"> size_t __nbits = min(_Nb, min(__n, __s.size() - __pos));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for</w:t>
      </w:r>
      <w:proofErr w:type="gramEnd"/>
      <w:r>
        <w:t xml:space="preserve"> (size_t __i = 0; __i &lt; __nbits; ++__i) {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switch(</w:t>
      </w:r>
      <w:proofErr w:type="gramEnd"/>
      <w:r>
        <w:t>__s[__pos + __nbits - __i - 1]) {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case</w:t>
      </w:r>
      <w:proofErr w:type="gramEnd"/>
      <w:r>
        <w:t xml:space="preserve"> '0':</w:t>
      </w:r>
    </w:p>
    <w:p w:rsidR="00000000" w:rsidRDefault="009A2BC5">
      <w:pPr>
        <w:pStyle w:val="ALT-L"/>
        <w:ind w:right="-1238"/>
      </w:pPr>
      <w:r>
        <w:t xml:space="preserve">      </w:t>
      </w:r>
      <w:proofErr w:type="gramStart"/>
      <w:r>
        <w:t>break</w:t>
      </w:r>
      <w:proofErr w:type="gramEnd"/>
      <w:r>
        <w:t>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case</w:t>
      </w:r>
      <w:proofErr w:type="gramEnd"/>
      <w:r>
        <w:t xml:space="preserve"> '1':</w:t>
      </w:r>
    </w:p>
    <w:p w:rsidR="00000000" w:rsidRDefault="009A2BC5">
      <w:pPr>
        <w:pStyle w:val="ALT-L"/>
        <w:ind w:right="-1238"/>
      </w:pPr>
      <w:r>
        <w:t xml:space="preserve">      </w:t>
      </w:r>
      <w:proofErr w:type="gramStart"/>
      <w:r>
        <w:t>se</w:t>
      </w:r>
      <w:r>
        <w:t>t(</w:t>
      </w:r>
      <w:proofErr w:type="gramEnd"/>
      <w:r>
        <w:t>__i);</w:t>
      </w:r>
    </w:p>
    <w:p w:rsidR="00000000" w:rsidRDefault="009A2BC5">
      <w:pPr>
        <w:pStyle w:val="ALT-L"/>
        <w:ind w:right="-1238"/>
      </w:pPr>
      <w:r>
        <w:t xml:space="preserve">      </w:t>
      </w:r>
      <w:proofErr w:type="gramStart"/>
      <w:r>
        <w:t>break</w:t>
      </w:r>
      <w:proofErr w:type="gramEnd"/>
      <w:r>
        <w:t>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default</w:t>
      </w:r>
      <w:proofErr w:type="gramEnd"/>
      <w:r>
        <w:t>:</w:t>
      </w:r>
    </w:p>
    <w:p w:rsidR="00000000" w:rsidRDefault="009A2BC5">
      <w:pPr>
        <w:pStyle w:val="ALT-L"/>
        <w:ind w:right="-1238"/>
      </w:pPr>
      <w:r>
        <w:t xml:space="preserve">      __STL_</w:t>
      </w:r>
      <w:proofErr w:type="gramStart"/>
      <w:r>
        <w:t>THROW(</w:t>
      </w:r>
      <w:proofErr w:type="gramEnd"/>
      <w:r>
        <w:t>invalid_argument("bitset"));</w:t>
      </w:r>
    </w:p>
    <w:p w:rsidR="00000000" w:rsidRDefault="009A2BC5">
      <w:pPr>
        <w:pStyle w:val="ALT-L"/>
        <w:ind w:right="-1238"/>
      </w:pPr>
      <w:r>
        <w:t xml:space="preserve">    }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  <w:r>
        <w:t>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proofErr w:type="gramStart"/>
      <w:r>
        <w:t>template</w:t>
      </w:r>
      <w:proofErr w:type="gramEnd"/>
      <w:r>
        <w:t xml:space="preserve"> &lt;size_t _Nb, class _WordT&gt;</w:t>
      </w:r>
    </w:p>
    <w:p w:rsidR="00000000" w:rsidRDefault="009A2BC5">
      <w:pPr>
        <w:pStyle w:val="ALT-L"/>
        <w:ind w:right="-1238"/>
      </w:pPr>
      <w:proofErr w:type="gramStart"/>
      <w:r>
        <w:t>template</w:t>
      </w:r>
      <w:proofErr w:type="gramEnd"/>
      <w:r>
        <w:t xml:space="preserve"> &lt;class _CharT, class _Traits, class _Alloc&gt;</w:t>
      </w:r>
    </w:p>
    <w:p w:rsidR="00000000" w:rsidRDefault="009A2BC5">
      <w:pPr>
        <w:pStyle w:val="ALT-L"/>
        <w:ind w:right="-1238"/>
      </w:pPr>
      <w:proofErr w:type="gramStart"/>
      <w:r>
        <w:t>void</w:t>
      </w:r>
      <w:proofErr w:type="gramEnd"/>
      <w:r>
        <w:t xml:space="preserve"> bitset&lt;_Nb, _WordT&gt;</w:t>
      </w:r>
    </w:p>
    <w:p w:rsidR="00000000" w:rsidRDefault="009A2BC5">
      <w:pPr>
        <w:pStyle w:val="ALT-L"/>
        <w:ind w:right="-1238"/>
      </w:pPr>
      <w:r>
        <w:t xml:space="preserve">  :</w:t>
      </w:r>
      <w:proofErr w:type="gramStart"/>
      <w:r>
        <w:t>:_</w:t>
      </w:r>
      <w:proofErr w:type="gramEnd"/>
      <w:r>
        <w:t>M_copy_to_string(basic_string&lt;_CharT, _Trai</w:t>
      </w:r>
      <w:r>
        <w:t>ts, _Alloc&gt;&amp; __s) const</w:t>
      </w:r>
    </w:p>
    <w:p w:rsidR="00000000" w:rsidRDefault="009A2BC5">
      <w:pPr>
        <w:pStyle w:val="ALT-L"/>
        <w:ind w:right="-1238"/>
      </w:pPr>
      <w:r>
        <w:t>{</w:t>
      </w:r>
    </w:p>
    <w:p w:rsidR="00000000" w:rsidRDefault="009A2BC5">
      <w:pPr>
        <w:pStyle w:val="ALT-L"/>
        <w:ind w:right="-1238"/>
      </w:pPr>
      <w:r>
        <w:t xml:space="preserve">  __</w:t>
      </w:r>
      <w:proofErr w:type="gramStart"/>
      <w:r>
        <w:t>s.assign(</w:t>
      </w:r>
      <w:proofErr w:type="gramEnd"/>
      <w:r>
        <w:t>_Nb, '0');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for</w:t>
      </w:r>
      <w:proofErr w:type="gramEnd"/>
      <w:r>
        <w:t xml:space="preserve"> (size_t __i = 0; __i &lt; _Nb; ++__i)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if</w:t>
      </w:r>
      <w:proofErr w:type="gramEnd"/>
      <w:r>
        <w:t xml:space="preserve"> (_Unchecked_test(__i))</w:t>
      </w:r>
    </w:p>
    <w:p w:rsidR="00000000" w:rsidRDefault="009A2BC5">
      <w:pPr>
        <w:pStyle w:val="ALT-L"/>
        <w:ind w:right="-1238"/>
      </w:pPr>
      <w:r>
        <w:t xml:space="preserve">      __</w:t>
      </w:r>
      <w:proofErr w:type="gramStart"/>
      <w:r>
        <w:t>s[</w:t>
      </w:r>
      <w:proofErr w:type="gramEnd"/>
      <w:r>
        <w:t>_Nb - 1 - __i] = '1';</w:t>
      </w:r>
    </w:p>
    <w:p w:rsidR="00000000" w:rsidRDefault="009A2BC5">
      <w:pPr>
        <w:pStyle w:val="ALT-L"/>
        <w:ind w:right="-1238"/>
      </w:pPr>
      <w:r>
        <w:t>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>// ------------------------------------------------------------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>//</w:t>
      </w:r>
    </w:p>
    <w:p w:rsidR="00000000" w:rsidRDefault="009A2BC5">
      <w:pPr>
        <w:pStyle w:val="ALT-L"/>
        <w:ind w:right="-1238"/>
      </w:pPr>
      <w:r>
        <w:t>// 23.3.5.3 bitset operations:</w:t>
      </w:r>
    </w:p>
    <w:p w:rsidR="00000000" w:rsidRDefault="009A2BC5">
      <w:pPr>
        <w:pStyle w:val="ALT-L"/>
        <w:ind w:right="-1238"/>
      </w:pPr>
      <w:r>
        <w:t>//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proofErr w:type="gramStart"/>
      <w:r>
        <w:t>template</w:t>
      </w:r>
      <w:proofErr w:type="gramEnd"/>
      <w:r>
        <w:t xml:space="preserve"> &lt;size_t _Nb, class _WordT&gt;</w:t>
      </w:r>
    </w:p>
    <w:p w:rsidR="00000000" w:rsidRDefault="009A2BC5">
      <w:pPr>
        <w:pStyle w:val="ALT-L"/>
        <w:ind w:right="-1238"/>
      </w:pPr>
      <w:proofErr w:type="gramStart"/>
      <w:r>
        <w:t>inline</w:t>
      </w:r>
      <w:proofErr w:type="gramEnd"/>
      <w:r>
        <w:t xml:space="preserve"> bitset&lt;_Nb,_WordT&gt; operator&amp;(const bitset&lt;_Nb,_WordT&gt;&amp; __x,</w:t>
      </w:r>
    </w:p>
    <w:p w:rsidR="00000000" w:rsidRDefault="009A2BC5">
      <w:pPr>
        <w:pStyle w:val="ALT-L"/>
        <w:ind w:right="-1238"/>
      </w:pPr>
      <w:r>
        <w:t xml:space="preserve">                                    </w:t>
      </w:r>
      <w:proofErr w:type="gramStart"/>
      <w:r>
        <w:t>const</w:t>
      </w:r>
      <w:proofErr w:type="gramEnd"/>
      <w:r>
        <w:t xml:space="preserve"> bitset&lt;_Nb,_WordT&gt;&amp; __y) {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bitset</w:t>
      </w:r>
      <w:proofErr w:type="gramEnd"/>
      <w:r>
        <w:t>&lt;_Nb,_WordT&gt; __result(__x);</w:t>
      </w:r>
    </w:p>
    <w:p w:rsidR="00000000" w:rsidRDefault="009A2BC5">
      <w:pPr>
        <w:pStyle w:val="ALT-L"/>
        <w:ind w:right="-1238"/>
      </w:pPr>
      <w:r>
        <w:t xml:space="preserve">  __result &amp;= __y;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return</w:t>
      </w:r>
      <w:proofErr w:type="gramEnd"/>
      <w:r>
        <w:t xml:space="preserve"> __result;</w:t>
      </w:r>
    </w:p>
    <w:p w:rsidR="00000000" w:rsidRDefault="009A2BC5">
      <w:pPr>
        <w:pStyle w:val="ALT-L"/>
        <w:ind w:right="-1238"/>
      </w:pPr>
      <w:r>
        <w:t>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proofErr w:type="gramStart"/>
      <w:r>
        <w:t>te</w:t>
      </w:r>
      <w:r>
        <w:t>mplate</w:t>
      </w:r>
      <w:proofErr w:type="gramEnd"/>
      <w:r>
        <w:t xml:space="preserve"> &lt;size_t _Nb, class _WordT&gt;</w:t>
      </w:r>
    </w:p>
    <w:p w:rsidR="00000000" w:rsidRDefault="009A2BC5">
      <w:pPr>
        <w:pStyle w:val="ALT-L"/>
        <w:ind w:right="-1238"/>
      </w:pPr>
      <w:proofErr w:type="gramStart"/>
      <w:r>
        <w:t>inline</w:t>
      </w:r>
      <w:proofErr w:type="gramEnd"/>
      <w:r>
        <w:t xml:space="preserve"> bitset&lt;_Nb,_WordT&gt; operator|(const bitset&lt;_Nb,_WordT&gt;&amp; __x,</w:t>
      </w:r>
    </w:p>
    <w:p w:rsidR="00000000" w:rsidRDefault="009A2BC5">
      <w:pPr>
        <w:pStyle w:val="ALT-L"/>
        <w:ind w:right="-1238"/>
      </w:pPr>
      <w:r>
        <w:t xml:space="preserve">                                    </w:t>
      </w:r>
      <w:proofErr w:type="gramStart"/>
      <w:r>
        <w:t>const</w:t>
      </w:r>
      <w:proofErr w:type="gramEnd"/>
      <w:r>
        <w:t xml:space="preserve"> bitset&lt;_Nb,_WordT&gt;&amp; __y) {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bitset</w:t>
      </w:r>
      <w:proofErr w:type="gramEnd"/>
      <w:r>
        <w:t>&lt;_Nb,_WordT&gt; __result(__x);</w:t>
      </w:r>
    </w:p>
    <w:p w:rsidR="00000000" w:rsidRDefault="009A2BC5">
      <w:pPr>
        <w:pStyle w:val="ALT-L"/>
        <w:ind w:right="-1238"/>
      </w:pPr>
      <w:r>
        <w:t xml:space="preserve">  __result |= __y;</w:t>
      </w:r>
    </w:p>
    <w:p w:rsidR="00000000" w:rsidRDefault="009A2BC5">
      <w:pPr>
        <w:pStyle w:val="ALT-L"/>
        <w:ind w:right="-1238"/>
      </w:pPr>
      <w:r>
        <w:lastRenderedPageBreak/>
        <w:t xml:space="preserve">  </w:t>
      </w:r>
      <w:proofErr w:type="gramStart"/>
      <w:r>
        <w:t>return</w:t>
      </w:r>
      <w:proofErr w:type="gramEnd"/>
      <w:r>
        <w:t xml:space="preserve"> __result;</w:t>
      </w:r>
    </w:p>
    <w:p w:rsidR="00000000" w:rsidRDefault="009A2BC5">
      <w:pPr>
        <w:pStyle w:val="ALT-L"/>
        <w:ind w:right="-1238"/>
      </w:pPr>
      <w:r>
        <w:t>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proofErr w:type="gramStart"/>
      <w:r>
        <w:t>template</w:t>
      </w:r>
      <w:proofErr w:type="gramEnd"/>
      <w:r>
        <w:t xml:space="preserve"> </w:t>
      </w:r>
      <w:r>
        <w:t>&lt;size_t _Nb, class _WordT&gt;</w:t>
      </w:r>
    </w:p>
    <w:p w:rsidR="00000000" w:rsidRDefault="009A2BC5">
      <w:pPr>
        <w:pStyle w:val="ALT-L"/>
        <w:ind w:right="-1238"/>
      </w:pPr>
      <w:proofErr w:type="gramStart"/>
      <w:r>
        <w:t>inline</w:t>
      </w:r>
      <w:proofErr w:type="gramEnd"/>
      <w:r>
        <w:t xml:space="preserve"> bitset&lt;_Nb,_WordT&gt; operator^(const bitset&lt;_Nb,_WordT&gt;&amp; __x,</w:t>
      </w:r>
    </w:p>
    <w:p w:rsidR="00000000" w:rsidRDefault="009A2BC5">
      <w:pPr>
        <w:pStyle w:val="ALT-L"/>
        <w:ind w:right="-1238"/>
      </w:pPr>
      <w:r>
        <w:t xml:space="preserve">                                    </w:t>
      </w:r>
      <w:proofErr w:type="gramStart"/>
      <w:r>
        <w:t>const</w:t>
      </w:r>
      <w:proofErr w:type="gramEnd"/>
      <w:r>
        <w:t xml:space="preserve"> bitset&lt;_Nb,_WordT&gt;&amp; __y) {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bitset</w:t>
      </w:r>
      <w:proofErr w:type="gramEnd"/>
      <w:r>
        <w:t>&lt;_Nb,_WordT&gt; __result(__x);</w:t>
      </w:r>
    </w:p>
    <w:p w:rsidR="00000000" w:rsidRDefault="009A2BC5">
      <w:pPr>
        <w:pStyle w:val="ALT-L"/>
        <w:ind w:right="-1238"/>
      </w:pPr>
      <w:r>
        <w:t xml:space="preserve">  __result ^= __y;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return</w:t>
      </w:r>
      <w:proofErr w:type="gramEnd"/>
      <w:r>
        <w:t xml:space="preserve"> __result;</w:t>
      </w:r>
    </w:p>
    <w:p w:rsidR="00000000" w:rsidRDefault="009A2BC5">
      <w:pPr>
        <w:pStyle w:val="ALT-L"/>
        <w:ind w:right="-1238"/>
      </w:pPr>
      <w:r>
        <w:t>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>// NOTE: these m</w:t>
      </w:r>
      <w:r>
        <w:t>ust be rewritten once we have templatized iostreams.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proofErr w:type="gramStart"/>
      <w:r>
        <w:t>template</w:t>
      </w:r>
      <w:proofErr w:type="gramEnd"/>
      <w:r>
        <w:t xml:space="preserve"> &lt;size_t _Nb, class _WordT&gt;</w:t>
      </w:r>
    </w:p>
    <w:p w:rsidR="00000000" w:rsidRDefault="009A2BC5">
      <w:pPr>
        <w:pStyle w:val="ALT-L"/>
        <w:ind w:right="-1238"/>
      </w:pPr>
      <w:proofErr w:type="gramStart"/>
      <w:r>
        <w:t>istream</w:t>
      </w:r>
      <w:proofErr w:type="gramEnd"/>
      <w:r>
        <w:t>&amp;</w:t>
      </w:r>
    </w:p>
    <w:p w:rsidR="00000000" w:rsidRDefault="009A2BC5">
      <w:pPr>
        <w:pStyle w:val="ALT-L"/>
        <w:ind w:right="-1238"/>
      </w:pPr>
      <w:proofErr w:type="gramStart"/>
      <w:r>
        <w:t>operator</w:t>
      </w:r>
      <w:proofErr w:type="gramEnd"/>
      <w:r>
        <w:t>&gt;&gt;(istream&amp; __is, bitset&lt;_Nb,_WordT&gt;&amp; __x) {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string</w:t>
      </w:r>
      <w:proofErr w:type="gramEnd"/>
      <w:r>
        <w:t xml:space="preserve"> __tmp;</w:t>
      </w:r>
    </w:p>
    <w:p w:rsidR="00000000" w:rsidRDefault="009A2BC5">
      <w:pPr>
        <w:pStyle w:val="ALT-L"/>
        <w:ind w:right="-1238"/>
      </w:pPr>
      <w:r>
        <w:t xml:space="preserve">  __</w:t>
      </w:r>
      <w:proofErr w:type="gramStart"/>
      <w:r>
        <w:t>tmp.reserve(</w:t>
      </w:r>
      <w:proofErr w:type="gramEnd"/>
      <w:r>
        <w:t>_Nb);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// </w:t>
      </w:r>
      <w:proofErr w:type="gramStart"/>
      <w:r>
        <w:t>In</w:t>
      </w:r>
      <w:proofErr w:type="gramEnd"/>
      <w:r>
        <w:t xml:space="preserve"> new templatized iostreams, use istream::sentry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if</w:t>
      </w:r>
      <w:proofErr w:type="gramEnd"/>
      <w:r>
        <w:t xml:space="preserve"> (__is</w:t>
      </w:r>
      <w:r>
        <w:t>.flags() &amp; ios::skipws) {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char</w:t>
      </w:r>
      <w:proofErr w:type="gramEnd"/>
      <w:r>
        <w:t xml:space="preserve"> __c;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do</w:t>
      </w:r>
      <w:proofErr w:type="gramEnd"/>
    </w:p>
    <w:p w:rsidR="00000000" w:rsidRDefault="009A2BC5">
      <w:pPr>
        <w:pStyle w:val="ALT-L"/>
        <w:ind w:right="-1238"/>
      </w:pPr>
      <w:r>
        <w:t xml:space="preserve">      __</w:t>
      </w:r>
      <w:proofErr w:type="gramStart"/>
      <w:r>
        <w:t>is.get(</w:t>
      </w:r>
      <w:proofErr w:type="gramEnd"/>
      <w:r>
        <w:t>__c);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while</w:t>
      </w:r>
      <w:proofErr w:type="gramEnd"/>
      <w:r>
        <w:t xml:space="preserve"> (__is &amp;&amp; isspace(__c));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if</w:t>
      </w:r>
      <w:proofErr w:type="gramEnd"/>
      <w:r>
        <w:t xml:space="preserve"> (__is)</w:t>
      </w:r>
    </w:p>
    <w:p w:rsidR="00000000" w:rsidRDefault="009A2BC5">
      <w:pPr>
        <w:pStyle w:val="ALT-L"/>
        <w:ind w:right="-1238"/>
      </w:pPr>
      <w:r>
        <w:t xml:space="preserve">      __</w:t>
      </w:r>
      <w:proofErr w:type="gramStart"/>
      <w:r>
        <w:t>is.putback(</w:t>
      </w:r>
      <w:proofErr w:type="gramEnd"/>
      <w:r>
        <w:t>__c);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for</w:t>
      </w:r>
      <w:proofErr w:type="gramEnd"/>
      <w:r>
        <w:t xml:space="preserve"> (size_t __i = 0; __i &lt; _Nb; ++__i) {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char</w:t>
      </w:r>
      <w:proofErr w:type="gramEnd"/>
      <w:r>
        <w:t xml:space="preserve"> __c;</w:t>
      </w:r>
    </w:p>
    <w:p w:rsidR="00000000" w:rsidRDefault="009A2BC5">
      <w:pPr>
        <w:pStyle w:val="ALT-L"/>
        <w:ind w:right="-1238"/>
      </w:pPr>
      <w:r>
        <w:t xml:space="preserve">    __</w:t>
      </w:r>
      <w:proofErr w:type="gramStart"/>
      <w:r>
        <w:t>is.get(</w:t>
      </w:r>
      <w:proofErr w:type="gramEnd"/>
      <w:r>
        <w:t>__c);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if</w:t>
      </w:r>
      <w:proofErr w:type="gramEnd"/>
      <w:r>
        <w:t xml:space="preserve"> (!__is)</w:t>
      </w:r>
    </w:p>
    <w:p w:rsidR="00000000" w:rsidRDefault="009A2BC5">
      <w:pPr>
        <w:pStyle w:val="ALT-L"/>
        <w:ind w:right="-1238"/>
      </w:pPr>
      <w:r>
        <w:t xml:space="preserve">      </w:t>
      </w:r>
      <w:proofErr w:type="gramStart"/>
      <w:r>
        <w:t>break</w:t>
      </w:r>
      <w:proofErr w:type="gramEnd"/>
      <w:r>
        <w:t>;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e</w:t>
      </w:r>
      <w:r>
        <w:t>lse</w:t>
      </w:r>
      <w:proofErr w:type="gramEnd"/>
      <w:r>
        <w:t xml:space="preserve"> if (__c != '0' &amp;&amp; __c != '1') {</w:t>
      </w:r>
    </w:p>
    <w:p w:rsidR="00000000" w:rsidRDefault="009A2BC5">
      <w:pPr>
        <w:pStyle w:val="ALT-L"/>
        <w:ind w:right="-1238"/>
      </w:pPr>
      <w:r>
        <w:t xml:space="preserve">      __</w:t>
      </w:r>
      <w:proofErr w:type="gramStart"/>
      <w:r>
        <w:t>is.putback(</w:t>
      </w:r>
      <w:proofErr w:type="gramEnd"/>
      <w:r>
        <w:t>__c);</w:t>
      </w:r>
    </w:p>
    <w:p w:rsidR="00000000" w:rsidRDefault="009A2BC5">
      <w:pPr>
        <w:pStyle w:val="ALT-L"/>
        <w:ind w:right="-1238"/>
      </w:pPr>
      <w:r>
        <w:t xml:space="preserve">      </w:t>
      </w:r>
      <w:proofErr w:type="gramStart"/>
      <w:r>
        <w:t>break</w:t>
      </w:r>
      <w:proofErr w:type="gramEnd"/>
      <w:r>
        <w:t>;</w:t>
      </w:r>
    </w:p>
    <w:p w:rsidR="00000000" w:rsidRDefault="009A2BC5">
      <w:pPr>
        <w:pStyle w:val="ALT-L"/>
        <w:ind w:right="-1238"/>
      </w:pPr>
      <w:r>
        <w:t xml:space="preserve">    }</w:t>
      </w:r>
    </w:p>
    <w:p w:rsidR="00000000" w:rsidRDefault="009A2BC5">
      <w:pPr>
        <w:pStyle w:val="ALT-L"/>
        <w:ind w:right="-1238"/>
      </w:pPr>
      <w:r>
        <w:t xml:space="preserve">    </w:t>
      </w:r>
      <w:proofErr w:type="gramStart"/>
      <w:r>
        <w:t>else</w:t>
      </w:r>
      <w:proofErr w:type="gramEnd"/>
    </w:p>
    <w:p w:rsidR="00000000" w:rsidRDefault="009A2BC5">
      <w:pPr>
        <w:pStyle w:val="ALT-L"/>
        <w:ind w:right="-1238"/>
      </w:pPr>
      <w:r>
        <w:t xml:space="preserve">      __tmp.push_</w:t>
      </w:r>
      <w:proofErr w:type="gramStart"/>
      <w:r>
        <w:t>back(</w:t>
      </w:r>
      <w:proofErr w:type="gramEnd"/>
      <w:r>
        <w:t>__c);</w:t>
      </w:r>
    </w:p>
    <w:p w:rsidR="00000000" w:rsidRDefault="009A2BC5">
      <w:pPr>
        <w:pStyle w:val="ALT-L"/>
        <w:ind w:right="-1238"/>
      </w:pPr>
      <w:r>
        <w:t xml:space="preserve">  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if</w:t>
      </w:r>
      <w:proofErr w:type="gramEnd"/>
      <w:r>
        <w:t xml:space="preserve"> (__tmp.empty())</w:t>
      </w:r>
    </w:p>
    <w:p w:rsidR="00000000" w:rsidRDefault="009A2BC5">
      <w:pPr>
        <w:pStyle w:val="ALT-L"/>
        <w:ind w:right="-1238"/>
      </w:pPr>
      <w:r>
        <w:t xml:space="preserve">    __</w:t>
      </w:r>
      <w:proofErr w:type="gramStart"/>
      <w:r>
        <w:t>is.clear(</w:t>
      </w:r>
      <w:proofErr w:type="gramEnd"/>
      <w:r>
        <w:t>__is.rdstate() | ios::failbit);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else</w:t>
      </w:r>
      <w:proofErr w:type="gramEnd"/>
    </w:p>
    <w:p w:rsidR="00000000" w:rsidRDefault="009A2BC5">
      <w:pPr>
        <w:pStyle w:val="ALT-L"/>
        <w:ind w:right="-1238"/>
      </w:pPr>
      <w:r>
        <w:t xml:space="preserve">    __x._M_copy_from_</w:t>
      </w:r>
      <w:proofErr w:type="gramStart"/>
      <w:r>
        <w:t>string(</w:t>
      </w:r>
      <w:proofErr w:type="gramEnd"/>
      <w:r>
        <w:t xml:space="preserve">__tmp, static_cast&lt;size_t&gt;(0), </w:t>
      </w:r>
      <w:r>
        <w:t>_Nb);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return</w:t>
      </w:r>
      <w:proofErr w:type="gramEnd"/>
      <w:r>
        <w:t xml:space="preserve"> __is;</w:t>
      </w:r>
    </w:p>
    <w:p w:rsidR="00000000" w:rsidRDefault="009A2BC5">
      <w:pPr>
        <w:pStyle w:val="ALT-L"/>
        <w:ind w:right="-1238"/>
      </w:pPr>
      <w:r>
        <w:lastRenderedPageBreak/>
        <w:t>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proofErr w:type="gramStart"/>
      <w:r>
        <w:t>template</w:t>
      </w:r>
      <w:proofErr w:type="gramEnd"/>
      <w:r>
        <w:t xml:space="preserve"> &lt;size_t _Nb, class _WordT&gt;</w:t>
      </w:r>
    </w:p>
    <w:p w:rsidR="00000000" w:rsidRDefault="009A2BC5">
      <w:pPr>
        <w:pStyle w:val="ALT-L"/>
        <w:ind w:right="-1238"/>
      </w:pPr>
      <w:proofErr w:type="gramStart"/>
      <w:r>
        <w:t>ostream</w:t>
      </w:r>
      <w:proofErr w:type="gramEnd"/>
      <w:r>
        <w:t>&amp; operator&lt;&lt;(ostream&amp; __os, const bitset&lt;_Nb,_WordT&gt;&amp; __x) {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string</w:t>
      </w:r>
      <w:proofErr w:type="gramEnd"/>
      <w:r>
        <w:t xml:space="preserve"> __tmp;</w:t>
      </w:r>
    </w:p>
    <w:p w:rsidR="00000000" w:rsidRDefault="009A2BC5">
      <w:pPr>
        <w:pStyle w:val="ALT-L"/>
        <w:ind w:right="-1238"/>
      </w:pPr>
      <w:r>
        <w:t xml:space="preserve">  __x._M_copy_to_</w:t>
      </w:r>
      <w:proofErr w:type="gramStart"/>
      <w:r>
        <w:t>string(</w:t>
      </w:r>
      <w:proofErr w:type="gramEnd"/>
      <w:r>
        <w:t>__tmp);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return</w:t>
      </w:r>
      <w:proofErr w:type="gramEnd"/>
      <w:r>
        <w:t xml:space="preserve"> __os &lt;&lt; __tmp;</w:t>
      </w:r>
    </w:p>
    <w:p w:rsidR="00000000" w:rsidRDefault="009A2BC5">
      <w:pPr>
        <w:pStyle w:val="ALT-L"/>
        <w:ind w:right="-1238"/>
      </w:pPr>
      <w:r>
        <w:t>}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>// -------------------------------------------------</w:t>
      </w:r>
      <w:r>
        <w:t>-----------</w:t>
      </w:r>
    </w:p>
    <w:p w:rsidR="00000000" w:rsidRDefault="009A2BC5">
      <w:pPr>
        <w:pStyle w:val="ALT-L"/>
        <w:ind w:right="-1238"/>
      </w:pPr>
      <w:r>
        <w:t>// Lookup tables for find and count operations.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proofErr w:type="gramStart"/>
      <w:r>
        <w:t>template&lt;</w:t>
      </w:r>
      <w:proofErr w:type="gramEnd"/>
      <w:r>
        <w:t>bool __dummy&gt;</w:t>
      </w:r>
    </w:p>
    <w:p w:rsidR="00000000" w:rsidRDefault="009A2BC5">
      <w:pPr>
        <w:pStyle w:val="ALT-L"/>
        <w:ind w:right="-1238"/>
      </w:pPr>
      <w:proofErr w:type="gramStart"/>
      <w:r>
        <w:t>unsigned</w:t>
      </w:r>
      <w:proofErr w:type="gramEnd"/>
      <w:r>
        <w:t xml:space="preserve"> char _Bit_count&lt;__dummy&gt;::_S_bit_count[] = {</w:t>
      </w:r>
    </w:p>
    <w:p w:rsidR="00000000" w:rsidRDefault="009A2BC5">
      <w:pPr>
        <w:pStyle w:val="ALT-L"/>
        <w:ind w:right="-1238"/>
      </w:pPr>
      <w:r>
        <w:t xml:space="preserve">  0, /*   0 */ 1, /*   1 */ 1, /*   2 */ 2, /*   3 */ 1, /*   4 */</w:t>
      </w:r>
    </w:p>
    <w:p w:rsidR="00000000" w:rsidRDefault="009A2BC5">
      <w:pPr>
        <w:pStyle w:val="ALT-L"/>
        <w:ind w:right="-1238"/>
      </w:pPr>
      <w:r>
        <w:t xml:space="preserve">  2, /*   5 */ 2, /*   6 */ 3, /*   7 */ 1, /*   8 </w:t>
      </w:r>
      <w:r>
        <w:t>*/ 2, /*   9 */</w:t>
      </w:r>
    </w:p>
    <w:p w:rsidR="00000000" w:rsidRDefault="009A2BC5">
      <w:pPr>
        <w:pStyle w:val="ALT-L"/>
        <w:ind w:right="-1238"/>
      </w:pPr>
      <w:r>
        <w:t xml:space="preserve">  2, /</w:t>
      </w:r>
      <w:proofErr w:type="gramStart"/>
      <w:r>
        <w:t>*  10</w:t>
      </w:r>
      <w:proofErr w:type="gramEnd"/>
      <w:r>
        <w:t xml:space="preserve"> */ 3, /*  11 */ 2, /*  12 */ 3, /*  13 */ 3, /*  14 */</w:t>
      </w:r>
    </w:p>
    <w:p w:rsidR="00000000" w:rsidRDefault="009A2BC5">
      <w:pPr>
        <w:pStyle w:val="ALT-L"/>
        <w:ind w:right="-1238"/>
      </w:pPr>
      <w:r>
        <w:t xml:space="preserve">  4, /</w:t>
      </w:r>
      <w:proofErr w:type="gramStart"/>
      <w:r>
        <w:t>*  15</w:t>
      </w:r>
      <w:proofErr w:type="gramEnd"/>
      <w:r>
        <w:t xml:space="preserve"> */ 1, /*  16 */ 2, /*  17 */ 2, /*  18 */ 3, /*  19 */</w:t>
      </w:r>
    </w:p>
    <w:p w:rsidR="00000000" w:rsidRDefault="009A2BC5">
      <w:pPr>
        <w:pStyle w:val="ALT-L"/>
        <w:ind w:right="-1238"/>
      </w:pPr>
      <w:r>
        <w:t xml:space="preserve">  2, /</w:t>
      </w:r>
      <w:proofErr w:type="gramStart"/>
      <w:r>
        <w:t>*  20</w:t>
      </w:r>
      <w:proofErr w:type="gramEnd"/>
      <w:r>
        <w:t xml:space="preserve"> */ 3, /*  21 */ 3, /*  22 */ 4, /*  23 */ 2, /*  24 */</w:t>
      </w:r>
    </w:p>
    <w:p w:rsidR="00000000" w:rsidRDefault="009A2BC5">
      <w:pPr>
        <w:pStyle w:val="ALT-L"/>
        <w:ind w:right="-1238"/>
      </w:pPr>
      <w:r>
        <w:t xml:space="preserve">  3, /</w:t>
      </w:r>
      <w:proofErr w:type="gramStart"/>
      <w:r>
        <w:t>*  25</w:t>
      </w:r>
      <w:proofErr w:type="gramEnd"/>
      <w:r>
        <w:t xml:space="preserve"> */ 3, /*  26 */ 4, /*  27 *</w:t>
      </w:r>
      <w:r>
        <w:t>/ 3, /*  28 */ 4, /*  29 */</w:t>
      </w:r>
    </w:p>
    <w:p w:rsidR="00000000" w:rsidRDefault="009A2BC5">
      <w:pPr>
        <w:pStyle w:val="ALT-L"/>
        <w:ind w:right="-1238"/>
      </w:pPr>
      <w:r>
        <w:t xml:space="preserve">  4, /</w:t>
      </w:r>
      <w:proofErr w:type="gramStart"/>
      <w:r>
        <w:t>*  30</w:t>
      </w:r>
      <w:proofErr w:type="gramEnd"/>
      <w:r>
        <w:t xml:space="preserve"> */ 5, /*  31 */ 1, /*  32 */ 2, /*  33 */ 2, /*  34 */</w:t>
      </w:r>
    </w:p>
    <w:p w:rsidR="00000000" w:rsidRDefault="009A2BC5">
      <w:pPr>
        <w:pStyle w:val="ALT-L"/>
        <w:ind w:right="-1238"/>
      </w:pPr>
      <w:r>
        <w:t xml:space="preserve">  3, /</w:t>
      </w:r>
      <w:proofErr w:type="gramStart"/>
      <w:r>
        <w:t>*  35</w:t>
      </w:r>
      <w:proofErr w:type="gramEnd"/>
      <w:r>
        <w:t xml:space="preserve"> */ 2, /*  36 */ 3, /*  37 */ 3, /*  38 */ 4, /*  39 */</w:t>
      </w:r>
    </w:p>
    <w:p w:rsidR="00000000" w:rsidRDefault="009A2BC5">
      <w:pPr>
        <w:pStyle w:val="ALT-L"/>
        <w:ind w:right="-1238"/>
      </w:pPr>
      <w:r>
        <w:t xml:space="preserve">  2, /</w:t>
      </w:r>
      <w:proofErr w:type="gramStart"/>
      <w:r>
        <w:t>*  40</w:t>
      </w:r>
      <w:proofErr w:type="gramEnd"/>
      <w:r>
        <w:t xml:space="preserve"> */ 3, /*  41 */ 3, /*  42 */ 4, /*  43 */ 3, /*  44 */</w:t>
      </w:r>
    </w:p>
    <w:p w:rsidR="00000000" w:rsidRDefault="009A2BC5">
      <w:pPr>
        <w:pStyle w:val="ALT-L"/>
        <w:ind w:right="-1238"/>
      </w:pPr>
      <w:r>
        <w:t xml:space="preserve">  4, /</w:t>
      </w:r>
      <w:proofErr w:type="gramStart"/>
      <w:r>
        <w:t>*  45</w:t>
      </w:r>
      <w:proofErr w:type="gramEnd"/>
      <w:r>
        <w:t xml:space="preserve"> */ 4, /*  46 */</w:t>
      </w:r>
      <w:r>
        <w:t xml:space="preserve"> 5, /*  47 */ 2, /*  48 */ 3, /*  49 */</w:t>
      </w:r>
    </w:p>
    <w:p w:rsidR="00000000" w:rsidRDefault="009A2BC5">
      <w:pPr>
        <w:pStyle w:val="ALT-L"/>
        <w:ind w:right="-1238"/>
      </w:pPr>
      <w:r>
        <w:t xml:space="preserve">  3, /</w:t>
      </w:r>
      <w:proofErr w:type="gramStart"/>
      <w:r>
        <w:t>*  50</w:t>
      </w:r>
      <w:proofErr w:type="gramEnd"/>
      <w:r>
        <w:t xml:space="preserve"> */ 4, /*  51 */ 3, /*  52 */ 4, /*  53 */ 4, /*  54 */</w:t>
      </w:r>
    </w:p>
    <w:p w:rsidR="00000000" w:rsidRDefault="009A2BC5">
      <w:pPr>
        <w:pStyle w:val="ALT-L"/>
        <w:ind w:right="-1238"/>
      </w:pPr>
      <w:r>
        <w:t xml:space="preserve">  5, /</w:t>
      </w:r>
      <w:proofErr w:type="gramStart"/>
      <w:r>
        <w:t>*  55</w:t>
      </w:r>
      <w:proofErr w:type="gramEnd"/>
      <w:r>
        <w:t xml:space="preserve"> */ 3, /*  56 */ 4, /*  57 */ 4, /*  58 */ 5, /*  59 */</w:t>
      </w:r>
    </w:p>
    <w:p w:rsidR="00000000" w:rsidRDefault="009A2BC5">
      <w:pPr>
        <w:pStyle w:val="ALT-L"/>
        <w:ind w:right="-1238"/>
      </w:pPr>
      <w:r>
        <w:t xml:space="preserve">  4, /</w:t>
      </w:r>
      <w:proofErr w:type="gramStart"/>
      <w:r>
        <w:t>*  60</w:t>
      </w:r>
      <w:proofErr w:type="gramEnd"/>
      <w:r>
        <w:t xml:space="preserve"> */ 5, /*  61 */ 5, /*  62 */ 6, /*  63 */ 1, /*  64 */</w:t>
      </w:r>
    </w:p>
    <w:p w:rsidR="00000000" w:rsidRDefault="009A2BC5">
      <w:pPr>
        <w:pStyle w:val="ALT-L"/>
        <w:ind w:right="-1238"/>
      </w:pPr>
      <w:r>
        <w:t xml:space="preserve">  2, /</w:t>
      </w:r>
      <w:proofErr w:type="gramStart"/>
      <w:r>
        <w:t>*  65</w:t>
      </w:r>
      <w:proofErr w:type="gramEnd"/>
      <w:r>
        <w:t xml:space="preserve"> */ </w:t>
      </w:r>
      <w:r>
        <w:t>2, /*  66 */ 3, /*  67 */ 2, /*  68 */ 3, /*  69 */</w:t>
      </w:r>
    </w:p>
    <w:p w:rsidR="00000000" w:rsidRDefault="009A2BC5">
      <w:pPr>
        <w:pStyle w:val="ALT-L"/>
        <w:ind w:right="-1238"/>
      </w:pPr>
      <w:r>
        <w:t xml:space="preserve">  3, /</w:t>
      </w:r>
      <w:proofErr w:type="gramStart"/>
      <w:r>
        <w:t>*  70</w:t>
      </w:r>
      <w:proofErr w:type="gramEnd"/>
      <w:r>
        <w:t xml:space="preserve"> */ 4, /*  71 */ 2, /*  72 */ 3, /*  73 */ 3, /*  74 */</w:t>
      </w:r>
    </w:p>
    <w:p w:rsidR="00000000" w:rsidRDefault="009A2BC5">
      <w:pPr>
        <w:pStyle w:val="ALT-L"/>
        <w:ind w:right="-1238"/>
      </w:pPr>
      <w:r>
        <w:t xml:space="preserve">  4, /</w:t>
      </w:r>
      <w:proofErr w:type="gramStart"/>
      <w:r>
        <w:t>*  75</w:t>
      </w:r>
      <w:proofErr w:type="gramEnd"/>
      <w:r>
        <w:t xml:space="preserve"> */ 3, /*  76 */ 4, /*  77 */ 4, /*  78 */ 5, /*  79 */</w:t>
      </w:r>
    </w:p>
    <w:p w:rsidR="00000000" w:rsidRDefault="009A2BC5">
      <w:pPr>
        <w:pStyle w:val="ALT-L"/>
        <w:ind w:right="-1238"/>
      </w:pPr>
      <w:r>
        <w:t xml:space="preserve">  2, /</w:t>
      </w:r>
      <w:proofErr w:type="gramStart"/>
      <w:r>
        <w:t>*  80</w:t>
      </w:r>
      <w:proofErr w:type="gramEnd"/>
      <w:r>
        <w:t xml:space="preserve"> */ 3, /*  81 */ 3, /*  82 */ 4, /*  83 */ 3, /*  84 */</w:t>
      </w:r>
    </w:p>
    <w:p w:rsidR="00000000" w:rsidRDefault="009A2BC5">
      <w:pPr>
        <w:pStyle w:val="ALT-L"/>
        <w:ind w:right="-1238"/>
      </w:pPr>
      <w:r>
        <w:t xml:space="preserve">  4</w:t>
      </w:r>
      <w:r>
        <w:t>, /</w:t>
      </w:r>
      <w:proofErr w:type="gramStart"/>
      <w:r>
        <w:t>*  85</w:t>
      </w:r>
      <w:proofErr w:type="gramEnd"/>
      <w:r>
        <w:t xml:space="preserve"> */ 4, /*  86 */ 5, /*  87 */ 3, /*  88 */ 4, /*  89 */</w:t>
      </w:r>
    </w:p>
    <w:p w:rsidR="00000000" w:rsidRDefault="009A2BC5">
      <w:pPr>
        <w:pStyle w:val="ALT-L"/>
        <w:ind w:right="-1238"/>
      </w:pPr>
      <w:r>
        <w:t xml:space="preserve">  4, /</w:t>
      </w:r>
      <w:proofErr w:type="gramStart"/>
      <w:r>
        <w:t>*  90</w:t>
      </w:r>
      <w:proofErr w:type="gramEnd"/>
      <w:r>
        <w:t xml:space="preserve"> */ 5, /*  91 */ 4, /*  92 */ 5, /*  93 */ 5, /*  94 */</w:t>
      </w:r>
    </w:p>
    <w:p w:rsidR="00000000" w:rsidRDefault="009A2BC5">
      <w:pPr>
        <w:pStyle w:val="ALT-L"/>
        <w:ind w:right="-1238"/>
      </w:pPr>
      <w:r>
        <w:t xml:space="preserve">  6, /</w:t>
      </w:r>
      <w:proofErr w:type="gramStart"/>
      <w:r>
        <w:t>*  95</w:t>
      </w:r>
      <w:proofErr w:type="gramEnd"/>
      <w:r>
        <w:t xml:space="preserve"> */ 2, /*  96 */ 3, /*  97 */ 3, /*  98 */ 4, /*  99 */</w:t>
      </w:r>
    </w:p>
    <w:p w:rsidR="00000000" w:rsidRDefault="009A2BC5">
      <w:pPr>
        <w:pStyle w:val="ALT-L"/>
        <w:ind w:right="-1238"/>
      </w:pPr>
      <w:r>
        <w:t xml:space="preserve">  3, /* 100 */ 4, /* 101 */ 4, /* 102 */ 5, /* 103 */ 3, /</w:t>
      </w:r>
      <w:r>
        <w:t>* 104 */</w:t>
      </w:r>
    </w:p>
    <w:p w:rsidR="00000000" w:rsidRDefault="009A2BC5">
      <w:pPr>
        <w:pStyle w:val="ALT-L"/>
        <w:ind w:right="-1238"/>
      </w:pPr>
      <w:r>
        <w:t xml:space="preserve">  4, /* 105 */ 4, /* 106 */ 5, /* 107 */ 4, /* 108 */ 5, /* 109 */</w:t>
      </w:r>
    </w:p>
    <w:p w:rsidR="00000000" w:rsidRDefault="009A2BC5">
      <w:pPr>
        <w:pStyle w:val="ALT-L"/>
        <w:ind w:right="-1238"/>
      </w:pPr>
      <w:r>
        <w:t xml:space="preserve">  5, /* 110 */ 6, /* 111 */ 3, /* 112 */ 4, /* 113 */ 4, /* 114 */</w:t>
      </w:r>
    </w:p>
    <w:p w:rsidR="00000000" w:rsidRDefault="009A2BC5">
      <w:pPr>
        <w:pStyle w:val="ALT-L"/>
        <w:ind w:right="-1238"/>
      </w:pPr>
      <w:r>
        <w:t xml:space="preserve">  5, /* 115 */ 4, /* 116 */ 5, /* 117 */ 5, /* 118 */ 6, /* 119 */</w:t>
      </w:r>
    </w:p>
    <w:p w:rsidR="00000000" w:rsidRDefault="009A2BC5">
      <w:pPr>
        <w:pStyle w:val="ALT-L"/>
        <w:ind w:right="-1238"/>
      </w:pPr>
      <w:r>
        <w:t xml:space="preserve">  4, /* 120 */ 5, /* 121 */ 5, /* 122 */ 6, /*</w:t>
      </w:r>
      <w:r>
        <w:t xml:space="preserve"> 123 */ 5, /* 124 */</w:t>
      </w:r>
    </w:p>
    <w:p w:rsidR="00000000" w:rsidRDefault="009A2BC5">
      <w:pPr>
        <w:pStyle w:val="ALT-L"/>
        <w:ind w:right="-1238"/>
      </w:pPr>
      <w:r>
        <w:t xml:space="preserve">  6, /* 125 */ 6, /* 126 */ 7, /* 127 */ 1, /* 128 */ 2, /* 129 */</w:t>
      </w:r>
    </w:p>
    <w:p w:rsidR="00000000" w:rsidRDefault="009A2BC5">
      <w:pPr>
        <w:pStyle w:val="ALT-L"/>
        <w:ind w:right="-1238"/>
      </w:pPr>
      <w:r>
        <w:t xml:space="preserve">  2, /* 130 */ 3, /* 131 */ 2, /* 132 */ 3, /* 133 */ 3, /* 134 */</w:t>
      </w:r>
    </w:p>
    <w:p w:rsidR="00000000" w:rsidRDefault="009A2BC5">
      <w:pPr>
        <w:pStyle w:val="ALT-L"/>
        <w:ind w:right="-1238"/>
      </w:pPr>
      <w:r>
        <w:t xml:space="preserve">  4, /* 135 */ 2, /* 136 */ 3, /* 137 */ 3, /* 138 */ 4, /* 139 */</w:t>
      </w:r>
    </w:p>
    <w:p w:rsidR="00000000" w:rsidRDefault="009A2BC5">
      <w:pPr>
        <w:pStyle w:val="ALT-L"/>
        <w:ind w:right="-1238"/>
      </w:pPr>
      <w:r>
        <w:t xml:space="preserve">  3, /* 140 */ 4, /* 141 */ 4, /* </w:t>
      </w:r>
      <w:r>
        <w:t>142 */ 5, /* 143 */ 2, /* 144 */</w:t>
      </w:r>
    </w:p>
    <w:p w:rsidR="00000000" w:rsidRDefault="009A2BC5">
      <w:pPr>
        <w:pStyle w:val="ALT-L"/>
        <w:ind w:right="-1238"/>
      </w:pPr>
      <w:r>
        <w:t xml:space="preserve">  3, /* 145 */ 3, /* 146 */ 4, /* 147 */ 3, /* 148 */ 4, /* 149 */</w:t>
      </w:r>
    </w:p>
    <w:p w:rsidR="00000000" w:rsidRDefault="009A2BC5">
      <w:pPr>
        <w:pStyle w:val="ALT-L"/>
        <w:ind w:right="-1238"/>
      </w:pPr>
      <w:r>
        <w:t xml:space="preserve">  4, /* 150 */ 5, /* 151 */ 3, /* 152 */ 4, /* 153 */ 4, /* 154 */</w:t>
      </w:r>
    </w:p>
    <w:p w:rsidR="00000000" w:rsidRDefault="009A2BC5">
      <w:pPr>
        <w:pStyle w:val="ALT-L"/>
        <w:ind w:right="-1238"/>
      </w:pPr>
      <w:r>
        <w:t xml:space="preserve">  5, /* 155 */ 4, /* 156 */ 5, /* 157 */ 5, /* 158 */ 6, /* 159 */</w:t>
      </w:r>
    </w:p>
    <w:p w:rsidR="00000000" w:rsidRDefault="009A2BC5">
      <w:pPr>
        <w:pStyle w:val="ALT-L"/>
        <w:ind w:right="-1238"/>
      </w:pPr>
      <w:r>
        <w:t xml:space="preserve">  2, /* 160 */ 3, /* 1</w:t>
      </w:r>
      <w:r>
        <w:t>61 */ 3, /* 162 */ 4, /* 163 */ 3, /* 164 */</w:t>
      </w:r>
    </w:p>
    <w:p w:rsidR="00000000" w:rsidRDefault="009A2BC5">
      <w:pPr>
        <w:pStyle w:val="ALT-L"/>
        <w:ind w:right="-1238"/>
      </w:pPr>
      <w:r>
        <w:t xml:space="preserve">  4, /* 165 */ 4, /* 166 */ 5, /* 167 */ 3, /* 168 */ 4, /* 169 */</w:t>
      </w:r>
    </w:p>
    <w:p w:rsidR="00000000" w:rsidRDefault="009A2BC5">
      <w:pPr>
        <w:pStyle w:val="ALT-L"/>
        <w:ind w:right="-1238"/>
      </w:pPr>
      <w:r>
        <w:t xml:space="preserve">  4, /* 170 */ 5, /* 171 */ 4, /* 172 */ 5, /* 173 */ 5, /* 174 */</w:t>
      </w:r>
    </w:p>
    <w:p w:rsidR="00000000" w:rsidRDefault="009A2BC5">
      <w:pPr>
        <w:pStyle w:val="ALT-L"/>
        <w:ind w:right="-1238"/>
      </w:pPr>
      <w:r>
        <w:lastRenderedPageBreak/>
        <w:t xml:space="preserve">  6, /* 175 */ 3, /* 176 */ 4, /* 177 */ 4, /* 178 */ 5, /* 179 */</w:t>
      </w:r>
    </w:p>
    <w:p w:rsidR="00000000" w:rsidRDefault="009A2BC5">
      <w:pPr>
        <w:pStyle w:val="ALT-L"/>
        <w:ind w:right="-1238"/>
      </w:pPr>
      <w:r>
        <w:t xml:space="preserve">  4, /* 18</w:t>
      </w:r>
      <w:r>
        <w:t>0 */ 5, /* 181 */ 5, /* 182 */ 6, /* 183 */ 4, /* 184 */</w:t>
      </w:r>
    </w:p>
    <w:p w:rsidR="00000000" w:rsidRDefault="009A2BC5">
      <w:pPr>
        <w:pStyle w:val="ALT-L"/>
        <w:ind w:right="-1238"/>
      </w:pPr>
      <w:r>
        <w:t xml:space="preserve">  5, /* 185 */ 5, /* 186 */ 6, /* 187 */ 5, /* 188 */ 6, /* 189 */</w:t>
      </w:r>
    </w:p>
    <w:p w:rsidR="00000000" w:rsidRDefault="009A2BC5">
      <w:pPr>
        <w:pStyle w:val="ALT-L"/>
        <w:ind w:right="-1238"/>
      </w:pPr>
      <w:r>
        <w:t xml:space="preserve">  6, /* 190 */ 7, /* 191 */ 2, /* 192 */ 3, /* 193 */ 3, /* 194 */</w:t>
      </w:r>
    </w:p>
    <w:p w:rsidR="00000000" w:rsidRDefault="009A2BC5">
      <w:pPr>
        <w:pStyle w:val="ALT-L"/>
        <w:ind w:right="-1238"/>
      </w:pPr>
      <w:r>
        <w:t xml:space="preserve">  4, /* 195 */ 3, /* 196 */ 4, /* 197 */ 4, /* 198 */ 5, /* 199 *</w:t>
      </w:r>
      <w:r>
        <w:t>/</w:t>
      </w:r>
    </w:p>
    <w:p w:rsidR="00000000" w:rsidRDefault="009A2BC5">
      <w:pPr>
        <w:pStyle w:val="ALT-L"/>
        <w:ind w:right="-1238"/>
      </w:pPr>
      <w:r>
        <w:t xml:space="preserve">  3, /* 200 */ 4, /* 201 */ 4, /* 202 */ 5, /* 203 */ 4, /* 204 */</w:t>
      </w:r>
    </w:p>
    <w:p w:rsidR="00000000" w:rsidRDefault="009A2BC5">
      <w:pPr>
        <w:pStyle w:val="ALT-L"/>
        <w:ind w:right="-1238"/>
      </w:pPr>
      <w:r>
        <w:t xml:space="preserve">  5, /* 205 */ 5, /* 206 */ 6, /* 207 */ 3, /* 208 */ 4, /* 209 */</w:t>
      </w:r>
    </w:p>
    <w:p w:rsidR="00000000" w:rsidRDefault="009A2BC5">
      <w:pPr>
        <w:pStyle w:val="ALT-L"/>
        <w:ind w:right="-1238"/>
      </w:pPr>
      <w:r>
        <w:t xml:space="preserve">  4, /* 210 */ 5, /* 211 */ 4, /* 212 */ 5, /* 213 */ 5, /* 214 */</w:t>
      </w:r>
    </w:p>
    <w:p w:rsidR="00000000" w:rsidRDefault="009A2BC5">
      <w:pPr>
        <w:pStyle w:val="ALT-L"/>
        <w:ind w:right="-1238"/>
      </w:pPr>
      <w:r>
        <w:t xml:space="preserve">  6, /* 215 */ 4, /* 216 */ 5, /* 217 */ 5, /* 218 */</w:t>
      </w:r>
      <w:r>
        <w:t xml:space="preserve"> 6, /* 219 */</w:t>
      </w:r>
    </w:p>
    <w:p w:rsidR="00000000" w:rsidRDefault="009A2BC5">
      <w:pPr>
        <w:pStyle w:val="ALT-L"/>
        <w:ind w:right="-1238"/>
      </w:pPr>
      <w:r>
        <w:t xml:space="preserve">  5, /* 220 */ 6, /* 221 */ 6, /* 222 */ 7, /* 223 */ 3, /* 224 */</w:t>
      </w:r>
    </w:p>
    <w:p w:rsidR="00000000" w:rsidRDefault="009A2BC5">
      <w:pPr>
        <w:pStyle w:val="ALT-L"/>
        <w:ind w:right="-1238"/>
      </w:pPr>
      <w:r>
        <w:t xml:space="preserve">  4, /* 225 */ 4, /* 226 */ 5, /* 227 */ 4, /* 228 */ 5, /* 229 */</w:t>
      </w:r>
    </w:p>
    <w:p w:rsidR="00000000" w:rsidRDefault="009A2BC5">
      <w:pPr>
        <w:pStyle w:val="ALT-L"/>
        <w:ind w:right="-1238"/>
      </w:pPr>
      <w:r>
        <w:t xml:space="preserve">  5, /* 230 */ 6, /* 231 */ 4, /* 232 */ 5, /* 233 */ 5, /* 234 */</w:t>
      </w:r>
    </w:p>
    <w:p w:rsidR="00000000" w:rsidRDefault="009A2BC5">
      <w:pPr>
        <w:pStyle w:val="ALT-L"/>
        <w:ind w:right="-1238"/>
      </w:pPr>
      <w:r>
        <w:t xml:space="preserve">  6, /* 235 */ 5, /* 236 */ 6, /* 237 */ </w:t>
      </w:r>
      <w:r>
        <w:t>6, /* 238 */ 7, /* 239 */</w:t>
      </w:r>
    </w:p>
    <w:p w:rsidR="00000000" w:rsidRDefault="009A2BC5">
      <w:pPr>
        <w:pStyle w:val="ALT-L"/>
        <w:ind w:right="-1238"/>
      </w:pPr>
      <w:r>
        <w:t xml:space="preserve">  4, /* 240 */ 5, /* 241 */ 5, /* 242 */ 6, /* 243 */ 5, /* 244 */</w:t>
      </w:r>
    </w:p>
    <w:p w:rsidR="00000000" w:rsidRDefault="009A2BC5">
      <w:pPr>
        <w:pStyle w:val="ALT-L"/>
        <w:ind w:right="-1238"/>
      </w:pPr>
      <w:r>
        <w:t xml:space="preserve">  6, /* 245 */ 6, /* 246 */ 7, /* 247 */ 5, /* 248 */ 6, /* 249 */</w:t>
      </w:r>
    </w:p>
    <w:p w:rsidR="00000000" w:rsidRDefault="009A2BC5">
      <w:pPr>
        <w:pStyle w:val="ALT-L"/>
        <w:ind w:right="-1238"/>
      </w:pPr>
      <w:r>
        <w:t xml:space="preserve">  6, /* 250 */ 7, /* 251 */ 6, /* 252 */ 7, /* 253 */ 7, /* 254 */</w:t>
      </w:r>
    </w:p>
    <w:p w:rsidR="00000000" w:rsidRDefault="009A2BC5">
      <w:pPr>
        <w:pStyle w:val="ALT-L"/>
        <w:ind w:right="-1238"/>
      </w:pPr>
      <w:r>
        <w:t xml:space="preserve">  </w:t>
      </w:r>
      <w:proofErr w:type="gramStart"/>
      <w:r>
        <w:t>8  /</w:t>
      </w:r>
      <w:proofErr w:type="gramEnd"/>
      <w:r>
        <w:t>* 255 */</w:t>
      </w:r>
    </w:p>
    <w:p w:rsidR="00000000" w:rsidRDefault="009A2BC5">
      <w:pPr>
        <w:pStyle w:val="ALT-L"/>
        <w:ind w:right="-1238"/>
      </w:pPr>
      <w:r>
        <w:t>}; // end _Bit</w:t>
      </w:r>
      <w:r>
        <w:t>_count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proofErr w:type="gramStart"/>
      <w:r>
        <w:t>template&lt;</w:t>
      </w:r>
      <w:proofErr w:type="gramEnd"/>
      <w:r>
        <w:t>bool __dummy&gt;</w:t>
      </w:r>
    </w:p>
    <w:p w:rsidR="00000000" w:rsidRDefault="009A2BC5">
      <w:pPr>
        <w:pStyle w:val="ALT-L"/>
        <w:ind w:right="-1238"/>
      </w:pPr>
      <w:proofErr w:type="gramStart"/>
      <w:r>
        <w:t>unsigned</w:t>
      </w:r>
      <w:proofErr w:type="gramEnd"/>
      <w:r>
        <w:t xml:space="preserve"> char _First_one&lt;__dummy&gt;::_S_first_one[] = {</w:t>
      </w:r>
    </w:p>
    <w:p w:rsidR="00000000" w:rsidRDefault="009A2BC5">
      <w:pPr>
        <w:pStyle w:val="ALT-L"/>
        <w:ind w:right="-1238"/>
      </w:pPr>
      <w:r>
        <w:t xml:space="preserve">  0, /*   0 */ 0, /*   1 */ 1, /*   2 */ 0, /*   3 */ 2, /*   4 */</w:t>
      </w:r>
    </w:p>
    <w:p w:rsidR="00000000" w:rsidRDefault="009A2BC5">
      <w:pPr>
        <w:pStyle w:val="ALT-L"/>
        <w:ind w:right="-1238"/>
      </w:pPr>
      <w:r>
        <w:t xml:space="preserve">  0, /*   5 */ 1, /*   6 */ 0, /*   7 */ 3, /*   8 */ 0, /*   9 */</w:t>
      </w:r>
    </w:p>
    <w:p w:rsidR="00000000" w:rsidRDefault="009A2BC5">
      <w:pPr>
        <w:pStyle w:val="ALT-L"/>
        <w:ind w:right="-1238"/>
      </w:pPr>
      <w:r>
        <w:t xml:space="preserve">  1, /</w:t>
      </w:r>
      <w:proofErr w:type="gramStart"/>
      <w:r>
        <w:t>*  10</w:t>
      </w:r>
      <w:proofErr w:type="gramEnd"/>
      <w:r>
        <w:t xml:space="preserve"> */ 0, /*  11 */ 2, /*  12</w:t>
      </w:r>
      <w:r>
        <w:t xml:space="preserve"> */ 0, /*  13 */ 1, /*  14 */</w:t>
      </w:r>
    </w:p>
    <w:p w:rsidR="00000000" w:rsidRDefault="009A2BC5">
      <w:pPr>
        <w:pStyle w:val="ALT-L"/>
        <w:ind w:right="-1238"/>
      </w:pPr>
      <w:r>
        <w:t xml:space="preserve">  0, /</w:t>
      </w:r>
      <w:proofErr w:type="gramStart"/>
      <w:r>
        <w:t>*  15</w:t>
      </w:r>
      <w:proofErr w:type="gramEnd"/>
      <w:r>
        <w:t xml:space="preserve"> */ 4, /*  16 */ 0, /*  17 */ 1, /*  18 */ 0, /*  19 */</w:t>
      </w:r>
    </w:p>
    <w:p w:rsidR="00000000" w:rsidRDefault="009A2BC5">
      <w:pPr>
        <w:pStyle w:val="ALT-L"/>
        <w:ind w:right="-1238"/>
      </w:pPr>
      <w:r>
        <w:t xml:space="preserve">  2, /</w:t>
      </w:r>
      <w:proofErr w:type="gramStart"/>
      <w:r>
        <w:t>*  20</w:t>
      </w:r>
      <w:proofErr w:type="gramEnd"/>
      <w:r>
        <w:t xml:space="preserve"> */ 0, /*  21 */ 1, /*  22 */ 0, /*  23 */ 3, /*  24 */</w:t>
      </w:r>
    </w:p>
    <w:p w:rsidR="00000000" w:rsidRDefault="009A2BC5">
      <w:pPr>
        <w:pStyle w:val="ALT-L"/>
        <w:ind w:right="-1238"/>
      </w:pPr>
      <w:r>
        <w:t xml:space="preserve">  0, /</w:t>
      </w:r>
      <w:proofErr w:type="gramStart"/>
      <w:r>
        <w:t>*  25</w:t>
      </w:r>
      <w:proofErr w:type="gramEnd"/>
      <w:r>
        <w:t xml:space="preserve"> */ 1, /*  26 */ 0, /*  27 */ 2, /*  28 */ 0, /*  29 */</w:t>
      </w:r>
    </w:p>
    <w:p w:rsidR="00000000" w:rsidRDefault="009A2BC5">
      <w:pPr>
        <w:pStyle w:val="ALT-L"/>
        <w:ind w:right="-1238"/>
      </w:pPr>
      <w:r>
        <w:t xml:space="preserve">  1, /</w:t>
      </w:r>
      <w:proofErr w:type="gramStart"/>
      <w:r>
        <w:t>*  30</w:t>
      </w:r>
      <w:proofErr w:type="gramEnd"/>
      <w:r>
        <w:t xml:space="preserve"> */ 0, /*  31 </w:t>
      </w:r>
      <w:r>
        <w:t>*/ 5, /*  32 */ 0, /*  33 */ 1, /*  34 */</w:t>
      </w:r>
    </w:p>
    <w:p w:rsidR="00000000" w:rsidRDefault="009A2BC5">
      <w:pPr>
        <w:pStyle w:val="ALT-L"/>
        <w:ind w:right="-1238"/>
      </w:pPr>
      <w:r>
        <w:t xml:space="preserve">  0, /</w:t>
      </w:r>
      <w:proofErr w:type="gramStart"/>
      <w:r>
        <w:t>*  35</w:t>
      </w:r>
      <w:proofErr w:type="gramEnd"/>
      <w:r>
        <w:t xml:space="preserve"> */ 2, /*  36 */ 0, /*  37 */ 1, /*  38 */ 0, /*  39 */</w:t>
      </w:r>
    </w:p>
    <w:p w:rsidR="00000000" w:rsidRDefault="009A2BC5">
      <w:pPr>
        <w:pStyle w:val="ALT-L"/>
        <w:ind w:right="-1238"/>
      </w:pPr>
      <w:r>
        <w:t xml:space="preserve">  3, /</w:t>
      </w:r>
      <w:proofErr w:type="gramStart"/>
      <w:r>
        <w:t>*  40</w:t>
      </w:r>
      <w:proofErr w:type="gramEnd"/>
      <w:r>
        <w:t xml:space="preserve"> */ 0, /*  41 */ 1, /*  42 */ 0, /*  43 */ 2, /*  44 */</w:t>
      </w:r>
    </w:p>
    <w:p w:rsidR="00000000" w:rsidRDefault="009A2BC5">
      <w:pPr>
        <w:pStyle w:val="ALT-L"/>
        <w:ind w:right="-1238"/>
      </w:pPr>
      <w:r>
        <w:t xml:space="preserve">  0, /</w:t>
      </w:r>
      <w:proofErr w:type="gramStart"/>
      <w:r>
        <w:t>*  45</w:t>
      </w:r>
      <w:proofErr w:type="gramEnd"/>
      <w:r>
        <w:t xml:space="preserve"> */ 1, /*  46 */ 0, /*  47 */ 4, /*  48 */ 0, /*  49 */</w:t>
      </w:r>
    </w:p>
    <w:p w:rsidR="00000000" w:rsidRDefault="009A2BC5">
      <w:pPr>
        <w:pStyle w:val="ALT-L"/>
        <w:ind w:right="-1238"/>
      </w:pPr>
      <w:r>
        <w:t xml:space="preserve">  1, /</w:t>
      </w:r>
      <w:proofErr w:type="gramStart"/>
      <w:r>
        <w:t>*  50</w:t>
      </w:r>
      <w:proofErr w:type="gramEnd"/>
      <w:r>
        <w:t xml:space="preserve"> *</w:t>
      </w:r>
      <w:r>
        <w:t>/ 0, /*  51 */ 2, /*  52 */ 0, /*  53 */ 1, /*  54 */</w:t>
      </w:r>
    </w:p>
    <w:p w:rsidR="00000000" w:rsidRDefault="009A2BC5">
      <w:pPr>
        <w:pStyle w:val="ALT-L"/>
        <w:ind w:right="-1238"/>
      </w:pPr>
      <w:r>
        <w:t xml:space="preserve">  0, /</w:t>
      </w:r>
      <w:proofErr w:type="gramStart"/>
      <w:r>
        <w:t>*  55</w:t>
      </w:r>
      <w:proofErr w:type="gramEnd"/>
      <w:r>
        <w:t xml:space="preserve"> */ 3, /*  56 */ 0, /*  57 */ 1, /*  58 */ 0, /*  59 */</w:t>
      </w:r>
    </w:p>
    <w:p w:rsidR="00000000" w:rsidRDefault="009A2BC5">
      <w:pPr>
        <w:pStyle w:val="ALT-L"/>
        <w:ind w:right="-1238"/>
      </w:pPr>
      <w:r>
        <w:t xml:space="preserve">  2, /</w:t>
      </w:r>
      <w:proofErr w:type="gramStart"/>
      <w:r>
        <w:t>*  60</w:t>
      </w:r>
      <w:proofErr w:type="gramEnd"/>
      <w:r>
        <w:t xml:space="preserve"> */ 0, /*  61 */ 1, /*  62 */ 0, /*  63 */ 6, /*  64 */</w:t>
      </w:r>
    </w:p>
    <w:p w:rsidR="00000000" w:rsidRDefault="009A2BC5">
      <w:pPr>
        <w:pStyle w:val="ALT-L"/>
        <w:ind w:right="-1238"/>
      </w:pPr>
      <w:r>
        <w:t xml:space="preserve">  0, /</w:t>
      </w:r>
      <w:proofErr w:type="gramStart"/>
      <w:r>
        <w:t>*  65</w:t>
      </w:r>
      <w:proofErr w:type="gramEnd"/>
      <w:r>
        <w:t xml:space="preserve"> */ 1, /*  66 */ 0, /*  67 */ 2, /*  68 */ 0, /*  69 */</w:t>
      </w:r>
    </w:p>
    <w:p w:rsidR="00000000" w:rsidRDefault="009A2BC5">
      <w:pPr>
        <w:pStyle w:val="ALT-L"/>
        <w:ind w:right="-1238"/>
      </w:pPr>
      <w:r>
        <w:t xml:space="preserve"> </w:t>
      </w:r>
      <w:r>
        <w:t xml:space="preserve"> 1, /</w:t>
      </w:r>
      <w:proofErr w:type="gramStart"/>
      <w:r>
        <w:t>*  70</w:t>
      </w:r>
      <w:proofErr w:type="gramEnd"/>
      <w:r>
        <w:t xml:space="preserve"> */ 0, /*  71 */ 3, /*  72 */ 0, /*  73 */ 1, /*  74 */</w:t>
      </w:r>
    </w:p>
    <w:p w:rsidR="00000000" w:rsidRDefault="009A2BC5">
      <w:pPr>
        <w:pStyle w:val="ALT-L"/>
        <w:ind w:right="-1238"/>
      </w:pPr>
      <w:r>
        <w:t xml:space="preserve">  0, /</w:t>
      </w:r>
      <w:proofErr w:type="gramStart"/>
      <w:r>
        <w:t>*  75</w:t>
      </w:r>
      <w:proofErr w:type="gramEnd"/>
      <w:r>
        <w:t xml:space="preserve"> */ 2, /*  76 */ 0, /*  77 */ 1, /*  78 */ 0, /*  79 */</w:t>
      </w:r>
    </w:p>
    <w:p w:rsidR="00000000" w:rsidRDefault="009A2BC5">
      <w:pPr>
        <w:pStyle w:val="ALT-L"/>
        <w:ind w:right="-1238"/>
      </w:pPr>
      <w:r>
        <w:t xml:space="preserve">  4, /</w:t>
      </w:r>
      <w:proofErr w:type="gramStart"/>
      <w:r>
        <w:t>*  80</w:t>
      </w:r>
      <w:proofErr w:type="gramEnd"/>
      <w:r>
        <w:t xml:space="preserve"> */ 0, /*  81 */ 1, /*  82 */ 0, /*  83 */ 2, /*  84 */</w:t>
      </w:r>
    </w:p>
    <w:p w:rsidR="00000000" w:rsidRDefault="009A2BC5">
      <w:pPr>
        <w:pStyle w:val="ALT-L"/>
        <w:ind w:right="-1238"/>
      </w:pPr>
      <w:r>
        <w:t xml:space="preserve">  0, /</w:t>
      </w:r>
      <w:proofErr w:type="gramStart"/>
      <w:r>
        <w:t>*  85</w:t>
      </w:r>
      <w:proofErr w:type="gramEnd"/>
      <w:r>
        <w:t xml:space="preserve"> */ 1, /*  86 */ 0, /*  87 */ 3, /*  88 */ 0,</w:t>
      </w:r>
      <w:r>
        <w:t xml:space="preserve"> /*  89 */</w:t>
      </w:r>
    </w:p>
    <w:p w:rsidR="00000000" w:rsidRDefault="009A2BC5">
      <w:pPr>
        <w:pStyle w:val="ALT-L"/>
        <w:ind w:right="-1238"/>
      </w:pPr>
      <w:r>
        <w:t xml:space="preserve">  1, /</w:t>
      </w:r>
      <w:proofErr w:type="gramStart"/>
      <w:r>
        <w:t>*  90</w:t>
      </w:r>
      <w:proofErr w:type="gramEnd"/>
      <w:r>
        <w:t xml:space="preserve"> */ 0, /*  91 */ 2, /*  92 */ 0, /*  93 */ 1, /*  94 */</w:t>
      </w:r>
    </w:p>
    <w:p w:rsidR="00000000" w:rsidRDefault="009A2BC5">
      <w:pPr>
        <w:pStyle w:val="ALT-L"/>
        <w:ind w:right="-1238"/>
      </w:pPr>
      <w:r>
        <w:t xml:space="preserve">  0, /</w:t>
      </w:r>
      <w:proofErr w:type="gramStart"/>
      <w:r>
        <w:t>*  95</w:t>
      </w:r>
      <w:proofErr w:type="gramEnd"/>
      <w:r>
        <w:t xml:space="preserve"> */ 5, /*  96 */ 0, /*  97 */ 1, /*  98 */ 0, /*  99 */</w:t>
      </w:r>
    </w:p>
    <w:p w:rsidR="00000000" w:rsidRDefault="009A2BC5">
      <w:pPr>
        <w:pStyle w:val="ALT-L"/>
        <w:ind w:right="-1238"/>
      </w:pPr>
      <w:r>
        <w:t xml:space="preserve">  2, /* 100 */ 0, /* 101 */ 1, /* 102 */ 0, /* 103 */ 3, /* 104 */</w:t>
      </w:r>
    </w:p>
    <w:p w:rsidR="00000000" w:rsidRDefault="009A2BC5">
      <w:pPr>
        <w:pStyle w:val="ALT-L"/>
        <w:ind w:right="-1238"/>
      </w:pPr>
      <w:r>
        <w:t xml:space="preserve">  0, /* 105 */ 1, /* 106 */ 0, /* 107 */ 2, </w:t>
      </w:r>
      <w:r>
        <w:t>/* 108 */ 0, /* 109 */</w:t>
      </w:r>
    </w:p>
    <w:p w:rsidR="00000000" w:rsidRDefault="009A2BC5">
      <w:pPr>
        <w:pStyle w:val="ALT-L"/>
        <w:ind w:right="-1238"/>
      </w:pPr>
      <w:r>
        <w:t xml:space="preserve">  1, /* 110 */ 0, /* 111 */ 4, /* 112 */ 0, /* 113 */ 1, /* 114 */</w:t>
      </w:r>
    </w:p>
    <w:p w:rsidR="00000000" w:rsidRDefault="009A2BC5">
      <w:pPr>
        <w:pStyle w:val="ALT-L"/>
        <w:ind w:right="-1238"/>
      </w:pPr>
      <w:r>
        <w:t xml:space="preserve">  0, /* 115 */ 2, /* 116 */ 0, /* 117 */ 1, /* 118 */ 0, /* 119 */</w:t>
      </w:r>
    </w:p>
    <w:p w:rsidR="00000000" w:rsidRDefault="009A2BC5">
      <w:pPr>
        <w:pStyle w:val="ALT-L"/>
        <w:ind w:right="-1238"/>
      </w:pPr>
      <w:r>
        <w:t xml:space="preserve">  3, /* 120 */ 0, /* 121 */ 1, /* 122 */ 0, /* 123 */ 2, /* 124 */</w:t>
      </w:r>
    </w:p>
    <w:p w:rsidR="00000000" w:rsidRDefault="009A2BC5">
      <w:pPr>
        <w:pStyle w:val="ALT-L"/>
        <w:ind w:right="-1238"/>
      </w:pPr>
      <w:r>
        <w:t xml:space="preserve">  0, /* 125 */ 1, /* 126 */ 0, /</w:t>
      </w:r>
      <w:r>
        <w:t>* 127 */ 7, /* 128 */ 0, /* 129 */</w:t>
      </w:r>
    </w:p>
    <w:p w:rsidR="00000000" w:rsidRDefault="009A2BC5">
      <w:pPr>
        <w:pStyle w:val="ALT-L"/>
        <w:ind w:right="-1238"/>
      </w:pPr>
      <w:r>
        <w:t xml:space="preserve">  1, /* 130 */ 0, /* 131 */ 2, /* 132 */ 0, /* 133 */ 1, /* 134 */</w:t>
      </w:r>
    </w:p>
    <w:p w:rsidR="00000000" w:rsidRDefault="009A2BC5">
      <w:pPr>
        <w:pStyle w:val="ALT-L"/>
        <w:ind w:right="-1238"/>
      </w:pPr>
      <w:r>
        <w:t xml:space="preserve">  0, /* 135 */ 3, /* 136 */ 0, /* 137 */ 1, /* 138 */ 0, /* 139 */</w:t>
      </w:r>
    </w:p>
    <w:p w:rsidR="00000000" w:rsidRDefault="009A2BC5">
      <w:pPr>
        <w:pStyle w:val="ALT-L"/>
        <w:ind w:right="-1238"/>
      </w:pPr>
      <w:r>
        <w:lastRenderedPageBreak/>
        <w:t xml:space="preserve">  2, /* 140 */ 0, /* 141 */ 1, /* 142 */ 0, /* 143 */ 4, /* 144 */</w:t>
      </w:r>
    </w:p>
    <w:p w:rsidR="00000000" w:rsidRDefault="009A2BC5">
      <w:pPr>
        <w:pStyle w:val="ALT-L"/>
        <w:ind w:right="-1238"/>
      </w:pPr>
      <w:r>
        <w:t xml:space="preserve">  0, /* 145 */ 1, /*</w:t>
      </w:r>
      <w:r>
        <w:t xml:space="preserve"> 146 */ 0, /* 147 */ 2, /* 148 */ 0, /* 149 */</w:t>
      </w:r>
    </w:p>
    <w:p w:rsidR="00000000" w:rsidRDefault="009A2BC5">
      <w:pPr>
        <w:pStyle w:val="ALT-L"/>
        <w:ind w:right="-1238"/>
      </w:pPr>
      <w:r>
        <w:t xml:space="preserve">  1, /* 150 */ 0, /* 151 */ 3, /* 152 */ 0, /* 153 */ 1, /* 154 */</w:t>
      </w:r>
    </w:p>
    <w:p w:rsidR="00000000" w:rsidRDefault="009A2BC5">
      <w:pPr>
        <w:pStyle w:val="ALT-L"/>
        <w:ind w:right="-1238"/>
      </w:pPr>
      <w:r>
        <w:t xml:space="preserve">  0, /* 155 */ 2, /* 156 */ 0, /* 157 */ 1, /* 158 */ 0, /* 159 */</w:t>
      </w:r>
    </w:p>
    <w:p w:rsidR="00000000" w:rsidRDefault="009A2BC5">
      <w:pPr>
        <w:pStyle w:val="ALT-L"/>
        <w:ind w:right="-1238"/>
      </w:pPr>
      <w:r>
        <w:t xml:space="preserve">  5, /* 160 */ 0, /* 161 */ 1, /* 162 */ 0, /* 163 */ 2, /* 164 */</w:t>
      </w:r>
    </w:p>
    <w:p w:rsidR="00000000" w:rsidRDefault="009A2BC5">
      <w:pPr>
        <w:pStyle w:val="ALT-L"/>
        <w:ind w:right="-1238"/>
      </w:pPr>
      <w:r>
        <w:t xml:space="preserve">  0, /* </w:t>
      </w:r>
      <w:r>
        <w:t>165 */ 1, /* 166 */ 0, /* 167 */ 3, /* 168 */ 0, /* 169 */</w:t>
      </w:r>
    </w:p>
    <w:p w:rsidR="00000000" w:rsidRDefault="009A2BC5">
      <w:pPr>
        <w:pStyle w:val="ALT-L"/>
        <w:ind w:right="-1238"/>
      </w:pPr>
      <w:r>
        <w:t xml:space="preserve">  1, /* 170 */ 0, /* 171 */ 2, /* 172 */ 0, /* 173 */ 1, /* 174 */</w:t>
      </w:r>
    </w:p>
    <w:p w:rsidR="00000000" w:rsidRDefault="009A2BC5">
      <w:pPr>
        <w:pStyle w:val="ALT-L"/>
        <w:ind w:right="-1238"/>
      </w:pPr>
      <w:r>
        <w:t xml:space="preserve">  0, /* 175 */ 4, /* 176 */ 0, /* 177 */ 1, /* 178 */ 0, /* 179 */</w:t>
      </w:r>
    </w:p>
    <w:p w:rsidR="00000000" w:rsidRDefault="009A2BC5">
      <w:pPr>
        <w:pStyle w:val="ALT-L"/>
        <w:ind w:right="-1238"/>
      </w:pPr>
      <w:r>
        <w:t xml:space="preserve">  2, /* 180 */ 0, /* 181 */ 1, /* 182 */ 0, /* 183 */ 3, /* 184</w:t>
      </w:r>
      <w:r>
        <w:t xml:space="preserve"> */</w:t>
      </w:r>
    </w:p>
    <w:p w:rsidR="00000000" w:rsidRDefault="009A2BC5">
      <w:pPr>
        <w:pStyle w:val="ALT-L"/>
        <w:ind w:right="-1238"/>
      </w:pPr>
      <w:r>
        <w:t xml:space="preserve">  0, /* 185 */ 1, /* 186 */ 0, /* 187 */ 2, /* 188 */ 0, /* 189 */</w:t>
      </w:r>
    </w:p>
    <w:p w:rsidR="00000000" w:rsidRDefault="009A2BC5">
      <w:pPr>
        <w:pStyle w:val="ALT-L"/>
        <w:ind w:right="-1238"/>
      </w:pPr>
      <w:r>
        <w:t xml:space="preserve">  1, /* 190 */ 0, /* 191 */ 6, /* 192 */ 0, /* 193 */ 1, /* 194 */</w:t>
      </w:r>
    </w:p>
    <w:p w:rsidR="00000000" w:rsidRDefault="009A2BC5">
      <w:pPr>
        <w:pStyle w:val="ALT-L"/>
        <w:ind w:right="-1238"/>
      </w:pPr>
      <w:r>
        <w:t xml:space="preserve">  0, /* 195 */ 2, /* 196 */ 0, /* 197 */ 1, /* 198 */ 0, /* 199 */</w:t>
      </w:r>
    </w:p>
    <w:p w:rsidR="00000000" w:rsidRDefault="009A2BC5">
      <w:pPr>
        <w:pStyle w:val="ALT-L"/>
        <w:ind w:right="-1238"/>
      </w:pPr>
      <w:r>
        <w:t xml:space="preserve">  3, /* 200 */ 0, /* 201 */ 1, /* 202 */ 0, /* 203 </w:t>
      </w:r>
      <w:r>
        <w:t>*/ 2, /* 204 */</w:t>
      </w:r>
    </w:p>
    <w:p w:rsidR="00000000" w:rsidRDefault="009A2BC5">
      <w:pPr>
        <w:pStyle w:val="ALT-L"/>
        <w:ind w:right="-1238"/>
      </w:pPr>
      <w:r>
        <w:t xml:space="preserve">  0, /* 205 */ 1, /* 206 */ 0, /* 207 */ 4, /* 208 */ 0, /* 209 */</w:t>
      </w:r>
    </w:p>
    <w:p w:rsidR="00000000" w:rsidRDefault="009A2BC5">
      <w:pPr>
        <w:pStyle w:val="ALT-L"/>
        <w:ind w:right="-1238"/>
      </w:pPr>
      <w:r>
        <w:t xml:space="preserve">  1, /* 210 */ 0, /* 211 */ 2, /* 212 */ 0, /* 213 */ 1, /* 214 */</w:t>
      </w:r>
    </w:p>
    <w:p w:rsidR="00000000" w:rsidRDefault="009A2BC5">
      <w:pPr>
        <w:pStyle w:val="ALT-L"/>
        <w:ind w:right="-1238"/>
      </w:pPr>
      <w:r>
        <w:t xml:space="preserve">  0, /* 215 */ 3, /* 216 */ 0, /* 217 */ 1, /* 218 */ 0, /* 219 */</w:t>
      </w:r>
    </w:p>
    <w:p w:rsidR="00000000" w:rsidRDefault="009A2BC5">
      <w:pPr>
        <w:pStyle w:val="ALT-L"/>
        <w:ind w:right="-1238"/>
      </w:pPr>
      <w:r>
        <w:t xml:space="preserve">  2, /* 220 */ 0, /* 221 */ 1, /* 222 *</w:t>
      </w:r>
      <w:r>
        <w:t>/ 0, /* 223 */ 5, /* 224 */</w:t>
      </w:r>
    </w:p>
    <w:p w:rsidR="00000000" w:rsidRDefault="009A2BC5">
      <w:pPr>
        <w:pStyle w:val="ALT-L"/>
        <w:ind w:right="-1238"/>
      </w:pPr>
      <w:r>
        <w:t xml:space="preserve">  0, /* 225 */ 1, /* 226 */ 0, /* 227 */ 2, /* 228 */ 0, /* 229 */</w:t>
      </w:r>
    </w:p>
    <w:p w:rsidR="00000000" w:rsidRDefault="009A2BC5">
      <w:pPr>
        <w:pStyle w:val="ALT-L"/>
        <w:ind w:right="-1238"/>
      </w:pPr>
      <w:r>
        <w:t xml:space="preserve">  1, /* 230 */ 0, /* 231 */ 3, /* 232 */ 0, /* 233 */ 1, /* 234 */</w:t>
      </w:r>
    </w:p>
    <w:p w:rsidR="00000000" w:rsidRDefault="009A2BC5">
      <w:pPr>
        <w:pStyle w:val="ALT-L"/>
        <w:ind w:right="-1238"/>
      </w:pPr>
      <w:r>
        <w:t xml:space="preserve">  0, /* 235 */ 2, /* 236 */ 0, /* 237 */ 1, /* 238 */ 0, /* 239 */</w:t>
      </w:r>
    </w:p>
    <w:p w:rsidR="00000000" w:rsidRDefault="009A2BC5">
      <w:pPr>
        <w:pStyle w:val="ALT-L"/>
        <w:ind w:right="-1238"/>
      </w:pPr>
      <w:r>
        <w:t xml:space="preserve">  4, /* 240 */ 0, /* 241 */</w:t>
      </w:r>
      <w:r>
        <w:t xml:space="preserve"> 1, /* 242 */ 0, /* 243 */ 2, /* 244 */</w:t>
      </w:r>
    </w:p>
    <w:p w:rsidR="00000000" w:rsidRDefault="009A2BC5">
      <w:pPr>
        <w:pStyle w:val="ALT-L"/>
        <w:ind w:right="-1238"/>
      </w:pPr>
      <w:r>
        <w:t xml:space="preserve">  0, /* 245 */ 1, /* 246 */ 0, /* 247 */ 3, /* 248 */ 0, /* 249 */</w:t>
      </w:r>
    </w:p>
    <w:p w:rsidR="00000000" w:rsidRDefault="009A2BC5">
      <w:pPr>
        <w:pStyle w:val="ALT-L"/>
        <w:ind w:right="-1238"/>
      </w:pPr>
      <w:r>
        <w:t xml:space="preserve">  1, /* 250 */ 0, /* 251 */ 2, /* 252 */ 0, /* 253 */ 1, /* 254 */</w:t>
      </w:r>
    </w:p>
    <w:p w:rsidR="00000000" w:rsidRDefault="009A2BC5">
      <w:pPr>
        <w:pStyle w:val="ALT-L"/>
        <w:ind w:right="-1238"/>
      </w:pPr>
      <w:r>
        <w:t xml:space="preserve">  0, /* 255 */</w:t>
      </w:r>
    </w:p>
    <w:p w:rsidR="00000000" w:rsidRDefault="009A2BC5">
      <w:pPr>
        <w:pStyle w:val="ALT-L"/>
        <w:ind w:right="-1238"/>
      </w:pPr>
      <w:r>
        <w:t>}; // end _First_one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 xml:space="preserve">#if </w:t>
      </w:r>
      <w:proofErr w:type="gramStart"/>
      <w:r>
        <w:t>defined(</w:t>
      </w:r>
      <w:proofErr w:type="gramEnd"/>
      <w:r>
        <w:t>__sgi) &amp;&amp; !defined(__GNUC__) &amp;&amp; (</w:t>
      </w:r>
      <w:r>
        <w:t>_MIPS_SIM != _MIPS_SIM_ABI32)</w:t>
      </w:r>
    </w:p>
    <w:p w:rsidR="00000000" w:rsidRDefault="009A2BC5">
      <w:pPr>
        <w:pStyle w:val="ALT-L"/>
        <w:ind w:right="-1238"/>
      </w:pPr>
      <w:r>
        <w:t>#pragma reset woff 1209</w:t>
      </w:r>
    </w:p>
    <w:p w:rsidR="00000000" w:rsidRDefault="009A2BC5">
      <w:pPr>
        <w:pStyle w:val="ALT-L"/>
        <w:ind w:right="-1238"/>
      </w:pPr>
      <w:r>
        <w:t>#endif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>__STL_END_NAMESPACE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>#undef __BITS_PER_WORDT</w:t>
      </w:r>
    </w:p>
    <w:p w:rsidR="00000000" w:rsidRDefault="009A2BC5">
      <w:pPr>
        <w:pStyle w:val="ALT-L"/>
        <w:ind w:right="-1238"/>
      </w:pPr>
      <w:r>
        <w:t>#undef __BITSET_WORDS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>#endif /* __SGI_STL_BITSET */</w:t>
      </w: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</w:p>
    <w:p w:rsidR="00000000" w:rsidRDefault="009A2BC5">
      <w:pPr>
        <w:pStyle w:val="ALT-L"/>
        <w:ind w:right="-1238"/>
      </w:pPr>
      <w:r>
        <w:t>// Local Variables:</w:t>
      </w:r>
    </w:p>
    <w:p w:rsidR="00000000" w:rsidRDefault="009A2BC5">
      <w:pPr>
        <w:pStyle w:val="ALT-L"/>
        <w:ind w:right="-1238"/>
      </w:pPr>
      <w:r>
        <w:t>// mode</w:t>
      </w:r>
      <w:proofErr w:type="gramStart"/>
      <w:r>
        <w:t>:C</w:t>
      </w:r>
      <w:proofErr w:type="gramEnd"/>
      <w:r>
        <w:t>++</w:t>
      </w:r>
    </w:p>
    <w:p w:rsidR="00000000" w:rsidRDefault="009A2BC5">
      <w:pPr>
        <w:pStyle w:val="ALT-L"/>
        <w:ind w:right="-1238"/>
      </w:pPr>
      <w:r>
        <w:t>// End:</w:t>
      </w:r>
    </w:p>
    <w:p w:rsidR="00000000" w:rsidRDefault="009A2BC5">
      <w:pPr>
        <w:pStyle w:val="ALT-L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A2BC5">
      <w:pPr>
        <w:spacing w:line="240" w:lineRule="auto"/>
      </w:pPr>
      <w:r>
        <w:separator/>
      </w:r>
    </w:p>
  </w:endnote>
  <w:endnote w:type="continuationSeparator" w:id="0">
    <w:p w:rsidR="00000000" w:rsidRDefault="009A2B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A2BC5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A2BC5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A2BC5">
      <w:pPr>
        <w:spacing w:line="240" w:lineRule="auto"/>
      </w:pPr>
      <w:r>
        <w:separator/>
      </w:r>
    </w:p>
  </w:footnote>
  <w:footnote w:type="continuationSeparator" w:id="0">
    <w:p w:rsidR="00000000" w:rsidRDefault="009A2B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A2BC5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12</w:t>
    </w:r>
    <w:r>
      <w:rPr>
        <w:rStyle w:val="af5"/>
        <w:sz w:val="17"/>
      </w:rPr>
      <w:fldChar w:fldCharType="end"/>
    </w:r>
  </w:p>
  <w:p w:rsidR="00000000" w:rsidRDefault="009A2BC5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73AD97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B14E65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EA8725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008CC7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C05C17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78E0F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BCD284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74D109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&lt;bitset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C38A03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46089C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4C16ED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E2BDC9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599DD3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D9AB48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F30DCB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3C5FE5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</w:instrText>
    </w:r>
    <w:r>
      <w:rPr>
        <w:sz w:val="19"/>
      </w:rPr>
      <w:instrText xml:space="preserve">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A2BC5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11</w:t>
    </w:r>
    <w:r>
      <w:rPr>
        <w:rStyle w:val="af5"/>
        <w:sz w:val="17"/>
      </w:rPr>
      <w:fldChar w:fldCharType="end"/>
    </w:r>
  </w:p>
  <w:p w:rsidR="00000000" w:rsidRDefault="009A2BC5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&lt;bitset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FB3CE4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366921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A03E2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C50D8E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F1F51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A6B7A9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552D4C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F59CCB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5FCD1B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50DF6B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7EA7C6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DD2A1A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640EC1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8204A9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5B427D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E3C000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FF994E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F58E19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0B4DC3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6D5E4A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AB7E20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1265C7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CD7E96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0D0959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pStyle w:val="ctrl-3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BC5"/>
    <w:rsid w:val="009A2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5FD9551-E205-405C-AEE5-3C09B8A71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22</Pages>
  <Words>5191</Words>
  <Characters>28549</Characters>
  <Application>Microsoft Office Word</Application>
  <DocSecurity>0</DocSecurity>
  <Lines>237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33673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2026-06-09T13:17:00Z</dcterms:created>
  <dcterms:modified xsi:type="dcterms:W3CDTF">2026-06-09T13:17:00Z</dcterms:modified>
</cp:coreProperties>
</file>