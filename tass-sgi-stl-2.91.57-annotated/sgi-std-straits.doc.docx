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007DB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std\straits.h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Character traits template for the -*- C++ -*- string classes.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file is part of the GNU ANSI C++ Library.  This library is free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softwar</w:t>
      </w:r>
      <w:r>
        <w:rPr>
          <w:rFonts w:hint="eastAsia"/>
        </w:rPr>
        <w:t>e; you can redistribute it and/or modify it under the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terms of the GNU General Public License as published by the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Free Software Foundation; either version 2, or (at your option)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library is distributed in the hope that i</w:t>
      </w:r>
      <w:r>
        <w:rPr>
          <w:rFonts w:hint="eastAsia"/>
        </w:rPr>
        <w:t>t will be useful,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should have received a copy of the </w:t>
      </w:r>
      <w:r>
        <w:rPr>
          <w:rStyle w:val="ctrl-2"/>
          <w:rFonts w:hint="eastAsia"/>
        </w:rPr>
        <w:t>GNU General Publ</w:t>
      </w:r>
      <w:r>
        <w:rPr>
          <w:rStyle w:val="ctrl-2"/>
          <w:rFonts w:hint="eastAsia"/>
        </w:rPr>
        <w:t>ic License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E007DB">
      <w:pPr>
        <w:pStyle w:val="ALT-L"/>
        <w:ind w:right="-1358"/>
        <w:rPr>
          <w:rFonts w:hint="eastAsia"/>
        </w:rPr>
      </w:pP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As</w:t>
      </w:r>
      <w:proofErr w:type="gramEnd"/>
      <w:r>
        <w:rPr>
          <w:rFonts w:hint="eastAsia"/>
        </w:rPr>
        <w:t xml:space="preserve"> a special exception, if you link this library with files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compiled with a GNU</w:t>
      </w:r>
      <w:r>
        <w:rPr>
          <w:rFonts w:hint="eastAsia"/>
        </w:rPr>
        <w:t xml:space="preserve"> compiler to produce an executable, this does not cause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the resulting executable to be covered by the GNU General Public License.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exception does not however invalidate any other reasons why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the executable file might be covered by the GNU Gene</w:t>
      </w:r>
      <w:r>
        <w:rPr>
          <w:rFonts w:hint="eastAsia"/>
        </w:rPr>
        <w:t>ral Public License.</w:t>
      </w:r>
    </w:p>
    <w:p w:rsidR="00000000" w:rsidRDefault="00E007DB">
      <w:pPr>
        <w:pStyle w:val="ALT-L"/>
        <w:ind w:right="-1358"/>
        <w:rPr>
          <w:rFonts w:hint="eastAsia"/>
        </w:rPr>
      </w:pP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Written</w:t>
      </w:r>
      <w:proofErr w:type="gramEnd"/>
      <w:r>
        <w:rPr>
          <w:rFonts w:hint="eastAsia"/>
        </w:rPr>
        <w:t xml:space="preserve"> by Jason Merrill based upon the specification by Takanori Adachi</w:t>
      </w:r>
    </w:p>
    <w:p w:rsidR="00000000" w:rsidRDefault="00E007DB">
      <w:pPr>
        <w:pStyle w:val="ALT-L"/>
        <w:ind w:right="-1358"/>
        <w:rPr>
          <w:rFonts w:hint="eastAsia"/>
        </w:rPr>
      </w:pPr>
      <w:r>
        <w:rPr>
          <w:rFonts w:hint="eastAsia"/>
        </w:rPr>
        <w:t>// in ANSI X3J16/94-0013R2.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__STRING_CHAR_TRAITS__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__STRING_CHAR_TRAITS__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#ifdef __GNUG__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string_char_traits &lt;char&gt;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#pragma interface </w:t>
      </w:r>
      <w:r>
        <w:rPr>
          <w:rFonts w:hint="eastAsia"/>
        </w:rPr>
        <w:t>"std/straits.h"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&lt;cstddef&gt;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charT&gt;</w:t>
      </w: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charT </w:t>
      </w:r>
      <w:r>
        <w:rPr>
          <w:rStyle w:val="ctrl-3"/>
          <w:rFonts w:hint="eastAsia"/>
        </w:rPr>
        <w:t>char_type</w:t>
      </w:r>
      <w:r>
        <w:rPr>
          <w:rFonts w:hint="eastAsia"/>
        </w:rPr>
        <w:t xml:space="preserve">; </w:t>
      </w:r>
      <w:r>
        <w:rPr>
          <w:rStyle w:val="ctrl-2"/>
          <w:rFonts w:hint="eastAsia"/>
        </w:rPr>
        <w:t>// for users to acquire the basic character type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constraints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</w:t>
      </w:r>
      <w:r>
        <w:rPr>
          <w:rFonts w:hint="eastAsia"/>
        </w:rPr>
        <w:t>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!(c1 ==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</w:t>
      </w:r>
      <w:r>
        <w:rPr>
          <w:rFonts w:hint="eastAsia"/>
        </w:rPr>
        <w:t>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char_type(); } // the null character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0; }</w:t>
      </w:r>
    </w:p>
    <w:p w:rsidR="00000000" w:rsidRDefault="00E007DB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characteristic function for delimiters of charT</w:t>
      </w:r>
    </w:p>
    <w:p w:rsidR="00000000" w:rsidRDefault="00E007DB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Style w:val="ctrl-2"/>
          <w:rFonts w:hint="eastAsia"/>
        </w:rPr>
        <w:t xml:space="preserve">  // speed-up functions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</w:t>
      </w:r>
      <w:r>
        <w:rPr>
          <w:rFonts w:hint="eastAsia"/>
        </w:rPr>
        <w:t>t char_type* s1, const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(s1[i], s2[i]))</w:t>
      </w:r>
    </w:p>
    <w:p w:rsidR="00000000" w:rsidRDefault="00E007DB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lt</w:t>
      </w:r>
      <w:r>
        <w:rPr>
          <w:rFonts w:hint="eastAsia"/>
        </w:rPr>
        <w:t xml:space="preserve"> (s1[i], s2[i]) ? -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1;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l</w:t>
      </w:r>
      <w:r>
        <w:rPr>
          <w:rFonts w:hint="eastAsia"/>
        </w:rPr>
        <w:t xml:space="preserve"> = 0;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(*s++, </w:t>
      </w:r>
      <w:r>
        <w:rPr>
          <w:rStyle w:val="ctrl-3"/>
          <w:rFonts w:hint="eastAsia"/>
        </w:rPr>
        <w:t>eos</w:t>
      </w:r>
      <w:r>
        <w:rPr>
          <w:rFonts w:hint="eastAsia"/>
        </w:rPr>
        <w:t xml:space="preserve"> ()))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++l;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l;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E007DB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s2[n]);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move (char_type* s1, c</w:t>
      </w:r>
      <w:r>
        <w:rPr>
          <w:rFonts w:hint="eastAsia"/>
        </w:rPr>
        <w:t>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char_type</w:t>
      </w:r>
      <w:proofErr w:type="gramEnd"/>
      <w:r>
        <w:rPr>
          <w:rFonts w:hint="eastAsia"/>
        </w:rPr>
        <w:t xml:space="preserve"> a[n];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E007DB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(a[i], s2[i]);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E007DB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lastRenderedPageBreak/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(s1[i], a[i]);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set (char_type* s1, const char_t</w:t>
      </w:r>
      <w:r>
        <w:rPr>
          <w:rFonts w:hint="eastAsia"/>
        </w:rPr>
        <w:t>ype&amp; c,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E007DB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c);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istream;</w:t>
      </w: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ostream;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&lt;cctype&gt;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&lt;cstring&gt;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string_char_traits &lt;char&gt;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char char_type;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</w:t>
      </w:r>
      <w:r>
        <w:rPr>
          <w:rFonts w:hint="eastAsia"/>
        </w:rPr>
        <w:t>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 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</w:t>
      </w:r>
      <w:r>
        <w:rPr>
          <w:rFonts w:hint="eastAsia"/>
        </w:rPr>
        <w:t>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0;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isspace(a); }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memcmp</w:t>
      </w:r>
      <w:r>
        <w:rPr>
          <w:rFonts w:hint="eastAsia"/>
        </w:rPr>
        <w:t xml:space="preserve"> (s1, s2,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</w:t>
      </w:r>
      <w:r>
        <w:rPr>
          <w:rFonts w:hint="eastAsia"/>
        </w:rPr>
        <w:t>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strlen</w:t>
      </w:r>
      <w:r>
        <w:rPr>
          <w:rFonts w:hint="eastAsia"/>
        </w:rPr>
        <w:t xml:space="preserve"> (s);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memcpy</w:t>
      </w:r>
      <w:r>
        <w:rPr>
          <w:rFonts w:hint="eastAsia"/>
        </w:rPr>
        <w:t xml:space="preserve"> (s1, s2,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move</w:t>
      </w:r>
      <w:r>
        <w:rPr>
          <w:rFonts w:hint="eastAsia"/>
        </w:rPr>
        <w:t xml:space="preserve"> (char_type* s1, const char_type* s2, size_t </w:t>
      </w:r>
      <w:r>
        <w:rPr>
          <w:rFonts w:hint="eastAsia"/>
        </w:rPr>
        <w:t>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memmove</w:t>
      </w:r>
      <w:r>
        <w:rPr>
          <w:rFonts w:hint="eastAsia"/>
        </w:rPr>
        <w:t xml:space="preserve"> (s1, s2,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(char_type* s1, const char_type&amp; c,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memset</w:t>
      </w:r>
      <w:r>
        <w:rPr>
          <w:rFonts w:hint="eastAsia"/>
        </w:rPr>
        <w:t xml:space="preserve"> (s1, c,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#if 0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&lt;cwctype&gt;</w:t>
      </w:r>
    </w:p>
    <w:p w:rsidR="00000000" w:rsidRDefault="00E007D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&lt;wchar_t&gt; {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wchar_t </w:t>
      </w:r>
      <w:r>
        <w:rPr>
          <w:rStyle w:val="ctrl-3"/>
          <w:rFonts w:hint="eastAsia"/>
        </w:rPr>
        <w:t>ch</w:t>
      </w:r>
      <w:r>
        <w:rPr>
          <w:rStyle w:val="ctrl-3"/>
          <w:rFonts w:hint="eastAsia"/>
        </w:rPr>
        <w:t>ar_type</w:t>
      </w:r>
      <w:r>
        <w:rPr>
          <w:rFonts w:hint="eastAsia"/>
        </w:rPr>
        <w:t>;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 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</w:t>
      </w:r>
      <w:r>
        <w:rPr>
          <w:rFonts w:hint="eastAsia"/>
        </w:rPr>
        <w:t>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c2)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0;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iswspace(a); }</w:t>
      </w:r>
    </w:p>
    <w:p w:rsidR="00000000" w:rsidRDefault="00E007DB">
      <w:pPr>
        <w:pStyle w:val="ALT-L"/>
        <w:ind w:right="-518"/>
        <w:rPr>
          <w:rFonts w:hint="eastAsia"/>
        </w:rPr>
      </w:pP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</w:t>
      </w:r>
      <w:r>
        <w:rPr>
          <w:rFonts w:hint="eastAsia"/>
        </w:rPr>
        <w:t>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wmemcmp</w:t>
      </w:r>
      <w:r>
        <w:rPr>
          <w:rFonts w:hint="eastAsia"/>
        </w:rPr>
        <w:t xml:space="preserve"> (s1, s2,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wcslen</w:t>
      </w:r>
      <w:r>
        <w:rPr>
          <w:rFonts w:hint="eastAsia"/>
        </w:rPr>
        <w:t xml:space="preserve"> (s);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wmemcpy</w:t>
      </w:r>
      <w:r>
        <w:rPr>
          <w:rFonts w:hint="eastAsia"/>
        </w:rPr>
        <w:t xml:space="preserve"> (s1, s2,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</w:t>
      </w:r>
      <w:r>
        <w:rPr>
          <w:rFonts w:hint="eastAsia"/>
        </w:rPr>
        <w:t>* s1, const char_type&amp; c, size_t n)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wmemset</w:t>
      </w:r>
      <w:r>
        <w:rPr>
          <w:rFonts w:hint="eastAsia"/>
        </w:rPr>
        <w:t xml:space="preserve"> (s1, c, n); }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E007DB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E007DB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007DB">
      <w:pPr>
        <w:spacing w:line="240" w:lineRule="auto"/>
      </w:pPr>
      <w:r>
        <w:separator/>
      </w:r>
    </w:p>
  </w:endnote>
  <w:endnote w:type="continuationSeparator" w:id="0">
    <w:p w:rsidR="00000000" w:rsidRDefault="00E00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07DB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07DB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007DB">
      <w:pPr>
        <w:spacing w:line="240" w:lineRule="auto"/>
      </w:pPr>
      <w:r>
        <w:separator/>
      </w:r>
    </w:p>
  </w:footnote>
  <w:footnote w:type="continuationSeparator" w:id="0">
    <w:p w:rsidR="00000000" w:rsidRDefault="00E007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07DB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E007DB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6741E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9078E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70E5B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CBEA4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04415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27914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3A54CF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2032E6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4B572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70BF3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3DBEBC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AE4C0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791EC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3A4A4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96C34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2D3E8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07DB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E007DB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9ABFE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D8DA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695A4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79BC5B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F4BF0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71DF7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57FB4B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42749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916BD2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7451FC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60EA0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D3CCB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A3B7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F90F1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3530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83C68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0966A6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A9A6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A3DDD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14ED4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867E8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4E1E34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B5BEA1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92EB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7DB"/>
    <w:rsid w:val="00E0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2817E6-3333-4FA7-A211-B0DDAF1E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4</Pages>
  <Words>840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2026-06-09T13:20:00Z</dcterms:created>
  <dcterms:modified xsi:type="dcterms:W3CDTF">2026-06-09T13:20:00Z</dcterms:modified>
</cp:coreProperties>
</file>