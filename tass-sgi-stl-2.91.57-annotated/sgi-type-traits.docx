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01914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type_traits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/*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and its documentation for any purpose is hereby </w:t>
      </w:r>
      <w:r>
        <w:rPr>
          <w:rFonts w:hint="eastAsia"/>
        </w:rPr>
        <w:t>granted without fee,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representations about the suitabili</w:t>
      </w:r>
      <w:r>
        <w:rPr>
          <w:rFonts w:hint="eastAsia"/>
        </w:rPr>
        <w:t>ty of this software for any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#ifndef __TYPE_TRAITS_H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#define __TYPE_TRAITS_H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#ifndef __STL_CONFIG_H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#include &lt;stl_config.h&gt;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#endif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/*</w:t>
      </w:r>
    </w:p>
    <w:p w:rsidR="00000000" w:rsidRDefault="00201914">
      <w:pPr>
        <w:pStyle w:val="ALT-L"/>
        <w:ind w:right="-158"/>
        <w:rPr>
          <w:rStyle w:val="ctrl-2"/>
          <w:rFonts w:hint="eastAsia"/>
        </w:rPr>
      </w:pPr>
      <w:r>
        <w:rPr>
          <w:rStyle w:val="ctrl-2"/>
          <w:rFonts w:hint="eastAsia"/>
        </w:rPr>
        <w:t>本檔提供了一個框架（</w:t>
      </w:r>
      <w:r>
        <w:rPr>
          <w:rStyle w:val="ctrl-2"/>
          <w:rFonts w:ascii="Times New Roman" w:hAnsi="Times New Roman"/>
          <w:sz w:val="19"/>
        </w:rPr>
        <w:t>framework</w:t>
      </w:r>
      <w:r>
        <w:rPr>
          <w:rStyle w:val="ctrl-2"/>
          <w:rFonts w:hint="eastAsia"/>
        </w:rPr>
        <w:t>），允許針對型別屬性（</w:t>
      </w:r>
      <w:r>
        <w:rPr>
          <w:rStyle w:val="ctrl-2"/>
          <w:rFonts w:ascii="Times New Roman" w:hAnsi="Times New Roman" w:hint="eastAsia"/>
          <w:sz w:val="19"/>
        </w:rPr>
        <w:t>type attributes</w:t>
      </w:r>
      <w:r>
        <w:rPr>
          <w:rStyle w:val="ctrl-2"/>
          <w:rFonts w:hint="eastAsia"/>
        </w:rPr>
        <w:t>），在編譯時期完成函式派送（</w:t>
      </w:r>
      <w:r>
        <w:rPr>
          <w:rStyle w:val="ctrl-2"/>
          <w:rFonts w:ascii="Times New Roman" w:hAnsi="Times New Roman" w:hint="eastAsia"/>
          <w:sz w:val="19"/>
        </w:rPr>
        <w:t>dispatch</w:t>
      </w:r>
      <w:r>
        <w:rPr>
          <w:rStyle w:val="ctrl-2"/>
          <w:rFonts w:hint="eastAsia"/>
        </w:rPr>
        <w:t>）。這對於撰寫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 w:hint="eastAsia"/>
          <w:sz w:val="19"/>
        </w:rPr>
        <w:t>template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很有幫助。例如，當我們準備對一個「元素型別未知」的陣列執行拷貝（</w:t>
      </w:r>
      <w:r>
        <w:rPr>
          <w:rStyle w:val="ctrl-2"/>
          <w:rFonts w:ascii="Times New Roman" w:hAnsi="Times New Roman"/>
          <w:sz w:val="19"/>
        </w:rPr>
        <w:t>copy</w:t>
      </w:r>
      <w:r>
        <w:rPr>
          <w:rStyle w:val="ctrl-2"/>
          <w:rFonts w:hint="eastAsia"/>
        </w:rPr>
        <w:t>）動作時，如果我們能事先知道其元素型別是否有一個</w:t>
      </w:r>
      <w:r>
        <w:rPr>
          <w:rStyle w:val="ctrl-2"/>
          <w:rFonts w:ascii="Times New Roman" w:hAnsi="Times New Roman" w:hint="eastAsia"/>
          <w:sz w:val="19"/>
        </w:rPr>
        <w:t>trivial copy constructor</w:t>
      </w:r>
      <w:r>
        <w:rPr>
          <w:rStyle w:val="ctrl-2"/>
          <w:rFonts w:hint="eastAsia"/>
        </w:rPr>
        <w:t>，便能夠幫助我們決定是否可使用快速的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memcpy()</w:t>
      </w:r>
      <w:r>
        <w:rPr>
          <w:rStyle w:val="ctrl-2"/>
          <w:rFonts w:hint="eastAsia"/>
        </w:rPr>
        <w:t>。</w:t>
      </w:r>
    </w:p>
    <w:p w:rsidR="00000000" w:rsidRDefault="00201914">
      <w:pPr>
        <w:pStyle w:val="ALT-L"/>
        <w:rPr>
          <w:rFonts w:hint="eastAsia"/>
        </w:rPr>
      </w:pP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class template __type_traits </w:t>
      </w:r>
      <w:r>
        <w:rPr>
          <w:rStyle w:val="ctrl-2"/>
          <w:rFonts w:hint="eastAsia"/>
        </w:rPr>
        <w:t>提供許多</w:t>
      </w:r>
      <w:r>
        <w:rPr>
          <w:rStyle w:val="ctrl-2"/>
          <w:rFonts w:hint="eastAsia"/>
        </w:rPr>
        <w:t>typedefs</w:t>
      </w:r>
      <w:r>
        <w:rPr>
          <w:rStyle w:val="ctrl-2"/>
          <w:rFonts w:hint="eastAsia"/>
        </w:rPr>
        <w:t>，每一個若非</w:t>
      </w:r>
      <w:r>
        <w:rPr>
          <w:rStyle w:val="ctrl-2"/>
          <w:rFonts w:hint="eastAsia"/>
        </w:rPr>
        <w:t xml:space="preserve"> __true_typ</w:t>
      </w:r>
      <w:r>
        <w:rPr>
          <w:rStyle w:val="ctrl-2"/>
          <w:rFonts w:hint="eastAsia"/>
        </w:rPr>
        <w:t xml:space="preserve">e </w:t>
      </w:r>
      <w:r>
        <w:rPr>
          <w:rStyle w:val="ctrl-2"/>
          <w:rFonts w:hint="eastAsia"/>
        </w:rPr>
        <w:t>就是</w:t>
      </w:r>
      <w:r>
        <w:rPr>
          <w:rStyle w:val="ctrl-2"/>
          <w:rFonts w:hint="eastAsia"/>
        </w:rPr>
        <w:t xml:space="preserve"> __false_type</w:t>
      </w:r>
      <w:r>
        <w:rPr>
          <w:rStyle w:val="ctrl-2"/>
          <w:rFonts w:hint="eastAsia"/>
        </w:rPr>
        <w:t>。</w:t>
      </w:r>
      <w:r>
        <w:rPr>
          <w:rStyle w:val="ctrl-2"/>
          <w:rFonts w:hint="eastAsia"/>
        </w:rPr>
        <w:t xml:space="preserve">__type_traits </w:t>
      </w:r>
      <w:r>
        <w:rPr>
          <w:rStyle w:val="ctrl-2"/>
          <w:rFonts w:hint="eastAsia"/>
        </w:rPr>
        <w:t>的引數可以是任何型別。這些</w:t>
      </w:r>
      <w:r>
        <w:rPr>
          <w:rStyle w:val="ctrl-2"/>
          <w:rFonts w:hint="eastAsia"/>
        </w:rPr>
        <w:t>typedefs</w:t>
      </w:r>
      <w:r>
        <w:rPr>
          <w:rStyle w:val="ctrl-2"/>
          <w:rFonts w:hint="eastAsia"/>
        </w:rPr>
        <w:t>將經由以下管道獲得正確值：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1. </w:t>
      </w:r>
      <w:r>
        <w:rPr>
          <w:rStyle w:val="ctrl-2"/>
          <w:rFonts w:hint="eastAsia"/>
        </w:rPr>
        <w:t>一般具現體（</w:t>
      </w:r>
      <w:r>
        <w:rPr>
          <w:rStyle w:val="ctrl-2"/>
          <w:rFonts w:ascii="Times New Roman" w:hAnsi="Times New Roman"/>
          <w:sz w:val="19"/>
        </w:rPr>
        <w:t xml:space="preserve">general </w:t>
      </w:r>
      <w:r>
        <w:rPr>
          <w:rStyle w:val="ctrl-2"/>
          <w:rFonts w:ascii="Times New Roman" w:hAnsi="Times New Roman" w:hint="eastAsia"/>
          <w:sz w:val="19"/>
        </w:rPr>
        <w:t>instantiation</w:t>
      </w:r>
      <w:r>
        <w:rPr>
          <w:rStyle w:val="ctrl-2"/>
          <w:rFonts w:hint="eastAsia"/>
        </w:rPr>
        <w:t>），內含對所有型別而言都必定有效的保守值。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2. </w:t>
      </w:r>
      <w:r>
        <w:rPr>
          <w:rStyle w:val="ctrl-2"/>
          <w:rFonts w:hint="eastAsia"/>
        </w:rPr>
        <w:t>經過宣告的特化版本（例如本檔對所有</w:t>
      </w:r>
      <w:r>
        <w:rPr>
          <w:rStyle w:val="ctrl-2"/>
          <w:rFonts w:hint="eastAsia"/>
        </w:rPr>
        <w:t xml:space="preserve"> C++ </w:t>
      </w:r>
      <w:r>
        <w:rPr>
          <w:rStyle w:val="ctrl-2"/>
          <w:rFonts w:hint="eastAsia"/>
        </w:rPr>
        <w:t>內建型別所提供的特化宣告）。</w:t>
      </w:r>
    </w:p>
    <w:p w:rsidR="00000000" w:rsidRDefault="00201914">
      <w:pPr>
        <w:pStyle w:val="ALT-L"/>
        <w:ind w:left="840" w:hanging="670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3. </w:t>
      </w:r>
      <w:r>
        <w:rPr>
          <w:rStyle w:val="ctrl-2"/>
          <w:rFonts w:hint="eastAsia"/>
        </w:rPr>
        <w:t>某些編譯器（如</w:t>
      </w:r>
      <w:r>
        <w:rPr>
          <w:rStyle w:val="ctrl-2"/>
          <w:rFonts w:ascii="Times New Roman" w:hAnsi="Times New Roman" w:hint="eastAsia"/>
          <w:sz w:val="19"/>
        </w:rPr>
        <w:t>Silicon Graphics N32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 w:hint="eastAsia"/>
          <w:sz w:val="19"/>
        </w:rPr>
        <w:t>N64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編譯器）會自動為所有型別提供適當的特化版本。</w:t>
      </w:r>
    </w:p>
    <w:p w:rsidR="00000000" w:rsidRDefault="00201914">
      <w:pPr>
        <w:pStyle w:val="ALT-L"/>
        <w:rPr>
          <w:rStyle w:val="ctrl-2"/>
          <w:rFonts w:hint="eastAsia"/>
        </w:rPr>
      </w:pP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舉例：</w:t>
      </w:r>
    </w:p>
    <w:p w:rsidR="00000000" w:rsidRDefault="00201914">
      <w:pPr>
        <w:pStyle w:val="ALT-L"/>
        <w:rPr>
          <w:rFonts w:hint="eastAsia"/>
        </w:rPr>
      </w:pP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拷貝一個陣列，其元素型別擁有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 w:hint="eastAsia"/>
          <w:sz w:val="19"/>
        </w:rPr>
        <w:t>n</w:t>
      </w:r>
      <w:r>
        <w:rPr>
          <w:rStyle w:val="ctrl-2"/>
          <w:rFonts w:ascii="Times New Roman" w:hAnsi="Times New Roman" w:hint="eastAsia"/>
          <w:sz w:val="19"/>
        </w:rPr>
        <w:t>on-trivial copy constructors</w:t>
      </w:r>
      <w:r>
        <w:rPr>
          <w:rStyle w:val="ctrl-2"/>
          <w:rFonts w:hint="eastAsia"/>
        </w:rPr>
        <w:t>。</w:t>
      </w:r>
    </w:p>
    <w:p w:rsidR="00000000" w:rsidRDefault="00201914">
      <w:pPr>
        <w:pStyle w:val="ALT-L"/>
        <w:ind w:right="-1118"/>
        <w:rPr>
          <w:rStyle w:val="ctrl-2"/>
          <w:rFonts w:hint="eastAsia"/>
        </w:rPr>
      </w:pPr>
      <w:r>
        <w:rPr>
          <w:rStyle w:val="ctrl-2"/>
          <w:rFonts w:hint="eastAsia"/>
        </w:rPr>
        <w:t>template &lt;class T&gt; void copy(T* source,T* destination,int n,</w:t>
      </w:r>
      <w:r>
        <w:rPr>
          <w:rStyle w:val="ctrl-2"/>
          <w:rFonts w:hint="eastAsia"/>
          <w:b/>
        </w:rPr>
        <w:t>__false_type</w:t>
      </w:r>
      <w:r>
        <w:rPr>
          <w:rStyle w:val="ctrl-2"/>
          <w:rFonts w:hint="eastAsia"/>
        </w:rPr>
        <w:t>);</w:t>
      </w:r>
    </w:p>
    <w:p w:rsidR="00000000" w:rsidRDefault="00201914">
      <w:pPr>
        <w:pStyle w:val="ALT-L"/>
        <w:ind w:right="-398"/>
        <w:rPr>
          <w:rStyle w:val="ctrl-2"/>
          <w:rFonts w:hint="eastAsia"/>
        </w:rPr>
      </w:pPr>
    </w:p>
    <w:p w:rsidR="00000000" w:rsidRDefault="00201914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// </w:t>
      </w:r>
      <w:r>
        <w:rPr>
          <w:rStyle w:val="ctrl-2"/>
          <w:rFonts w:hint="eastAsia"/>
        </w:rPr>
        <w:t>拷貝一個陣列，其元素型別擁有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ascii="Times New Roman" w:hAnsi="Times New Roman" w:hint="eastAsia"/>
          <w:sz w:val="19"/>
        </w:rPr>
        <w:t>trivial copy constructors</w:t>
      </w:r>
      <w:r>
        <w:rPr>
          <w:rStyle w:val="ctrl-2"/>
          <w:rFonts w:hint="eastAsia"/>
        </w:rPr>
        <w:t>。運用</w:t>
      </w:r>
      <w:r>
        <w:rPr>
          <w:rStyle w:val="ctrl-2"/>
          <w:rFonts w:hint="eastAsia"/>
        </w:rPr>
        <w:t xml:space="preserve"> memcpy() </w:t>
      </w:r>
      <w:r>
        <w:rPr>
          <w:rStyle w:val="ctrl-2"/>
          <w:rFonts w:hint="eastAsia"/>
        </w:rPr>
        <w:t>完成工作。</w:t>
      </w:r>
    </w:p>
    <w:p w:rsidR="00000000" w:rsidRDefault="00201914">
      <w:pPr>
        <w:pStyle w:val="ALT-L"/>
        <w:ind w:right="-998"/>
        <w:rPr>
          <w:rStyle w:val="ctrl-2"/>
          <w:rFonts w:hint="eastAsia"/>
        </w:rPr>
      </w:pPr>
      <w:r>
        <w:rPr>
          <w:rStyle w:val="ctrl-2"/>
          <w:rFonts w:hint="eastAsia"/>
        </w:rPr>
        <w:t>template &lt;class T&gt; void copy(T* source,T* destination,int n,</w:t>
      </w:r>
      <w:r>
        <w:rPr>
          <w:rStyle w:val="ctrl-2"/>
          <w:rFonts w:hint="eastAsia"/>
          <w:b/>
        </w:rPr>
        <w:t>__true_type</w:t>
      </w:r>
      <w:r>
        <w:rPr>
          <w:rStyle w:val="ctrl-2"/>
          <w:rFonts w:hint="eastAsia"/>
        </w:rPr>
        <w:t>);</w:t>
      </w:r>
    </w:p>
    <w:p w:rsidR="00000000" w:rsidRDefault="00201914">
      <w:pPr>
        <w:pStyle w:val="ALT-L"/>
        <w:rPr>
          <w:rFonts w:hint="eastAsia"/>
        </w:rPr>
      </w:pP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拷貝一個陣列，其元素</w:t>
      </w:r>
      <w:r>
        <w:rPr>
          <w:rStyle w:val="ctrl-2"/>
          <w:rFonts w:hint="eastAsia"/>
        </w:rPr>
        <w:t>為任意型別，視情況採用最有效率的拷貝機制。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template &lt;class T&gt; inline void copy(T* source,T* destination,int n) {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copy(source,destination,n,</w:t>
      </w:r>
    </w:p>
    <w:p w:rsidR="00000000" w:rsidRDefault="00201914">
      <w:pPr>
        <w:pStyle w:val="ALT-L"/>
        <w:ind w:right="-27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typename </w:t>
      </w:r>
      <w:r>
        <w:rPr>
          <w:rStyle w:val="ctrl-2"/>
          <w:rFonts w:hint="eastAsia"/>
          <w:b/>
        </w:rPr>
        <w:t>__type_traits&lt;T&gt;::has_trivial_copy_constructor()</w:t>
      </w:r>
      <w:r>
        <w:rPr>
          <w:rStyle w:val="ctrl-2"/>
          <w:rFonts w:hint="eastAsia"/>
        </w:rPr>
        <w:t>);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}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>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__true_type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__false_type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templat</w:t>
      </w:r>
      <w:r>
        <w:rPr>
          <w:rFonts w:hint="eastAsia"/>
        </w:rPr>
        <w:t>e &lt;class type&gt;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__type_traits</w:t>
      </w:r>
      <w:r>
        <w:rPr>
          <w:rFonts w:hint="eastAsia"/>
        </w:rPr>
        <w:t xml:space="preserve"> { 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 </w:t>
      </w:r>
      <w:r>
        <w:rPr>
          <w:rStyle w:val="ctrl-3"/>
          <w:rFonts w:hint="eastAsia"/>
        </w:rPr>
        <w:t>this_dummy_member_must_be_first</w:t>
      </w:r>
      <w:r>
        <w:rPr>
          <w:rFonts w:hint="eastAsia"/>
        </w:rPr>
        <w:t>;</w:t>
      </w:r>
    </w:p>
    <w:p w:rsidR="00000000" w:rsidRDefault="00201914">
      <w:pPr>
        <w:pStyle w:val="ALT-L"/>
        <w:ind w:left="1320" w:hanging="1150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   /* </w:t>
      </w:r>
      <w:r>
        <w:rPr>
          <w:rStyle w:val="ctrl-2"/>
          <w:rFonts w:hint="eastAsia"/>
        </w:rPr>
        <w:t>不要移除這個成員。它通知「有能力自動將</w:t>
      </w:r>
      <w:r>
        <w:rPr>
          <w:rStyle w:val="ctrl-2"/>
          <w:rFonts w:hint="eastAsia"/>
        </w:rPr>
        <w:t xml:space="preserve"> __type_traits</w:t>
      </w:r>
      <w:r>
        <w:rPr>
          <w:rStyle w:val="ctrl-2"/>
          <w:rFonts w:hint="eastAsia"/>
        </w:rPr>
        <w:t>特化」的編譯器說，我們現在所看到的這個</w:t>
      </w:r>
      <w:r>
        <w:rPr>
          <w:rStyle w:val="ctrl-2"/>
          <w:rFonts w:hint="eastAsia"/>
        </w:rPr>
        <w:t xml:space="preserve"> __type_traits template </w:t>
      </w:r>
      <w:r>
        <w:rPr>
          <w:rStyle w:val="ctrl-2"/>
          <w:rFonts w:hint="eastAsia"/>
        </w:rPr>
        <w:t>是特殊的。這是為了確保萬一編譯器也使用一個名為</w:t>
      </w:r>
      <w:r>
        <w:rPr>
          <w:rStyle w:val="ctrl-2"/>
          <w:rFonts w:hint="eastAsia"/>
        </w:rPr>
        <w:t xml:space="preserve"> __type_traits </w:t>
      </w:r>
      <w:r>
        <w:rPr>
          <w:rStyle w:val="ctrl-2"/>
          <w:rFonts w:hint="eastAsia"/>
        </w:rPr>
        <w:t>而其實與此處定義並無任何關聯的</w:t>
      </w:r>
      <w:r>
        <w:rPr>
          <w:rStyle w:val="ctrl-2"/>
          <w:rFonts w:hint="eastAsia"/>
        </w:rPr>
        <w:t xml:space="preserve">template </w:t>
      </w:r>
      <w:r>
        <w:rPr>
          <w:rStyle w:val="ctrl-2"/>
          <w:rFonts w:hint="eastAsia"/>
        </w:rPr>
        <w:t>時，所</w:t>
      </w:r>
      <w:r>
        <w:rPr>
          <w:rStyle w:val="ctrl-2"/>
          <w:rFonts w:hint="eastAsia"/>
        </w:rPr>
        <w:t>有事情都仍將順利運作。</w:t>
      </w:r>
      <w:r>
        <w:rPr>
          <w:rStyle w:val="ctrl-2"/>
          <w:rFonts w:hint="eastAsia"/>
        </w:rPr>
        <w:t>*/</w:t>
      </w:r>
    </w:p>
    <w:p w:rsidR="00000000" w:rsidRDefault="00201914">
      <w:pPr>
        <w:pStyle w:val="ALT-L"/>
        <w:rPr>
          <w:rStyle w:val="ctrl-2"/>
          <w:rFonts w:hint="eastAsia"/>
        </w:rPr>
      </w:pPr>
    </w:p>
    <w:p w:rsidR="00000000" w:rsidRDefault="00201914">
      <w:pPr>
        <w:pStyle w:val="ALT-L"/>
        <w:ind w:left="720" w:hanging="550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/* </w:t>
      </w:r>
      <w:r>
        <w:rPr>
          <w:rStyle w:val="ctrl-2"/>
          <w:rFonts w:hint="eastAsia"/>
        </w:rPr>
        <w:t>以下條件應被遵守，因為編譯器有可能自動為各型別產生專屬的</w:t>
      </w:r>
      <w:r>
        <w:rPr>
          <w:rStyle w:val="ctrl-2"/>
          <w:rFonts w:hint="eastAsia"/>
        </w:rPr>
        <w:t xml:space="preserve"> __type_traits</w:t>
      </w:r>
      <w:r>
        <w:rPr>
          <w:rStyle w:val="ctrl-2"/>
          <w:rFonts w:hint="eastAsia"/>
        </w:rPr>
        <w:t>特化版本：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- </w:t>
      </w:r>
      <w:r>
        <w:rPr>
          <w:rStyle w:val="ctrl-2"/>
          <w:rFonts w:hint="eastAsia"/>
        </w:rPr>
        <w:t>你可以重新排列以下的成員次序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- </w:t>
      </w:r>
      <w:r>
        <w:rPr>
          <w:rStyle w:val="ctrl-2"/>
          <w:rFonts w:hint="eastAsia"/>
        </w:rPr>
        <w:t>你可以移除以下任何成員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- </w:t>
      </w:r>
      <w:r>
        <w:rPr>
          <w:rStyle w:val="ctrl-2"/>
          <w:rFonts w:hint="eastAsia"/>
        </w:rPr>
        <w:t>絕對不可以將以下成員重新命名而卻沒有改變編譯器中的對應名稱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          - </w:t>
      </w:r>
      <w:r>
        <w:rPr>
          <w:rStyle w:val="ctrl-2"/>
          <w:rFonts w:hint="eastAsia"/>
        </w:rPr>
        <w:t>新加入的成員會被視為一般成員，除非你在編譯器中加上適當支援。</w:t>
      </w:r>
      <w:r>
        <w:rPr>
          <w:rStyle w:val="ctrl-2"/>
          <w:rFonts w:hint="eastAsia"/>
        </w:rPr>
        <w:t>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Style w:val="ctrl-3"/>
          <w:rFonts w:hint="eastAsia"/>
        </w:rPr>
        <w:t>has_trivial_default_c</w:t>
      </w:r>
      <w:r>
        <w:rPr>
          <w:rStyle w:val="ctrl-3"/>
          <w:rFonts w:hint="eastAsia"/>
        </w:rPr>
        <w:t>onstructor</w:t>
      </w:r>
      <w:r>
        <w:rPr>
          <w:rFonts w:hint="eastAsia"/>
        </w:rPr>
        <w:t>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Style w:val="ctrl-3"/>
          <w:rFonts w:hint="eastAsia"/>
        </w:rPr>
        <w:t>has_trivial_copy_constructor</w:t>
      </w:r>
      <w:r>
        <w:rPr>
          <w:rFonts w:hint="eastAsia"/>
        </w:rPr>
        <w:t>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Style w:val="ctrl-3"/>
          <w:rFonts w:hint="eastAsia"/>
        </w:rPr>
        <w:t>has_trivial_assignment_operator</w:t>
      </w:r>
      <w:r>
        <w:rPr>
          <w:rFonts w:hint="eastAsia"/>
        </w:rPr>
        <w:t>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__false_type    </w:t>
      </w:r>
      <w:r>
        <w:rPr>
          <w:rStyle w:val="ctrl-3"/>
          <w:rFonts w:hint="eastAsia"/>
        </w:rPr>
        <w:t>has_trivial_destructor</w:t>
      </w:r>
      <w:r>
        <w:rPr>
          <w:rFonts w:hint="eastAsia"/>
        </w:rPr>
        <w:t>;</w:t>
      </w:r>
    </w:p>
    <w:p w:rsidR="00000000" w:rsidRDefault="00201914">
      <w:pPr>
        <w:pStyle w:val="ALT-L"/>
        <w:ind w:right="-518"/>
      </w:pPr>
      <w:r>
        <w:rPr>
          <w:rFonts w:hint="eastAsia"/>
        </w:rPr>
        <w:t xml:space="preserve">   typedef __false_type    </w:t>
      </w:r>
      <w:r>
        <w:rPr>
          <w:rStyle w:val="ctrl-3"/>
          <w:rFonts w:hint="eastAsia"/>
        </w:rPr>
        <w:t>is_POD_type</w:t>
      </w:r>
      <w:r>
        <w:rPr>
          <w:rFonts w:hint="eastAsia"/>
        </w:rPr>
        <w:t>;</w:t>
      </w:r>
    </w:p>
    <w:p w:rsidR="00000000" w:rsidRDefault="00201914">
      <w:pPr>
        <w:pStyle w:val="ALT-L"/>
        <w:ind w:right="-518"/>
        <w:rPr>
          <w:rStyle w:val="ctrl-2"/>
          <w:rFonts w:hint="eastAsia"/>
        </w:rPr>
      </w:pPr>
      <w:r>
        <w:rPr>
          <w:rStyle w:val="ctrl-2"/>
        </w:rPr>
        <w:t xml:space="preserve">   // </w:t>
      </w:r>
      <w:r>
        <w:rPr>
          <w:rStyle w:val="ctrl-2"/>
          <w:rFonts w:hint="eastAsia"/>
        </w:rPr>
        <w:t>所謂</w:t>
      </w:r>
      <w:r>
        <w:rPr>
          <w:rStyle w:val="ctrl-2"/>
          <w:rFonts w:hint="eastAsia"/>
        </w:rPr>
        <w:t xml:space="preserve"> POD </w:t>
      </w:r>
      <w:r>
        <w:rPr>
          <w:rStyle w:val="ctrl-2"/>
          <w:rFonts w:hint="eastAsia"/>
        </w:rPr>
        <w:t>意指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Plain Old Data struc</w:t>
      </w:r>
      <w:r>
        <w:rPr>
          <w:rStyle w:val="ctrl-2"/>
        </w:rPr>
        <w:t xml:space="preserve">ture. 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以下提供某些特化版本。這對於內建有</w:t>
      </w:r>
      <w:r>
        <w:rPr>
          <w:rStyle w:val="ctrl-2"/>
          <w:rFonts w:hint="eastAsia"/>
        </w:rPr>
        <w:t xml:space="preserve"> __types_traits </w:t>
      </w:r>
      <w:r>
        <w:rPr>
          <w:rStyle w:val="ctrl-2"/>
          <w:rFonts w:hint="eastAsia"/>
        </w:rPr>
        <w:t>支援能力的編譯器並無</w:t>
      </w:r>
    </w:p>
    <w:p w:rsidR="00000000" w:rsidRDefault="00201914">
      <w:pPr>
        <w:pStyle w:val="ALT-L"/>
        <w:rPr>
          <w:rStyle w:val="ctrl-2"/>
          <w:rFonts w:hint="eastAsia"/>
        </w:rPr>
      </w:pPr>
      <w:r>
        <w:rPr>
          <w:rStyle w:val="ctrl-2"/>
        </w:rPr>
        <w:lastRenderedPageBreak/>
        <w:t xml:space="preserve">// </w:t>
      </w:r>
      <w:r>
        <w:rPr>
          <w:rStyle w:val="ctrl-2"/>
          <w:rFonts w:hint="eastAsia"/>
        </w:rPr>
        <w:t>傷害，而對於無該等支援能力的編譯器而言則屬必要。</w:t>
      </w:r>
    </w:p>
    <w:p w:rsidR="00000000" w:rsidRDefault="00201914">
      <w:pPr>
        <w:pStyle w:val="ALT-L"/>
        <w:rPr>
          <w:rStyle w:val="ctrl-2"/>
          <w:rFonts w:hint="eastAsia"/>
        </w:rPr>
      </w:pPr>
    </w:p>
    <w:p w:rsidR="00000000" w:rsidRDefault="00201914">
      <w:pPr>
        <w:pStyle w:val="ALT-L"/>
        <w:rPr>
          <w:rStyle w:val="ctrl-2"/>
        </w:rPr>
      </w:pPr>
      <w:r>
        <w:rPr>
          <w:rStyle w:val="ctrl-2"/>
          <w:rFonts w:hint="eastAsia"/>
        </w:rPr>
        <w:t xml:space="preserve">/* </w:t>
      </w:r>
      <w:r>
        <w:rPr>
          <w:rStyle w:val="ctrl-2"/>
          <w:rFonts w:hint="eastAsia"/>
        </w:rPr>
        <w:t>以下針對</w:t>
      </w:r>
      <w:r>
        <w:rPr>
          <w:rStyle w:val="ctrl-2"/>
          <w:rFonts w:hint="eastAsia"/>
        </w:rPr>
        <w:t xml:space="preserve"> C++ </w:t>
      </w:r>
      <w:r>
        <w:rPr>
          <w:rStyle w:val="ctrl-2"/>
          <w:rFonts w:hint="eastAsia"/>
        </w:rPr>
        <w:t>基本型別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char, signed char, unsigned char, short, unsigned short, int, unsigned int, long, unsigned long, float, double, long double </w:t>
      </w:r>
      <w:r>
        <w:rPr>
          <w:rStyle w:val="ctrl-2"/>
          <w:rFonts w:hint="eastAsia"/>
        </w:rPr>
        <w:t>提供特化版本。注意，每一個成員的值都是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__true_t</w:t>
      </w:r>
      <w:r>
        <w:rPr>
          <w:rStyle w:val="ctrl-2"/>
        </w:rPr>
        <w:t>ype</w:t>
      </w:r>
      <w:r>
        <w:rPr>
          <w:rStyle w:val="ctrl-2"/>
          <w:rFonts w:hint="eastAsia"/>
        </w:rPr>
        <w:t>，表示這些型別都可採用最快速方式（例如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memcpy</w:t>
      </w:r>
      <w:r>
        <w:rPr>
          <w:rStyle w:val="ctrl-2"/>
          <w:rFonts w:hint="eastAsia"/>
        </w:rPr>
        <w:t>）來進行拷貝動作或賦值動作。</w:t>
      </w:r>
      <w:r>
        <w:rPr>
          <w:rStyle w:val="ctrl-2"/>
          <w:rFonts w:hint="eastAsia"/>
        </w:rPr>
        <w:t>*/</w:t>
      </w:r>
    </w:p>
    <w:p w:rsidR="00000000" w:rsidRDefault="00201914">
      <w:pPr>
        <w:pStyle w:val="ALT-L"/>
        <w:rPr>
          <w:rStyle w:val="ctrl-2"/>
        </w:rPr>
      </w:pPr>
    </w:p>
    <w:p w:rsidR="00000000" w:rsidRDefault="00201914">
      <w:pPr>
        <w:pStyle w:val="ALT-L"/>
        <w:rPr>
          <w:rStyle w:val="ctrl-2"/>
        </w:rPr>
      </w:pPr>
      <w:r>
        <w:rPr>
          <w:rStyle w:val="ctrl-2"/>
        </w:rPr>
        <w:t xml:space="preserve">// </w:t>
      </w:r>
      <w:r>
        <w:rPr>
          <w:rStyle w:val="ctrl-2"/>
          <w:rFonts w:hint="eastAsia"/>
        </w:rPr>
        <w:t>當編譯器支援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partial specialization</w:t>
      </w:r>
      <w:r>
        <w:rPr>
          <w:rStyle w:val="ctrl-2"/>
          <w:rFonts w:hint="eastAsia"/>
        </w:rPr>
        <w:t>，</w:t>
      </w:r>
      <w:r>
        <w:rPr>
          <w:rStyle w:val="ctrl-2"/>
          <w:rFonts w:hint="eastAsia"/>
        </w:rPr>
        <w:t xml:space="preserve">__STL_TEMPLATE_NULL </w:t>
      </w:r>
      <w:r>
        <w:rPr>
          <w:rStyle w:val="ctrl-2"/>
          <w:rFonts w:hint="eastAsia"/>
        </w:rPr>
        <w:t>被定義為</w:t>
      </w:r>
      <w:r>
        <w:rPr>
          <w:rStyle w:val="ctrl-2"/>
        </w:rPr>
        <w:t xml:space="preserve"> </w:t>
      </w:r>
    </w:p>
    <w:p w:rsidR="00000000" w:rsidRDefault="00201914">
      <w:pPr>
        <w:pStyle w:val="ALT-L"/>
        <w:rPr>
          <w:rStyle w:val="ctrl-2"/>
        </w:rPr>
      </w:pPr>
      <w:r>
        <w:rPr>
          <w:rStyle w:val="ctrl-2"/>
        </w:rPr>
        <w:t>// template&lt;&gt;</w:t>
      </w:r>
      <w:r>
        <w:rPr>
          <w:rStyle w:val="ctrl-2"/>
          <w:rFonts w:hint="eastAsia"/>
        </w:rPr>
        <w:t>，見</w:t>
      </w:r>
      <w:r>
        <w:rPr>
          <w:rStyle w:val="ctrl-2"/>
        </w:rPr>
        <w:t xml:space="preserve"> &lt;stl_config.h&gt;</w:t>
      </w:r>
    </w:p>
    <w:p w:rsidR="00000000" w:rsidRDefault="00201914">
      <w:pPr>
        <w:pStyle w:val="ALT-L"/>
        <w:rPr>
          <w:rStyle w:val="ctrl-2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__type_traits&lt;char&gt;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</w:t>
      </w:r>
      <w:r>
        <w:rPr>
          <w:rFonts w:hint="eastAsia"/>
        </w:rPr>
        <w:t xml:space="preserve">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__type_traits&lt;signed char&gt;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</w:t>
      </w:r>
      <w:r>
        <w:rPr>
          <w:rFonts w:hint="eastAsia"/>
        </w:rPr>
        <w:t>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__type_traits&lt;unsigned char&gt;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</w:t>
      </w:r>
      <w:r>
        <w:rPr>
          <w:rFonts w:hint="eastAsia"/>
        </w:rPr>
        <w:t>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__type_traits&lt;short&gt;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</w:t>
      </w:r>
      <w:r>
        <w:rPr>
          <w:rFonts w:hint="eastAsia"/>
        </w:rPr>
        <w:t>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__type_traits&lt;unsigned short&gt;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__type_traits&lt;int&gt;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</w:t>
      </w:r>
      <w:r>
        <w:rPr>
          <w:rFonts w:hint="eastAsia"/>
        </w:rPr>
        <w:t>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__type_traits&lt;unsigned int&gt;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</w:t>
      </w:r>
      <w:r>
        <w:rPr>
          <w:rFonts w:hint="eastAsia"/>
        </w:rPr>
        <w:t>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__type_traits&lt;long&gt;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</w:t>
      </w:r>
      <w:r>
        <w:rPr>
          <w:rFonts w:hint="eastAsia"/>
        </w:rPr>
        <w:t>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__type_traits&lt;unsigned long&gt;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__type_traits&lt;float&gt;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</w:t>
      </w:r>
      <w:r>
        <w:rPr>
          <w:rFonts w:hint="eastAsia"/>
        </w:rPr>
        <w:t>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__type_traits&lt;double&gt;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</w:t>
      </w:r>
      <w:r>
        <w:rPr>
          <w:rFonts w:hint="eastAsia"/>
        </w:rPr>
        <w:t>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lastRenderedPageBreak/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__type_traits&lt;long double&gt;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</w:t>
      </w:r>
      <w:r>
        <w:rPr>
          <w:rFonts w:hint="eastAsia"/>
        </w:rPr>
        <w:t>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#ifdef __STL_CLASS_PARTIAL_SPECIALIZATION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__type_traits&lt;T*&gt;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</w:t>
      </w:r>
      <w:r>
        <w:rPr>
          <w:rFonts w:hint="eastAsia"/>
        </w:rPr>
        <w:t xml:space="preserve">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#else </w:t>
      </w:r>
      <w:r>
        <w:rPr>
          <w:rStyle w:val="ctrl-2"/>
          <w:rFonts w:hint="eastAsia"/>
        </w:rPr>
        <w:t>/* __ST</w:t>
      </w:r>
      <w:r>
        <w:rPr>
          <w:rStyle w:val="ctrl-2"/>
          <w:rFonts w:hint="eastAsia"/>
        </w:rPr>
        <w:t>L_CLASS_PARTIAL_SPECIALIZATION 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__type_traits&lt;char*&gt;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</w:t>
      </w:r>
      <w:r>
        <w:rPr>
          <w:rFonts w:hint="eastAsia"/>
        </w:rPr>
        <w:t>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__type_traits&lt;signed char*&gt;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</w:t>
      </w:r>
      <w:r>
        <w:rPr>
          <w:rFonts w:hint="eastAsia"/>
        </w:rPr>
        <w:t>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struct </w:t>
      </w:r>
      <w:r>
        <w:rPr>
          <w:rStyle w:val="ctrl-1"/>
          <w:rFonts w:hint="eastAsia"/>
        </w:rPr>
        <w:t>__type_traits&lt;unsigned char*&gt;</w:t>
      </w:r>
      <w:r>
        <w:rPr>
          <w:rFonts w:hint="eastAsia"/>
        </w:rPr>
        <w:t xml:space="preserve"> {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has_trivial_default_constructor;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</w:t>
      </w:r>
      <w:r>
        <w:rPr>
          <w:rFonts w:hint="eastAsia"/>
        </w:rPr>
        <w:t>ial_copy_constructor;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has_trivial_assignment_operator;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has_trivial_destructor;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   typedef __true_type    is_POD_type;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};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 xml:space="preserve">#endif </w:t>
      </w:r>
      <w:r>
        <w:rPr>
          <w:rStyle w:val="ctrl-2"/>
          <w:rFonts w:hint="eastAsia"/>
        </w:rPr>
        <w:t>/* __STL_CLASS_PARTIAL_SPECIALIZATION 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#endif /* __TYPE_TRAITS_H */</w:t>
      </w:r>
    </w:p>
    <w:p w:rsidR="00000000" w:rsidRDefault="00201914">
      <w:pPr>
        <w:pStyle w:val="ALT-L"/>
        <w:ind w:right="-518"/>
        <w:rPr>
          <w:rFonts w:hint="eastAsia"/>
        </w:rPr>
      </w:pP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 xml:space="preserve"> Local Variables: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// mode:C++</w:t>
      </w:r>
    </w:p>
    <w:p w:rsidR="00000000" w:rsidRDefault="00201914">
      <w:pPr>
        <w:pStyle w:val="ALT-L"/>
        <w:ind w:right="-518"/>
        <w:rPr>
          <w:rFonts w:hint="eastAsia"/>
        </w:rPr>
      </w:pPr>
      <w:r>
        <w:rPr>
          <w:rFonts w:hint="eastAsia"/>
        </w:rPr>
        <w:t>// End:</w:t>
      </w:r>
    </w:p>
    <w:p w:rsidR="00000000" w:rsidRDefault="00201914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01914">
      <w:pPr>
        <w:spacing w:line="240" w:lineRule="auto"/>
      </w:pPr>
      <w:r>
        <w:separator/>
      </w:r>
    </w:p>
  </w:endnote>
  <w:endnote w:type="continuationSeparator" w:id="0">
    <w:p w:rsidR="00000000" w:rsidRDefault="00201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01914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01914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01914">
      <w:pPr>
        <w:spacing w:line="240" w:lineRule="auto"/>
      </w:pPr>
      <w:r>
        <w:separator/>
      </w:r>
    </w:p>
  </w:footnote>
  <w:footnote w:type="continuationSeparator" w:id="0">
    <w:p w:rsidR="00000000" w:rsidRDefault="00201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01914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6</w:t>
    </w:r>
    <w:r>
      <w:rPr>
        <w:rStyle w:val="af5"/>
        <w:sz w:val="17"/>
      </w:rPr>
      <w:fldChar w:fldCharType="end"/>
    </w:r>
  </w:p>
  <w:p w:rsidR="00000000" w:rsidRDefault="00201914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40069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C4171C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766E9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0AB089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D24CDA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C61A86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BD36F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F4F0E1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&lt;type_traits.h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F42EB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A1427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8A3892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59C593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D3398A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053B52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65FFD6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D43301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01914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201914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&lt;type_traits.h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FA385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B39CE3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603E95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5476C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5406AC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91F443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AF682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7766EB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D3A0D9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E6E7A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5FB3B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4CFAA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E7369A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DDCF63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DE82FC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B3F56C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60CF52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3234C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1E2D99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AA084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80806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50F89C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314F6F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98B21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914"/>
    <w:rsid w:val="0020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D8A631-3D0E-406E-BDDE-B29ECF9D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6</Pages>
  <Words>1261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2026-06-09T13:27:00Z</dcterms:created>
  <dcterms:modified xsi:type="dcterms:W3CDTF">2026-06-09T13:27:00Z</dcterms:modified>
</cp:coreProperties>
</file>