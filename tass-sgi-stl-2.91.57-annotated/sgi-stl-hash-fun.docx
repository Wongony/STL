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27CB6">
      <w:pPr>
        <w:pStyle w:val="ALT-L"/>
        <w:ind w:right="-27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stl_hash_fun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/*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and its documentation for any purpose is hereby gr</w:t>
      </w:r>
      <w:r>
        <w:rPr>
          <w:rFonts w:hint="eastAsia"/>
        </w:rPr>
        <w:t>anted without fee,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representations about the suitability</w:t>
      </w:r>
      <w:r>
        <w:rPr>
          <w:rFonts w:hint="eastAsia"/>
        </w:rPr>
        <w:t xml:space="preserve"> of this software for any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and its documentation for </w:t>
      </w:r>
      <w:r>
        <w:rPr>
          <w:rFonts w:hint="eastAsia"/>
        </w:rPr>
        <w:t>any purpose is hereby granted without fee,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repres</w:t>
      </w:r>
      <w:r>
        <w:rPr>
          <w:rFonts w:hint="eastAsia"/>
        </w:rPr>
        <w:t>entations about the suitability of this software for any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#ifndef __SGI_STL_HASH_FUN_H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#define __SGI_STL_HASH_FUN_H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stddef.h</w:t>
      </w:r>
      <w:r>
        <w:rPr>
          <w:rFonts w:hint="eastAsia"/>
        </w:rPr>
        <w:t>&gt;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template &lt;class Key&gt; struct </w:t>
      </w:r>
      <w:r>
        <w:rPr>
          <w:rStyle w:val="ctrl-1"/>
          <w:rFonts w:hint="eastAsia"/>
        </w:rPr>
        <w:t>hash</w:t>
      </w:r>
      <w:r>
        <w:rPr>
          <w:rFonts w:hint="eastAsia"/>
        </w:rPr>
        <w:t xml:space="preserve"> </w:t>
      </w:r>
      <w:r>
        <w:rPr>
          <w:rStyle w:val="ctrl-1"/>
          <w:rFonts w:hint="eastAsia"/>
        </w:rPr>
        <w:t>{ }</w:t>
      </w:r>
      <w:r>
        <w:rPr>
          <w:rFonts w:hint="eastAsia"/>
        </w:rPr>
        <w:t>;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inline size_t </w:t>
      </w:r>
      <w:r>
        <w:rPr>
          <w:rStyle w:val="ctrl-1"/>
          <w:rFonts w:hint="eastAsia"/>
        </w:rPr>
        <w:t>__stl_hash_string</w:t>
      </w:r>
      <w:r>
        <w:rPr>
          <w:rFonts w:hint="eastAsia"/>
        </w:rPr>
        <w:t>(const char* s)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unsigned long h = 0; 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for ( ; *s; ++s)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 xml:space="preserve">    h = 5*h + </w:t>
      </w:r>
      <w:r>
        <w:rPr>
          <w:rFonts w:hint="eastAsia"/>
        </w:rPr>
        <w:t>*s;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return size_t(h);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hash&lt;char*&gt;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 xml:space="preserve">(const char* s) const { return </w:t>
      </w:r>
      <w:r>
        <w:rPr>
          <w:rStyle w:val="ctrl-3"/>
          <w:rFonts w:hint="eastAsia"/>
        </w:rPr>
        <w:t>__stl_hash_string</w:t>
      </w:r>
      <w:r>
        <w:rPr>
          <w:rFonts w:hint="eastAsia"/>
        </w:rPr>
        <w:t>(s);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hash&lt;const char*&gt;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 xml:space="preserve">(const char* s) const { return </w:t>
      </w:r>
      <w:r>
        <w:rPr>
          <w:rStyle w:val="ctrl-3"/>
          <w:rFonts w:hint="eastAsia"/>
        </w:rPr>
        <w:t>__stl_hash</w:t>
      </w:r>
      <w:r>
        <w:rPr>
          <w:rStyle w:val="ctrl-3"/>
          <w:rFonts w:hint="eastAsia"/>
        </w:rPr>
        <w:t>_string</w:t>
      </w:r>
      <w:r>
        <w:rPr>
          <w:rFonts w:hint="eastAsia"/>
        </w:rPr>
        <w:t>(s);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hash&lt;char&gt;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(char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hash&lt;unsigned char&gt;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(unsigned char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hash&lt;signed</w:t>
      </w:r>
      <w:r>
        <w:rPr>
          <w:rStyle w:val="ctrl-1"/>
          <w:rFonts w:hint="eastAsia"/>
        </w:rPr>
        <w:t xml:space="preserve"> char&gt;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(unsigned char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hash&lt;short&gt;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(short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hash&lt;unsigned short&gt;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 xml:space="preserve">(unsigned short x) const </w:t>
      </w:r>
      <w:r>
        <w:rPr>
          <w:rFonts w:hint="eastAsia"/>
        </w:rPr>
        <w:t>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hash&lt;int&gt;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(int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hash&lt;unsigned int&gt;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(unsigned int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hash&lt;long&gt;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</w:t>
      </w:r>
      <w:r>
        <w:rPr>
          <w:rFonts w:hint="eastAsia"/>
        </w:rPr>
        <w:t xml:space="preserve">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(long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__STL_TEMPLATE_NULL struct </w:t>
      </w:r>
      <w:r>
        <w:rPr>
          <w:rStyle w:val="ctrl-1"/>
          <w:rFonts w:hint="eastAsia"/>
        </w:rPr>
        <w:t>hash&lt;unsigned long&gt;</w:t>
      </w:r>
      <w:r>
        <w:rPr>
          <w:rFonts w:hint="eastAsia"/>
        </w:rPr>
        <w:t xml:space="preserve"> {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 xml:space="preserve">  size_t </w:t>
      </w:r>
      <w:r>
        <w:rPr>
          <w:rStyle w:val="ctrl-3"/>
          <w:rFonts w:hint="eastAsia"/>
        </w:rPr>
        <w:t>operator()</w:t>
      </w:r>
      <w:r>
        <w:rPr>
          <w:rFonts w:hint="eastAsia"/>
        </w:rPr>
        <w:t>(unsigned long x) const { return x; }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};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#endif /* __SGI_STL_HASH_FUN_H */</w:t>
      </w:r>
    </w:p>
    <w:p w:rsidR="00000000" w:rsidRDefault="00927CB6">
      <w:pPr>
        <w:pStyle w:val="ALT-L"/>
        <w:ind w:right="-398"/>
        <w:rPr>
          <w:rFonts w:hint="eastAsia"/>
        </w:rPr>
      </w:pP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lastRenderedPageBreak/>
        <w:t>// Local Variables: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// mode:C++</w:t>
      </w:r>
    </w:p>
    <w:p w:rsidR="00000000" w:rsidRDefault="00927CB6">
      <w:pPr>
        <w:pStyle w:val="ALT-L"/>
        <w:ind w:right="-398"/>
        <w:rPr>
          <w:rFonts w:hint="eastAsia"/>
        </w:rPr>
      </w:pPr>
      <w:r>
        <w:rPr>
          <w:rFonts w:hint="eastAsia"/>
        </w:rPr>
        <w:t>// End:</w:t>
      </w:r>
    </w:p>
    <w:p w:rsidR="00000000" w:rsidRDefault="00927CB6">
      <w:pPr>
        <w:pStyle w:val="ALT-L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27CB6">
      <w:pPr>
        <w:spacing w:line="240" w:lineRule="auto"/>
      </w:pPr>
      <w:r>
        <w:separator/>
      </w:r>
    </w:p>
  </w:endnote>
  <w:endnote w:type="continuationSeparator" w:id="0">
    <w:p w:rsidR="00000000" w:rsidRDefault="00927C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7CB6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7CB6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27CB6">
      <w:pPr>
        <w:spacing w:line="240" w:lineRule="auto"/>
      </w:pPr>
      <w:r>
        <w:separator/>
      </w:r>
    </w:p>
  </w:footnote>
  <w:footnote w:type="continuationSeparator" w:id="0">
    <w:p w:rsidR="00000000" w:rsidRDefault="00927C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7CB6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927CB6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B71DEC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74FCE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4487BA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E2E7AD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ED4CAD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4BD6C9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FB72AB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8CE274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&lt;stl_hash_fun.h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9AD7B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E1EA32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F11B9E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71F6FB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BE9182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7022B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CABD27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14865B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927CB6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927CB6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&lt;stl_hash_fun.h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F49C00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60A336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C64D07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15DC17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C798BD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2F596F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580B08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8048D3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6EB652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960161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A55E49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75383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18690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445F85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43BEB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42D9BB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75CD77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EB755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8BF239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AC688B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8954D4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A716AA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B21744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B412E4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CB6"/>
    <w:rsid w:val="00927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D314EF-29CB-4DF6-8819-A395DB834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</Pages>
  <Words>413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2001-02-18T08:21:00Z</cp:lastPrinted>
  <dcterms:created xsi:type="dcterms:W3CDTF">2026-06-09T13:23:00Z</dcterms:created>
  <dcterms:modified xsi:type="dcterms:W3CDTF">2026-06-09T13:23:00Z</dcterms:modified>
</cp:coreProperties>
</file>