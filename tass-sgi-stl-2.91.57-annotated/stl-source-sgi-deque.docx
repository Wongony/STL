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F3420">
      <w:pPr>
        <w:pStyle w:val="af2"/>
        <w:ind w:hanging="567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b/>
          <w:color w:val="0000FF"/>
          <w:shd w:val="pct15" w:color="auto" w:fill="FFFFFF"/>
        </w:rPr>
        <w:t>stl_deque</w:t>
      </w:r>
      <w:r>
        <w:rPr>
          <w:rFonts w:hint="eastAsia"/>
          <w:b/>
          <w:color w:val="0000FF"/>
          <w:shd w:val="pct15" w:color="auto" w:fill="FFFFFF"/>
        </w:rPr>
        <w:t>.h</w:t>
      </w:r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EF3420">
      <w:pPr>
        <w:pStyle w:val="af2"/>
        <w:ind w:hanging="567"/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 granted without f</w:t>
      </w:r>
      <w:r>
        <w:rPr>
          <w:rFonts w:hint="eastAsia"/>
        </w:rPr>
        <w:t>ee,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this</w:t>
      </w:r>
      <w:r>
        <w:rPr>
          <w:rFonts w:hint="eastAsia"/>
        </w:rPr>
        <w:t xml:space="preserve"> software for any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</w:t>
      </w:r>
      <w:r>
        <w:rPr>
          <w:rFonts w:hint="eastAsia"/>
        </w:rPr>
        <w:t>ion for any purpose is hereby granted without fee,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</w:t>
      </w:r>
      <w:r>
        <w:rPr>
          <w:rFonts w:hint="eastAsia"/>
        </w:rPr>
        <w:t>sentations about the suitability of this software for any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__SGI_STL_INTERNAL_DEQUE_H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__SGI_STL_INTERNAL_DEQUE_H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/* Class invariants: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For any nonsingular iterator i: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i.node is the address of an element in the map array.  The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  contents of i.node is a pointer to the beginning </w:t>
      </w:r>
      <w:r>
        <w:rPr>
          <w:rFonts w:hint="eastAsia"/>
        </w:rPr>
        <w:t>of a node.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i.first == *(i.node)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i.last  == i.first + node_size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i.cur is a pointer in the range [i.first, i.last).  NOTE: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  the implication of this is that i.cur is always a dereferenceable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  pointer, even if i is a past-the-e</w:t>
      </w:r>
      <w:r>
        <w:rPr>
          <w:rFonts w:hint="eastAsia"/>
        </w:rPr>
        <w:t>nd iterator.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Start and Finish are always nonsingular iterators.  NOTE: this means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that an empty deque must have one node, and that a deque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with N elements, where N is the buffer size, must have two nodes.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For every node other than start</w:t>
      </w:r>
      <w:r>
        <w:rPr>
          <w:rFonts w:hint="eastAsia"/>
        </w:rPr>
        <w:t>.node and finish.node, every element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in the node is an initialized object.  If start.node == finish.node,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*    then [start.cur, finish.cur) are initialized objects, and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the elements outside that range are uninitialized storage.  Otherwise,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 xml:space="preserve">   [start.cur, start.last) and [finish.first, finish.cur) are initialized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objects, and [start.first, start.cur) and [finish.cur, finish.last)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are uninitialized storage.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[map, map + map_size) is a valid, non-empty range.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[start.node, f</w:t>
      </w:r>
      <w:r>
        <w:rPr>
          <w:rFonts w:hint="eastAsia"/>
        </w:rPr>
        <w:t xml:space="preserve">inish.node] is a valid range contained within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[map, map + map_size).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A pointer in the range [map, map + map_size) points to an allocated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 node if and only if the pointer is in the range [start.node, finish.node].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previous v</w:t>
      </w:r>
      <w:r>
        <w:rPr>
          <w:rFonts w:hint="eastAsia"/>
        </w:rPr>
        <w:t xml:space="preserve">ersions of deque, node_size was fixed by the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implementation.  In this version, however, users can select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the node size.  Deque has three template parameters; the third,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 number of type size_t, is the number of elements per node.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If the third </w:t>
      </w:r>
      <w:r>
        <w:rPr>
          <w:rFonts w:hint="eastAsia"/>
        </w:rPr>
        <w:t xml:space="preserve">template parameter is 0 (which is the default),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then deque will use a default node size.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The only reason for using an alternate node size is if your application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requires a different performance tradeoff than the default.  If,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for example, y</w:t>
      </w:r>
      <w:r>
        <w:rPr>
          <w:rFonts w:hint="eastAsia"/>
        </w:rPr>
        <w:t>our program contains many deques each of which contains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only a few elements, then you might want to save memory (possibly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by sacrificing some speed) by using smaller nodes.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Unfortunately, some compilers have trouble with non-type template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</w:t>
      </w:r>
      <w:r>
        <w:rPr>
          <w:rFonts w:hint="eastAsia"/>
        </w:rPr>
        <w:t>arameters; stl_config.h defines __STL_NON_TYPE_TMPL_PARAM_BUG if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is the case.  If your compiler is one of them, then you will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not be able to use alternate node sizes; you will have to use the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default value.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__STL_BEGIN_NAMESPACE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 de</w:t>
      </w:r>
      <w:r>
        <w:rPr>
          <w:rFonts w:hint="eastAsia"/>
        </w:rPr>
        <w:t>fined(__sgi) &amp;&amp; !defined(__GNUC__) &amp;&amp; (_MIPS_SIM != _MIPS_SIM_ABI32)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Note: this function is simply a kludge to work around several compilers'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 bugs in handling constant expressions.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size_t </w:t>
      </w:r>
      <w:r>
        <w:rPr>
          <w:rFonts w:hint="eastAsia"/>
          <w:color w:val="0000FF"/>
        </w:rPr>
        <w:t>__deque_buf_size</w:t>
      </w:r>
      <w:r>
        <w:rPr>
          <w:rFonts w:hint="eastAsia"/>
        </w:rPr>
        <w:t xml:space="preserve">(size_t </w:t>
      </w:r>
      <w:r>
        <w:rPr>
          <w:rFonts w:hint="eastAsia"/>
        </w:rPr>
        <w:t>n, size_t sz)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n != 0 ? n : (sz &lt; 512 ? size_t(512 / sz) : size_t(1));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__STL_NON_TYPE_TMPL_PARAM_BUG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Ref, class Ptr, size_t BufSiz&gt;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struct </w:t>
      </w:r>
      <w:r>
        <w:rPr>
          <w:rFonts w:hint="eastAsia"/>
          <w:color w:val="0000FF"/>
        </w:rPr>
        <w:t>__deque_iterator</w:t>
      </w:r>
      <w:r>
        <w:rPr>
          <w:rFonts w:hint="eastAsia"/>
        </w:rPr>
        <w:t xml:space="preserve">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T&amp;, T*, BufSiz&gt;       </w:t>
      </w:r>
      <w:r>
        <w:rPr>
          <w:rFonts w:hint="eastAsia"/>
        </w:rPr>
        <w:t xml:space="preserve">      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const T&amp;, const T*, BufSiz&gt; const_iterator;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size_t buffer_size() {return __deque_buf_size(BufSiz, sizeof(T));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__STL_NON_TYPE_TMPL_PARAM_BUG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struct</w:t>
      </w:r>
      <w:r>
        <w:rPr>
          <w:rFonts w:hint="eastAsia"/>
        </w:rPr>
        <w:t xml:space="preserve"> __deque_iterator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T&amp;, T*&gt;             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const T&amp;, const T*&gt; const_iterator;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size_t buffer_size() {return __deque_buf_size(0, sizeof(T));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random_access_iterat</w:t>
      </w:r>
      <w:r>
        <w:rPr>
          <w:rFonts w:hint="eastAsia"/>
        </w:rPr>
        <w:t>or_tag iterator_category;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value_type;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Ptr pointer;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Ref reference;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size_t size_type;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ptrdiff_t difference_type;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T** map_pointer;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 self;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T* 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T* 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T* last</w:t>
      </w:r>
      <w:r>
        <w:rPr>
          <w:rFonts w:hint="eastAsia"/>
        </w:rPr>
        <w:t>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map_pointer node;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__deque_iterator(T* x, map_pointer y)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cur(x), first(*y), last(*y + buffer_size()), node(y) {}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__deque_iterator() : cur(0), first(0), last(0), node(0) {}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__deque_iterator(const iterator&amp; x)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cur(x.cur), first(x.first</w:t>
      </w:r>
      <w:r>
        <w:rPr>
          <w:rFonts w:hint="eastAsia"/>
        </w:rPr>
        <w:t>), last(x.last), node(x.node) {}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operator*() const { return *cur;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difference_type operator-(const self&amp; x</w:t>
      </w:r>
      <w:r>
        <w:rPr>
          <w:rFonts w:hint="eastAsia"/>
        </w:rPr>
        <w:t>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difference_type(buffer_size()) * (node - x.node - 1) +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(cur - first) + (x.last - x.cur);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operator++()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(cur == last)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set_node(node + 1);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cur = 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return *this;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</w:t>
      </w:r>
      <w:r>
        <w:rPr>
          <w:rFonts w:hint="eastAsia"/>
        </w:rPr>
        <w:t>lf operator++(int)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operator--()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(cur == first)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set_node(node - 1);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cur = last;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operator--(int)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--*this;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operator+=(difference_type n)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difference_type offset = n + (cur - first);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(offset &gt;= 0 &amp;&amp; offset &lt; difference_type(buffer_size()))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cur += n;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difference_type node_offset =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offset &gt; 0 ? offset / difference_type(buffer_size())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: -difference_type((-offset - 1) / buffer_size()) - 1;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set_node(node + node_offset);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cur = first + (offset - node_offset * difference_type(buffer_size()));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</w:t>
      </w:r>
      <w:r>
        <w:rPr>
          <w:rFonts w:hint="eastAsia"/>
        </w:rPr>
        <w:t xml:space="preserve"> 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operator+(difference_type n)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 += n;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operator-=(difference_type n) { return *this += -n;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operator-(difference_type n)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 -= n;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operator[](difference_type n) const { return *(*this + n);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operator==(const self&amp; x) const { return cur == x.cur;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operator!=(const self&amp; x) const { return !(*this == x);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operator&lt;(const self&amp; x)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</w:t>
      </w:r>
      <w:r>
        <w:rPr>
          <w:rFonts w:hint="eastAsia"/>
        </w:rPr>
        <w:t>rn (node == x.node) ? (cur &lt; x.cur) : (node &lt; x.node);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set_node(map_pointer new_node)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node = new_node;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first = *new_node;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last = first + difference_type(buffer_size());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#ifndef _</w:t>
      </w:r>
      <w:r>
        <w:rPr>
          <w:rFonts w:hint="eastAsia"/>
        </w:rPr>
        <w:t>_STL_NON_TYPE_TMPL_PARAM_BUG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Ref, class Ptr, size_t BufSiz&gt;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inline random_access_iterator_tag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__deque_iterator&lt;T, Ref, Ptr, BufSiz&gt;&amp;)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random_access_iterator_tag();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</w:t>
      </w:r>
      <w:r>
        <w:rPr>
          <w:rFonts w:hint="eastAsia"/>
        </w:rPr>
        <w:t>, class Ptr, size_t BufSiz&gt;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__deque_iterator&lt;T, Ref, Ptr, BufSiz&gt;&amp;)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Ref, class Ptr, size_t BufSiz&gt;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inline ptrdiff_t* distance_type(const __deque_iterator&lt;T, Ref, Ptr, BufSiz&gt;&amp;)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</w:t>
      </w:r>
      <w:r>
        <w:rPr>
          <w:rFonts w:hint="eastAsia"/>
        </w:rPr>
        <w:t xml:space="preserve"> 0;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__STL_NON_TYPE_TMPL_PARAM_BUG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inline random_access_iterator_tag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__deque_iterator&lt;T, Ref, Ptr&gt;&amp;)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random_access_iterator_tag();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Ref, c</w:t>
      </w:r>
      <w:r>
        <w:rPr>
          <w:rFonts w:hint="eastAsia"/>
        </w:rPr>
        <w:t>lass Ptr&gt;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__deque_iterator&lt;T, Ref, Ptr&gt;&amp;) { return 0;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Ref, class Ptr&gt;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inline ptrdiff_t* distance_type(const __deque_iterator&lt;T, Ref, Ptr&gt;&amp;)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0;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__STL_NON_TYPE_TMPL_PARAM_BUG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See __deque_buf_size().  The only reason that the default value is 0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 is as a workaround for bugs in the way that some compilers handle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 constant expressions.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</w:t>
      </w:r>
      <w:r>
        <w:rPr>
          <w:rFonts w:hint="eastAsia"/>
          <w:b/>
        </w:rPr>
        <w:t>Alloc = alloc</w:t>
      </w:r>
      <w:r>
        <w:rPr>
          <w:rFonts w:hint="eastAsia"/>
        </w:rPr>
        <w:t>,</w:t>
      </w:r>
      <w:r>
        <w:rPr>
          <w:rFonts w:hint="eastAsia"/>
        </w:rPr>
        <w:t xml:space="preserve"> size_t </w:t>
      </w:r>
      <w:r>
        <w:rPr>
          <w:rFonts w:hint="eastAsia"/>
          <w:b/>
        </w:rPr>
        <w:t>BufSiz = 0</w:t>
      </w:r>
      <w:r>
        <w:rPr>
          <w:rFonts w:hint="eastAsia"/>
        </w:rPr>
        <w:t xml:space="preserve">&gt;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b/>
          <w:color w:val="0000FF"/>
        </w:rPr>
        <w:t>deque</w:t>
      </w:r>
      <w:r>
        <w:rPr>
          <w:rFonts w:hint="eastAsia"/>
        </w:rPr>
        <w:t xml:space="preserve">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public:                         // Basic types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value_type;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value_type* pointer;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value_type* const_pointer;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value_type&amp; reference;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value_type&amp; const_reference</w:t>
      </w:r>
      <w:r>
        <w:rPr>
          <w:rFonts w:hint="eastAsia"/>
        </w:rPr>
        <w:t>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size_t size_type;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ptrdiff_t difference_type;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public:                         // Iterators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__STL_NON_TYPE_TMPL_PARAM_BUG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T&amp;, T*, BufSiz&gt;              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const </w:t>
      </w:r>
      <w:r>
        <w:rPr>
          <w:rFonts w:hint="eastAsia"/>
        </w:rPr>
        <w:t>T&amp;, const T&amp;, BufSiz&gt;  const_iterator;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__STL_NON_TYPE_TMPL_PARAM_BUG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T&amp;, T*&gt;                      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__deque_iterator&lt;T, const T&amp;, const T*&gt;          const_iterator;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__STL_NON_TYPE_TMPL_P</w:t>
      </w:r>
      <w:r>
        <w:rPr>
          <w:rFonts w:hint="eastAsia"/>
        </w:rPr>
        <w:t>ARAM_BUG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reverse_iterator&lt;const_iterator&gt; const_reverse_iterator;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reverse_iterator&lt;iterator&gt; reverse_iterator;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__STL_CLASS_PARTIAL_SPECIALIZATION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reverse_iterator&lt;const</w:t>
      </w:r>
      <w:r>
        <w:rPr>
          <w:rFonts w:hint="eastAsia"/>
        </w:rPr>
        <w:t xml:space="preserve">_iterator, value_type, const_reference,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difference_type&gt;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const_reverse_iterator;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reverse_iterator&lt;iterator, value_type, reference, difference_type&gt;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reverse_iterator;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</w:t>
      </w:r>
      <w:r>
        <w:rPr>
          <w:rFonts w:hint="eastAsia"/>
        </w:rPr>
        <w:t>_SPECIALIZATION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protected:                      // Internal typedefs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pointer* map_pointer;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b/>
        </w:rPr>
        <w:t>simple_alloc</w:t>
      </w:r>
      <w:r>
        <w:rPr>
          <w:rFonts w:hint="eastAsia"/>
        </w:rPr>
        <w:t xml:space="preserve">&lt;value_type, Alloc&gt; </w:t>
      </w:r>
      <w:r>
        <w:rPr>
          <w:rFonts w:hint="eastAsia"/>
          <w:b/>
          <w:color w:val="0000FF"/>
        </w:rPr>
        <w:t>data_allocator</w:t>
      </w:r>
      <w:r>
        <w:rPr>
          <w:rFonts w:hint="eastAsia"/>
        </w:rPr>
        <w:t>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b/>
        </w:rPr>
        <w:t>simple_alloc</w:t>
      </w:r>
      <w:r>
        <w:rPr>
          <w:rFonts w:hint="eastAsia"/>
        </w:rPr>
        <w:t xml:space="preserve">&lt;pointer, Alloc&gt; </w:t>
      </w:r>
      <w:r>
        <w:rPr>
          <w:rFonts w:hint="eastAsia"/>
          <w:b/>
          <w:color w:val="0000FF"/>
        </w:rPr>
        <w:t>map_allocator</w:t>
      </w:r>
      <w:r>
        <w:rPr>
          <w:rFonts w:hint="eastAsia"/>
        </w:rPr>
        <w:t>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size_type buffer_size()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return __deque_buf_size(BufSiz, sizeof(value_type));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size_type initial_map_size() { return 8;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protected:                      // Data members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finish;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map_pointer map;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map_size;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public:          </w:t>
      </w:r>
      <w:r>
        <w:rPr>
          <w:rFonts w:hint="eastAsia"/>
        </w:rPr>
        <w:t xml:space="preserve">               // Basic accessors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begin() { return start;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end() { return finish;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const_iterator begin() const { return start;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const_iterator end() const { return finish;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reverse_iterator rbegin() { return reverse_iterat</w:t>
      </w:r>
      <w:r>
        <w:rPr>
          <w:rFonts w:hint="eastAsia"/>
        </w:rPr>
        <w:t>or(finish);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reverse_iterator rend() { return reverse_iterator(start);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const_reverse_iterator rbegin()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const_reverse_iterator(finish);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const_reverse_iterator rend()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const_reverse_iterator(start);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</w:t>
      </w:r>
      <w:r>
        <w:rPr>
          <w:rFonts w:hint="eastAsia"/>
        </w:rPr>
        <w:t>ference operator[](size_type n) { return start[difference_type(n)];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const_reference operator[](size_type n)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start[difference_type(n)];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front() { return *start;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back()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tmp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</w:t>
      </w:r>
      <w:r>
        <w:rPr>
          <w:rFonts w:hint="eastAsia"/>
        </w:rPr>
        <w:t>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const_reference front() const { return *start;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const_reference back()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const_iterator tmp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size() const { return finish - start;;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max_size() cons</w:t>
      </w:r>
      <w:r>
        <w:rPr>
          <w:rFonts w:hint="eastAsia"/>
        </w:rPr>
        <w:t>t { return size_type(-1);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empty() const { return finish == start;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public:                         // Constructor, destructor.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create_map_and_nodes(0);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deque(const deque&amp; x)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create_map_and_nodes(x.size());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uninitialized_copy(x.begin(), x.end(), 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__STL_UNWIND(destroy_map_and_nodes());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deque(size_type n, const value_type&amp; value)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fill_initialize(n, value);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deque(int n, const value_type&amp; value)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fill_initialize(n, value);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deque(long n, const value_type&amp; value)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s</w:t>
      </w:r>
      <w:r>
        <w:rPr>
          <w:rFonts w:hint="eastAsia"/>
        </w:rPr>
        <w:t>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fill_initialize(n, value);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deque(size_type 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fill_initialize(n, value_type());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</w:t>
      </w:r>
      <w:r>
        <w:rPr>
          <w:rFonts w:hint="eastAsia"/>
        </w:rPr>
        <w:t>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deque(InputIterator first, InputIterator last)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range_initialize(first, last, iterator_category(first));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deque(const value_type* first, const value_typ</w:t>
      </w:r>
      <w:r>
        <w:rPr>
          <w:rFonts w:hint="eastAsia"/>
        </w:rPr>
        <w:t>e* last)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create_map_and_nodes(last - first);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__STL_UNWIND(destroy_map_and_nodes());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deque(const_iterator first, const_iterat</w:t>
      </w:r>
      <w:r>
        <w:rPr>
          <w:rFonts w:hint="eastAsia"/>
        </w:rPr>
        <w:t>or last)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start(), finish(), map(0), map_size(0)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create_map_and_nodes(last - first);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__STL_UNWIND(destroy_map_and_nodes());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~de</w:t>
      </w:r>
      <w:r>
        <w:rPr>
          <w:rFonts w:hint="eastAsia"/>
        </w:rPr>
        <w:t>que()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destroy(start,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destroy_map_and_nodes();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deque&amp; operator= (const deque&amp;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size_type len = 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(&amp;x != this)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(len &gt;= x.size())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erase(copy(x.begin(), x.end(), start),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</w:t>
      </w:r>
      <w:r>
        <w:rPr>
          <w:rFonts w:hint="eastAsia"/>
        </w:rPr>
        <w:t>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const_iterator mid = x.begin() + difference_type(len);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copy(x.begin(), mid, 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insert(finish, mid, x.end());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      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swap(deque&amp;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__STD::swap(start, x.start);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__STD::s</w:t>
      </w:r>
      <w:r>
        <w:rPr>
          <w:rFonts w:hint="eastAsia"/>
        </w:rPr>
        <w:t>wap(finish, x.finish);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__STD::swap(map, x.map);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__STD::swap(map_size, x.map_size);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public:                         // push_* and pop_*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push_back(const value_type&amp; 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if (finish.cur != finish.last - 1)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construct(finish.c</w:t>
      </w:r>
      <w:r>
        <w:rPr>
          <w:rFonts w:hint="eastAsia"/>
        </w:rPr>
        <w:t>ur, 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++finish.cur;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push_back_aux(t);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push_front(const value_type&amp; 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(start.cur != start.first)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construct(start.cur - 1, 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--start.cur;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push_front_aux(t);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p</w:t>
      </w:r>
      <w:r>
        <w:rPr>
          <w:rFonts w:hint="eastAsia"/>
        </w:rPr>
        <w:t>op_back()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(finish.cur != finish.first)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--finish.cur;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destroy(finish.cur);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pop_back_aux();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pop_front()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(start.cur != start.last - 1)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destroy(start.cur);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++start.cur;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</w:t>
      </w:r>
      <w:r>
        <w:rPr>
          <w:rFonts w:hint="eastAsia"/>
        </w:rPr>
        <w:t xml:space="preserve">se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pop_front_aux();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public:                         // Insert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insert(iterator position, const value_type&amp;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(position.cur == start.cur)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push_front(x);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return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if (position.cur == finish.c</w:t>
      </w:r>
      <w:r>
        <w:rPr>
          <w:rFonts w:hint="eastAsia"/>
        </w:rPr>
        <w:t>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push_back(x);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tmp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--tmp;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return tmp;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return insert_aux(position,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insert(iterator position) { return insert(position, value_type());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</w:t>
      </w:r>
      <w:r>
        <w:rPr>
          <w:rFonts w:hint="eastAsia"/>
        </w:rPr>
        <w:t xml:space="preserve">pos, size_type n, const value_type&amp; x);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pos, int n, const value_type&amp;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insert(pos, (size_type) n,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pos, long n, const value_type&amp;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insert(pos, (size_type) n,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__STL_MEMBE</w:t>
      </w:r>
      <w:r>
        <w:rPr>
          <w:rFonts w:hint="eastAsia"/>
        </w:rPr>
        <w:t xml:space="preserve">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pos, InputIterator first, InputIterator last)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insert(pos, first, last, iterator_category(first));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pos, const value_</w:t>
      </w:r>
      <w:r>
        <w:rPr>
          <w:rFonts w:hint="eastAsia"/>
        </w:rPr>
        <w:t>type* first, const value_type* last);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pos, const_iterator first, const_iterator last);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resize(size_type new_size, const value_type&amp;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size_type len = 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(new_size </w:t>
      </w:r>
      <w:r>
        <w:rPr>
          <w:rFonts w:hint="eastAsia"/>
        </w:rPr>
        <w:t xml:space="preserve">&lt; len)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erase(start + new_size,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insert(finish, new_size - len,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resize(size_type new_size) { resize(new_size, value_type());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public:                         // Erase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erase(iterator pos)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</w:t>
      </w:r>
      <w:r>
        <w:rPr>
          <w:rFonts w:hint="eastAsia"/>
        </w:rPr>
        <w:t>tor next = pos;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++next;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difference_type index = pos -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(index &lt; (size() &gt;&gt; 1))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copy_backward(start, pos, next);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pop_front();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copy(next, finish, pos);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pop_back();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start + index</w:t>
      </w:r>
      <w:r>
        <w:rPr>
          <w:rFonts w:hint="eastAsia"/>
        </w:rPr>
        <w:t>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erase(iterator first, iterator last);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clear();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protected:                        // Internal construction/destruction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create_map_and_nodes(size_type num_elements);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destroy_map_and_nodes();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fill_initialize(si</w:t>
      </w:r>
      <w:r>
        <w:rPr>
          <w:rFonts w:hint="eastAsia"/>
        </w:rPr>
        <w:t>ze_type n, const value_type&amp; value);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range_initialize(InputIterator first, InputIterator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input_iterator_tag);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</w:t>
      </w:r>
      <w:r>
        <w:rPr>
          <w:rFonts w:hint="eastAsia"/>
        </w:rPr>
        <w:t xml:space="preserve"> range_initialize(ForwardIterator first, ForwardIterator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forward_iterator_tag);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protected:                        // Internal push_* and pop_*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push_back_aux(const value_type&amp; 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void push_front_aux(const value_type&amp; 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pop_back_aux();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pop_front_aux();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protected:                        // Internal insert functions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pos, InputIt</w:t>
      </w:r>
      <w:r>
        <w:rPr>
          <w:rFonts w:hint="eastAsia"/>
        </w:rPr>
        <w:t>erator first, InputIterator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input_iterator_tag);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insert(iterator pos, ForwardIterator first, ForwardIterator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forward_iterator_tag);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</w:t>
      </w:r>
      <w:r>
        <w:rPr>
          <w:rFonts w:hint="eastAsia"/>
        </w:rPr>
        <w:t>terator insert_aux(iterator pos, const value_type&amp;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void insert_aux(iterator pos, size_type n, const value_type&amp; x);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insert_aux(iterator pos, ForwardIterator first, ForwardIte</w:t>
      </w:r>
      <w:r>
        <w:rPr>
          <w:rFonts w:hint="eastAsia"/>
        </w:rPr>
        <w:t>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size_type n);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insert_aux(iterator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const value_type* first, const value_type*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size_type n);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insert_aux(iterator pos, const_ite</w:t>
      </w:r>
      <w:r>
        <w:rPr>
          <w:rFonts w:hint="eastAsia"/>
        </w:rPr>
        <w:t>rator first, const_iterator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size_type 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reserve_elements_at_front(size_type n)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vacancies = start.cur - start.first;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 &gt; vacancies)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new_elements_at_fr</w:t>
      </w:r>
      <w:r>
        <w:rPr>
          <w:rFonts w:hint="eastAsia"/>
        </w:rPr>
        <w:t>ont(n - vacancies);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start - difference_type(n);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reserve_elements_at_back(size_type n)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vacancies = (finish.last - finish.cur) - 1;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 &gt; vacancies)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new_elements_at_back(n - vacancies);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finish</w:t>
      </w:r>
      <w:r>
        <w:rPr>
          <w:rFonts w:hint="eastAsia"/>
        </w:rPr>
        <w:t xml:space="preserve"> + difference_type(n);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new_elements_at_front(size_type new_elements);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new_elements_at_back(size_type new_elements);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destroy_nodes_at_front(iterator before_start);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destroy_nodes_at_back(iterator after_finish);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protected:  </w:t>
      </w:r>
      <w:r>
        <w:rPr>
          <w:rFonts w:hint="eastAsia"/>
        </w:rPr>
        <w:t xml:space="preserve">                    // Allocation of map and nodes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Makes sure the map has space for new nodes.  Does not actually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 add the nodes.  Can invalidate map pointers.  (And consequently,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 deque iterators.)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reserve_map_at_back (size_type n</w:t>
      </w:r>
      <w:r>
        <w:rPr>
          <w:rFonts w:hint="eastAsia"/>
        </w:rPr>
        <w:t>odes_to_add = 1)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(nodes_to_add + 1 &gt; map_size - (finish.node - map))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reallocate_map(nodes_to_add, false);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reserve_map_at_front (size_type nodes_to_add = 1)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(nodes_to_add &gt; start.node - map)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reallocate_map(nodes_to_</w:t>
      </w:r>
      <w:r>
        <w:rPr>
          <w:rFonts w:hint="eastAsia"/>
        </w:rPr>
        <w:t>add, true);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reallocate_map(size_type nodes_to_add, bool add_at_front);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pointer allocate_node() { return data_allocator::allocate(buffer_size());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deallocate_node(pointer n)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data_allocator::deallocate(n, buffer_size());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</w:t>
      </w:r>
      <w:r>
        <w:rPr>
          <w:rFonts w:hint="eastAsia"/>
        </w:rPr>
        <w:t>def __STL_NON_TYPE_TMPL_PARAM_BUG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operator==(const deque&lt;T, Alloc, 0&gt;&amp; x)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size() == x.size() &amp;&amp; equal(begin(), end(), x.begin());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operator!=(const deque&lt;T, Alloc, 0&gt;&amp; x)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size() != x.size() || </w:t>
      </w:r>
      <w:r>
        <w:rPr>
          <w:rFonts w:hint="eastAsia"/>
        </w:rPr>
        <w:t>!equal(begin(), end(), x.begin());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bool operator&lt;(const deque&lt;T, Alloc, 0&gt;&amp; x) const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lexicographical_compare(begin(), end(), x.begin(), x.end());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__STL_NON_TYPE_TMPL_PARAM_BUG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Non-inline member functions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</w:t>
      </w:r>
      <w:r>
        <w:rPr>
          <w:rFonts w:hint="eastAsia"/>
        </w:rPr>
        <w:t xml:space="preserve">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BufSize&gt;::insert(iterator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size_type n, const value_type&amp;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(pos.cur == start.cur)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u</w:t>
      </w:r>
      <w:r>
        <w:rPr>
          <w:rFonts w:hint="eastAsia"/>
        </w:rPr>
        <w:t>ninitialized_fill(new_start, start,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if (pos.cur == finish.cur)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uninitialized_fill(finish, new_finish,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insert_aux</w:t>
      </w:r>
      <w:r>
        <w:rPr>
          <w:rFonts w:hint="eastAsia"/>
        </w:rPr>
        <w:t>(pos, n, x);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#ifndef __STL_MEMBER_TEMPLATES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void deque&lt;T, Alloc, BufSize&gt;::insert(iterator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const value_type* first,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const</w:t>
      </w:r>
      <w:r>
        <w:rPr>
          <w:rFonts w:hint="eastAsia"/>
        </w:rPr>
        <w:t xml:space="preserve"> value_type* last)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 = last - 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(pos.cur == start.cur)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</w:t>
      </w:r>
      <w:r>
        <w:rPr>
          <w:rFonts w:hint="eastAsia"/>
        </w:rPr>
        <w:t>y_nodes_at_front(new_start));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if (pos.cur == finish.cur)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__STL_UNWIND(destroy_nodes_at_b</w:t>
      </w:r>
      <w:r>
        <w:rPr>
          <w:rFonts w:hint="eastAsia"/>
        </w:rPr>
        <w:t>ack(new_finish));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insert_aux(pos, first, last, 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BufSize&gt;::insert(iterator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const_iterator first,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 xml:space="preserve">           const_iterator last)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 = last - 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(pos.cur == start.cur)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</w:t>
      </w:r>
      <w:r>
        <w:rPr>
          <w:rFonts w:hint="eastAsia"/>
        </w:rPr>
        <w:t>UNWIND(destroy_nodes_at_front(new_start));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if (pos.cur == finish.cur)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</w:t>
      </w:r>
      <w:r>
        <w:rPr>
          <w:rFonts w:hint="eastAsia"/>
        </w:rPr>
        <w:t>oy_nodes_at_back(new_finish));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insert_aux(pos, first, last, 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deque&lt;T, Alloc, BufSize&gt;::iterator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deque&lt;T, Alloc, BufSize&gt;::erase(iterator first, itera</w:t>
      </w:r>
      <w:r>
        <w:rPr>
          <w:rFonts w:hint="eastAsia"/>
        </w:rPr>
        <w:t>tor last)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(first == start &amp;&amp; last == finish)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clear();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difference_type n = last - 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difference_type elems_before = first -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(elems_before &lt; (size() - n) / 2)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copy_backward(start,</w:t>
      </w:r>
      <w:r>
        <w:rPr>
          <w:rFonts w:hint="eastAsia"/>
        </w:rPr>
        <w:t xml:space="preserve"> first, last);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new_start = start + n;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destroy(start,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for (map_pointer cur = start.node; cur &lt; new_start.node; ++cur)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data_allocator::deallocate(*cur, buffer_size());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copy(last, finish, first);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iterator new_finish = finish - n;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destroy(new_finish,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for (map_pointer cur = new_finish.node + 1; cur &lt;= finish.node; ++cur)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data_allocator::deallocate(*cur, buffer_size());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</w:t>
      </w:r>
      <w:r>
        <w:rPr>
          <w:rFonts w:hint="eastAsia"/>
        </w:rPr>
        <w:t>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start +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BufSize&gt;::clear()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 (map_pointer node = start.node + 1; node &lt; finish.node; ++node)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destroy(*node, *node + buffer_siz</w:t>
      </w:r>
      <w:r>
        <w:rPr>
          <w:rFonts w:hint="eastAsia"/>
        </w:rPr>
        <w:t>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data_allocator::deallocate(*node, buffer_size());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(start.node != finish.node)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destroy(start.cur, start.last);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destroy(finish.first, finish.cur);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data_allocator::deallocate(finish.first, buffer_size());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destr</w:t>
      </w:r>
      <w:r>
        <w:rPr>
          <w:rFonts w:hint="eastAsia"/>
        </w:rPr>
        <w:t>oy(start.cur, finish.cur);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finish =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BufSize&gt;::create_map_and_nodes(size_type num_elements)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num_nodes = num_elements / buffer_size() + 1;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map_size = max(initi</w:t>
      </w:r>
      <w:r>
        <w:rPr>
          <w:rFonts w:hint="eastAsia"/>
        </w:rPr>
        <w:t>al_map_size(), num_nodes + 2);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 = map_allocator::allocate(map_size);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map_pointer nstart = map + (map_size - num_nodes) / 2;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map_pointer nfinish = nstart + num_nodes - 1;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map_pointer 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(cur = nstart; cur &lt;= nfinish;</w:t>
      </w:r>
      <w:r>
        <w:rPr>
          <w:rFonts w:hint="eastAsia"/>
        </w:rPr>
        <w:t xml:space="preserve"> ++cur)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*cur = allocate_node();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    ifdef  __STL_USE_EXCEPTIONS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catch(...)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(map_pointer n = nstart; n &lt; cur; ++n)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deallocate_node(*n);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map_allocator::deallocate(map, map_size);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throw;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endif /* __STL_USE_EXCE</w:t>
      </w:r>
      <w:r>
        <w:rPr>
          <w:rFonts w:hint="eastAsia"/>
        </w:rPr>
        <w:t>PTIONS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start.set_node(nstart);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finish.set_node(nfinish);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start.cur = start.first;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finish.cur = finish.first + num_elements % buffer_size();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This is only used as a cleanup function in catch clauses.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</w:t>
      </w:r>
      <w:r>
        <w:rPr>
          <w:rFonts w:hint="eastAsia"/>
        </w:rPr>
        <w:t>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BufSize&gt;::destroy_map_and_nodes()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 (map_pointer cur = start.node; cur &lt;= finish.node; ++cur)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deallocate_node(*cur);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map_allocator::deallocate(map, map_size);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</w:t>
      </w:r>
      <w:r>
        <w:rPr>
          <w:rFonts w:hint="eastAsia"/>
        </w:rPr>
        <w:t>id deque&lt;T, Alloc, BufSize&gt;::fill_initialize(size_type n,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const value_type&amp; value)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create_map_and_nodes(n);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map_pointer cur;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(cur = start.node; cur &lt; finish.node; ++cur)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</w:t>
      </w:r>
      <w:r>
        <w:rPr>
          <w:rFonts w:hint="eastAsia"/>
        </w:rPr>
        <w:t>tialized_fill(*cur, *cur + buffer_size(), value);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uninitialized_fill(finish.first, finish.cur, value);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  ifdef __STL_USE_EXCEPTIONS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catch(...)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(map_pointer n = start.node; n &lt; cur; ++n)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destroy(*n, *n + buffer_size());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</w:t>
      </w:r>
      <w:r>
        <w:rPr>
          <w:rFonts w:hint="eastAsia"/>
        </w:rPr>
        <w:t>estroy_map_and_nodes();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throw;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  endif /* __STL_USE_EXCEPTIONS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BufSize&gt;::range_initialize(InputIterator</w:t>
      </w:r>
      <w:r>
        <w:rPr>
          <w:rFonts w:hint="eastAsia"/>
        </w:rPr>
        <w:t xml:space="preserve"> first,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InputIterator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input_iterator_tag)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create_map_and_nodes(0);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push_back(*first);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</w:t>
      </w:r>
      <w:r>
        <w:rPr>
          <w:rFonts w:hint="eastAsia"/>
        </w:rPr>
        <w:t>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BufSize&gt;::range_initialize(ForwardIterator first,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ForwardIterator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forward_i</w:t>
      </w:r>
      <w:r>
        <w:rPr>
          <w:rFonts w:hint="eastAsia"/>
        </w:rPr>
        <w:t>terator_tag)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 = 0;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distance(first, last, 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create_map_and_nodes(n);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uninitialized_copy(first, last, 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__STL_UNWIND(destroy_map_and_nodes());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Called only if finish</w:t>
      </w:r>
      <w:r>
        <w:rPr>
          <w:rFonts w:hint="eastAsia"/>
        </w:rPr>
        <w:t>.cur == finish.last - 1.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BufSize&gt;::push_back_aux(const value_type&amp; 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value_type t_copy = 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reserve_map_at_back();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*(finish.node + 1) = allocate_node();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constru</w:t>
      </w:r>
      <w:r>
        <w:rPr>
          <w:rFonts w:hint="eastAsia"/>
        </w:rPr>
        <w:t>ct(finish.cur, t_copy);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finish.set_node(finish.node + 1);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finish.cur = finish.first;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__STL_UNWIND(deallocate_node(*(finish.node + 1)));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Called only if start.cur == start.first.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</w:t>
      </w:r>
      <w:r>
        <w:rPr>
          <w:rFonts w:hint="eastAsia"/>
        </w:rPr>
        <w:t>T, Alloc, BufSize&gt;::push_front_aux(const value_type&amp; 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value_type t_copy = 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reserve_map_at_front();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*(start.node - 1) = allocate_node();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start.set_node(start.node - 1);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start.cur = start.last - 1;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construct(start.cur, t</w:t>
      </w:r>
      <w:r>
        <w:rPr>
          <w:rFonts w:hint="eastAsia"/>
        </w:rPr>
        <w:t>_copy);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ifdef __STL_USE_EXCEPTIONS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catch(...)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start.set_node(start.node + 1);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start.cur = start.first;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deallocate_node(*(start.node - 1));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throw;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endif /* __STL_USE_EXCEPTIONS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}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Called only if finish.cur == f</w:t>
      </w:r>
      <w:r>
        <w:rPr>
          <w:rFonts w:hint="eastAsia"/>
        </w:rPr>
        <w:t>inish.first.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 pop_back_aux()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deallocate_node(finish.first);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finish.set_node(finish.node - 1);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finish.cur = finish.last - 1;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destroy(finish.cur);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Called only if s</w:t>
      </w:r>
      <w:r>
        <w:rPr>
          <w:rFonts w:hint="eastAsia"/>
        </w:rPr>
        <w:t>tart.cur == start.last - 1.  Note that if the deque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 has at least one element (a necessary precondition for this member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 function), and if start.cur == start.last, then the deque must have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 at least two nodes.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</w:t>
      </w:r>
      <w:r>
        <w:rPr>
          <w:rFonts w:hint="eastAsia"/>
        </w:rPr>
        <w:t>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BufSize&gt;::pop_front_aux()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destroy(start.cur);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deallocate_node(start.first);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start.set_node(start.node + 1);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start.cur = start.first;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}    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template &lt;class T, class Alloc, size_t </w:t>
      </w:r>
      <w:r>
        <w:rPr>
          <w:rFonts w:hint="eastAsia"/>
        </w:rPr>
        <w:t>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BufSize&gt;::insert(iterator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InputIterator first, InputIterator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input_iterator_tag)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copy(first, last, inser</w:t>
      </w:r>
      <w:r>
        <w:rPr>
          <w:rFonts w:hint="eastAsia"/>
        </w:rPr>
        <w:t>ter(*this, pos));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BufSize&gt;::insert(iterator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ForwardIterator first,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For</w:t>
      </w:r>
      <w:r>
        <w:rPr>
          <w:rFonts w:hint="eastAsia"/>
        </w:rPr>
        <w:t>wardIterator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forward_iterator_tag)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 = 0;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distance(first, last, 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(pos.cur == start.cur)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</w:t>
      </w:r>
      <w:r>
        <w:rPr>
          <w:rFonts w:hint="eastAsia"/>
        </w:rPr>
        <w:t>rst, last,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__STL_UNWIND(destroy_nodes_at_front(new_start));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if (pos.cur == finish.cur)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uninitialized_copy(first, last, </w:t>
      </w:r>
      <w:r>
        <w:rPr>
          <w:rFonts w:hint="eastAsia"/>
        </w:rPr>
        <w:t>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__STL_UNWIND(destroy_nodes_at_back(new_finish));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insert_aux(pos, first, last, 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typename deque&lt;T, Alloc, </w:t>
      </w:r>
      <w:r>
        <w:rPr>
          <w:rFonts w:hint="eastAsia"/>
        </w:rPr>
        <w:t>BufSize&gt;::iterator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deque&lt;T, Alloc, BufSize&gt;::insert_aux(iterator pos, const value_type&amp;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difference_type index = pos -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value_type x_copy = x;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(index &lt; size() / 2)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push_front(front());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front1 =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++front1;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iterator front2 = front1;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++front2;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pos = start + index;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pos1 = pos;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++pos1;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copy(front2, pos1, front1);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push_back(back());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back1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--back1;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back2 = back1;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--back2;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pos = start + index;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copy_backward(pos, back2, back1);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*pos = x_copy;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pos;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BufSize&gt;::insert_aux(iterator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size_type n</w:t>
      </w:r>
      <w:r>
        <w:rPr>
          <w:rFonts w:hint="eastAsia"/>
        </w:rPr>
        <w:t>, const value_type&amp; x)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 difference_type elems_before = pos -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length = 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value_type x_copy = x;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(elems_before &lt; length / 2)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old_start =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pos = start +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(elems_before &gt;= difference_type(n))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iterator start_n = start + difference_type(n);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uninitialized_copy(start, start_n,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copy(start_n, pos,</w:t>
      </w:r>
      <w:r>
        <w:rPr>
          <w:rFonts w:hint="eastAsia"/>
        </w:rPr>
        <w:t xml:space="preserve"> old_start);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fill(pos - difference_type(n), pos, x_copy);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__uninitialized_copy_fill(start, pos, new_start, start, x_copy);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fill(old_start, pos, x_copy);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</w:t>
      </w:r>
      <w:r>
        <w:rPr>
          <w:rFonts w:hint="eastAsia"/>
        </w:rPr>
        <w:t>destroy_nodes_at_front(new_start));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old_finish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difference_type elems_after = difference_type(length) -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finish - elems_after;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__</w:t>
      </w:r>
      <w:r>
        <w:rPr>
          <w:rFonts w:hint="eastAsia"/>
        </w:rPr>
        <w:t>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(elems_after &gt; difference_type(n))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iterator finish_n = finish - difference_type(n);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uninitialized_copy(finish_n, 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copy_backward(pos, finish_n, old_finish);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</w:t>
      </w:r>
      <w:r>
        <w:rPr>
          <w:rFonts w:hint="eastAsia"/>
        </w:rPr>
        <w:t>ll(pos, pos + difference_type(n), x_copy);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__uninitialized_fill_copy(finish, pos + difference_type(n),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x_copy,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pos,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fill(pos, old_finish, x_copy);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__STL_UNWIND(destroy_nodes_at_back(new_finish));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BufSize&gt;::ins</w:t>
      </w:r>
      <w:r>
        <w:rPr>
          <w:rFonts w:hint="eastAsia"/>
        </w:rPr>
        <w:t>ert_aux(iterator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ForwardIterator first,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ForwardIterator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size_type 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 difference_type elems_before = pos - sta</w:t>
      </w:r>
      <w:r>
        <w:rPr>
          <w:rFonts w:hint="eastAsia"/>
        </w:rPr>
        <w:t>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length = 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(elems_before &lt; length / 2)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old_start =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start +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(elems_before &gt;= difference_type(n))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iterator start_n = start + difference_type(n);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uninitialized_copy(start, start_n,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copy(start_n, pos, old_start);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last, pos - difference_type(n));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Fo</w:t>
      </w:r>
      <w:r>
        <w:rPr>
          <w:rFonts w:hint="eastAsia"/>
        </w:rPr>
        <w:t>rwardIterator mid = 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advance(mid, difference_type(n) - elems_before);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__uninitialized_copy_copy(start, pos, first, mid,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copy(mid, last, old_start);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</w:t>
      </w:r>
      <w:r>
        <w:rPr>
          <w:rFonts w:hint="eastAsia"/>
        </w:rPr>
        <w:t>nodes_at_front(new_start));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old_finish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difference_type elems_after = difference_type(length) -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finish - elems_after;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</w:t>
      </w:r>
      <w:r>
        <w:rPr>
          <w:rFonts w:hint="eastAsia"/>
        </w:rPr>
        <w:t>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(elems_after &gt; difference_type(n))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iterator finish_n = finish - difference_type(n);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uninitialized_copy(finish_n, 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copy_backward(pos, finish_n, old_finish);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</w:t>
      </w:r>
      <w:r>
        <w:rPr>
          <w:rFonts w:hint="eastAsia"/>
        </w:rPr>
        <w:t>, last, pos);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ForwardIterator mid = first;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advance(mid, elems_after);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__uninitialized_copy_copy(mid, last, pos, 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mid, pos);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</w:t>
      </w:r>
      <w:r>
        <w:rPr>
          <w:rFonts w:hint="eastAsia"/>
        </w:rPr>
        <w:t>L_UNWIND(destroy_nodes_at_back(new_finish));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BufSize&gt;::insert_aux(iterator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const value_type* firs</w:t>
      </w:r>
      <w:r>
        <w:rPr>
          <w:rFonts w:hint="eastAsia"/>
        </w:rPr>
        <w:t>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const value_type*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size_type 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 difference_type elems_before = pos -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length = 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(elems_before &lt; length / 2)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</w:t>
      </w:r>
      <w:r>
        <w:rPr>
          <w:rFonts w:hint="eastAsia"/>
        </w:rPr>
        <w:t>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old_start =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start +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(elems_before &gt;= difference_type(n))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iterator start_n = start + difference_type(n);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uninitialized_copy(start</w:t>
      </w:r>
      <w:r>
        <w:rPr>
          <w:rFonts w:hint="eastAsia"/>
        </w:rPr>
        <w:t>, start_n,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copy(start_n, pos, old_start);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copy(first, last, pos - difference_type(n));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const value_type* mid = first + (difference_type(n) - elems_before);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__uninit</w:t>
      </w:r>
      <w:r>
        <w:rPr>
          <w:rFonts w:hint="eastAsia"/>
        </w:rPr>
        <w:t>ialized_copy_copy(start, pos, first, mid,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copy(mid, last, old_start);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__STL_UNWIND(destroy_nodes_at_front(new_start));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iterator old_finish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difference_type elems_after = difference_type(length) -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finish - elems_after;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(elems_after &gt; difference_type(n))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iterator finish_n = finish - difference_type</w:t>
      </w:r>
      <w:r>
        <w:rPr>
          <w:rFonts w:hint="eastAsia"/>
        </w:rPr>
        <w:t>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uninitialized_copy(finish_n, 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copy_backward(pos, finish_n, old_finish);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last, pos);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const value_type* mid = first + elems_after;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__un</w:t>
      </w:r>
      <w:r>
        <w:rPr>
          <w:rFonts w:hint="eastAsia"/>
        </w:rPr>
        <w:t>initialized_copy_copy(mid, last, pos, 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mid, pos);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__STL_UNWIND(destroy_nodes_at_back(new_finish));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</w:t>
      </w:r>
      <w:r>
        <w:rPr>
          <w:rFonts w:hint="eastAsia"/>
        </w:rPr>
        <w:t>, BufSize&gt;::insert_aux(iterator pos,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const_iterator first,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const_iterator last,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size_type 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 difference_type elems_befor</w:t>
      </w:r>
      <w:r>
        <w:rPr>
          <w:rFonts w:hint="eastAsia"/>
        </w:rPr>
        <w:t>e = pos -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length = 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(elems_before &lt; length / 2)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new_start = reserve_elements_at_front(n);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old_start = 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start +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(elems_before &gt;= n)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i</w:t>
      </w:r>
      <w:r>
        <w:rPr>
          <w:rFonts w:hint="eastAsia"/>
        </w:rPr>
        <w:t>terator start_n = start + n;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uninitialized_copy(start, start_n,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copy(start_n, pos, old_start);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last, pos - difference_type(n));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const_iterator mid = fir</w:t>
      </w:r>
      <w:r>
        <w:rPr>
          <w:rFonts w:hint="eastAsia"/>
        </w:rPr>
        <w:t>st + (n - elems_before);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__uninitialized_copy_copy(start, pos, first, mid, new_start);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 = new_start;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copy(mid, last, old_start);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__STL_UNWIND(destroy_nodes_at_front(new_start));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new_f</w:t>
      </w:r>
      <w:r>
        <w:rPr>
          <w:rFonts w:hint="eastAsia"/>
        </w:rPr>
        <w:t>inish = reserve_elements_at_back(n);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old_finish = 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difference_type elems_after = length - elems_before;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pos = finish - elems_after;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(elems_after &gt; n)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iterator finish_n = finish - differen</w:t>
      </w:r>
      <w:r>
        <w:rPr>
          <w:rFonts w:hint="eastAsia"/>
        </w:rPr>
        <w:t>ce_type(n);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uninitialized_copy(finish_n, 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copy_backward(pos, finish_n, old_finish);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last, pos);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const_iterator mid = first + elems_after;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__uninitialized_copy_copy(mid, last, pos, finish, finish);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finish = new_finish;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copy(first, mid, pos);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__STL_UNWIND(destroy_nodes_at_back(new_finish));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</w:t>
      </w:r>
      <w:r>
        <w:rPr>
          <w:rFonts w:hint="eastAsia"/>
        </w:rPr>
        <w:t>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BufSize&gt;::new_elements_at_front(size_type new_elements)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new_nodes = (new_elements + buffer_size() - 1) / buffer_size();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reserve_map_at_front(new_nodes);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i;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(i = 1;</w:t>
      </w:r>
      <w:r>
        <w:rPr>
          <w:rFonts w:hint="eastAsia"/>
        </w:rPr>
        <w:t xml:space="preserve"> i &lt;= new_nodes; ++i)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*(start.node - i) = allocate_node();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  ifdef __STL_USE_EXCEPTIONS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catch(...)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(size_type j = 1; j &lt; i; ++j)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deallocate_node(*(start.node - j));    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throw;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  endif /* __STL_USE_EXCEPTION</w:t>
      </w:r>
      <w:r>
        <w:rPr>
          <w:rFonts w:hint="eastAsia"/>
        </w:rPr>
        <w:t>S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BufSize&gt;::new_elements_at_back(size_type new_elements)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new_nodes = (new_elements + buffer_size() - 1) / buffer_size();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reserve_map_at_back(new_nodes);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Fonts w:hint="eastAsia"/>
        </w:rPr>
        <w:t>i;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(i = 1; i &lt;= new_nodes; ++i)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*(finish.node + i) = allocate_node();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       ifdef __STL_USE_EXCEPTIONS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catch(...)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(size_type j = 1; j &lt; i; ++j)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deallocate_node(*(finish.node + j));    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throw;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 xml:space="preserve">      endif /* __STL_USE_EXCEPTIONS */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BufSize&gt;::destroy_nodes_at_front(iterator before_start)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 (map_pointer n = before_start.node; n &lt; start.node; ++n)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deallocate_node(*n);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BufSize&gt;::destroy_nodes_at_back(iterator after_finish)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 (map_pointer n = after_finish.node; n &gt; finish.node; --n)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deallocate_node(*n);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</w:t>
      </w:r>
      <w:r>
        <w:rPr>
          <w:rFonts w:hint="eastAsia"/>
        </w:rPr>
        <w:t>ze_t BufSize&gt;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void deque&lt;T, Alloc, BufSize&gt;::reallocate_map(size_type nodes_to_add,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bool add_at_front)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old_num_nodes = finish.node - start.node + 1;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size_type new_num_nodes = old_num_nodes + nod</w:t>
      </w:r>
      <w:r>
        <w:rPr>
          <w:rFonts w:hint="eastAsia"/>
        </w:rPr>
        <w:t>es_to_add;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map_pointer new_nstart;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(map_size &gt; 2 * new_num_nodes)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new_nstart = map + (map_size - new_num_nodes) / 2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             + (add_at_front ? nodes_to_add : 0);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(new_nstart &lt; start.node)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copy(start.node, finish.node</w:t>
      </w:r>
      <w:r>
        <w:rPr>
          <w:rFonts w:hint="eastAsia"/>
        </w:rPr>
        <w:t xml:space="preserve"> + 1, new_nstart);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copy_backward(start.node, finish.node + 1, new_nstart + old_num_nodes);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size_type new_map_size = map_size + max(map_size, nodes_to_add) + 2;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map_pointer new_map = map_allocator::allocate(new_map_size)</w:t>
      </w:r>
      <w:r>
        <w:rPr>
          <w:rFonts w:hint="eastAsia"/>
        </w:rPr>
        <w:t>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new_nstart = new_map + (new_map_size - new_num_nodes) / 2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+ (add_at_front ? nodes_to_add : 0);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copy(start.node, finish.node + 1, new_nstart);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map_allocator::deallocate(map, map_size);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map = new_map;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map_size </w:t>
      </w:r>
      <w:r>
        <w:rPr>
          <w:rFonts w:hint="eastAsia"/>
        </w:rPr>
        <w:t>= new_map_size;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start.set_node(new_nstart);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finish.set_node(new_nstart + old_num_nodes - 1);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Nonmember functions.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__STL_NON_TYPE_TMPL_PARAM_BUG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bool operator==(const deque&lt;T, Alloc, B</w:t>
      </w:r>
      <w:r>
        <w:rPr>
          <w:rFonts w:hint="eastAsia"/>
        </w:rPr>
        <w:t>ufSiz&gt;&amp; x,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const deque&lt;T, Alloc, BufSiz&gt;&amp; y)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x.size() == y.size() &amp;&amp; equal(x.begin(), x.end(), y.begin());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Alloc, size_t BufSiz&gt;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bool operator&lt;(const deque&lt;T, Alloc, BufSiz&gt;&amp; x,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const de</w:t>
      </w:r>
      <w:r>
        <w:rPr>
          <w:rFonts w:hint="eastAsia"/>
        </w:rPr>
        <w:t>que&lt;T, Alloc, BufSiz&gt;&amp; y)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lexicographical_compare(x.begin(), x.end(), y.begin(), y.end());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__STL_NON_TYPE_TMPL_PARAM_BUG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 defined(__STL_FUNCTION_TMPL_PARTIAL_ORDER) &amp;&amp; \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!defined(__STL_NON_TYPE_TMPL_PARAM_BUG)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</w:t>
      </w:r>
      <w:r>
        <w:rPr>
          <w:rFonts w:hint="eastAsia"/>
        </w:rPr>
        <w:t>class T, class Alloc, size_t BufSiz&gt;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inline void swap(deque&lt;T, Alloc, BufSiz&gt;&amp; x, deque&lt;T, Alloc, BufSiz&gt;&amp; y) {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x.swap(y);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__S</w:t>
      </w:r>
      <w:r>
        <w:rPr>
          <w:rFonts w:hint="eastAsia"/>
        </w:rPr>
        <w:t xml:space="preserve">TL_END_NAMESPACE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__SGI_STL_INTERNAL_DEQUE_H */</w:t>
      </w:r>
    </w:p>
    <w:p w:rsidR="00000000" w:rsidRDefault="00EF3420">
      <w:pPr>
        <w:pStyle w:val="af2"/>
        <w:ind w:hanging="567"/>
        <w:rPr>
          <w:rFonts w:hint="eastAsia"/>
        </w:rPr>
      </w:pP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EF3420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EF3420"/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F3420">
      <w:pPr>
        <w:spacing w:line="240" w:lineRule="auto"/>
      </w:pPr>
      <w:r>
        <w:separator/>
      </w:r>
    </w:p>
  </w:endnote>
  <w:endnote w:type="continuationSeparator" w:id="0">
    <w:p w:rsidR="00000000" w:rsidRDefault="00EF34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3420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3420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F3420">
      <w:pPr>
        <w:spacing w:line="240" w:lineRule="auto"/>
      </w:pPr>
      <w:r>
        <w:separator/>
      </w:r>
    </w:p>
  </w:footnote>
  <w:footnote w:type="continuationSeparator" w:id="0">
    <w:p w:rsidR="00000000" w:rsidRDefault="00EF34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3420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28</w:t>
    </w:r>
    <w:r>
      <w:rPr>
        <w:rStyle w:val="afc"/>
        <w:sz w:val="18"/>
      </w:rPr>
      <w:fldChar w:fldCharType="end"/>
    </w:r>
  </w:p>
  <w:p w:rsidR="00000000" w:rsidRDefault="00EF3420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EE1366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1CACC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65480A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78DCB3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2B252E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4F7FD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B90F85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3F716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F3420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EF3420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A7C7C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218765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C45295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901A7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A9D27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4BE4D1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95E92B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589CB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45D56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BAA789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09F8FC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45252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2190AA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127CCF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FC740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341E71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420"/>
    <w:rsid w:val="00EF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DDEC46-1B19-4FCD-B688-773A3601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28</Pages>
  <Words>6205</Words>
  <Characters>35370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41493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2001-02-01T05:50:00Z</cp:lastPrinted>
  <dcterms:created xsi:type="dcterms:W3CDTF">2026-06-09T13:28:00Z</dcterms:created>
  <dcterms:modified xsi:type="dcterms:W3CDTF">2026-06-09T13:28:00Z</dcterms:modified>
</cp:coreProperties>
</file>