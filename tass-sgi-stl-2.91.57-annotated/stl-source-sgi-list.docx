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F6DDE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stl_list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EF6DDE">
      <w:pPr>
        <w:pStyle w:val="ALT-L"/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/*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</w:t>
      </w:r>
      <w:r>
        <w:rPr>
          <w:rFonts w:hint="eastAsia"/>
        </w:rPr>
        <w:t>e,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representations about the suitability of this </w:t>
      </w:r>
      <w:r>
        <w:rPr>
          <w:rFonts w:hint="eastAsia"/>
        </w:rPr>
        <w:t>software for any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and its docume</w:t>
      </w:r>
      <w:r>
        <w:rPr>
          <w:rFonts w:hint="eastAsia"/>
        </w:rPr>
        <w:t>ntation for any purpose is hereby granted without fee,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r</w:t>
      </w:r>
      <w:r>
        <w:rPr>
          <w:rFonts w:hint="eastAsia"/>
        </w:rPr>
        <w:t>epresentations about the suitability of this software for any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   You should not attempt to use it direc</w:t>
      </w:r>
      <w:r>
        <w:rPr>
          <w:rFonts w:hint="eastAsia"/>
        </w:rPr>
        <w:t>tly.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#ifndef __SGI_STL_INTERNAL_LIST_H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#define __SGI_STL_INTERNAL_LIST_H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struct __list_node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</w:t>
      </w:r>
      <w:r>
        <w:rPr>
          <w:rFonts w:hint="eastAsia"/>
        </w:rPr>
        <w:t xml:space="preserve"> void* void_pointer;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void_pointer </w:t>
      </w:r>
      <w:r>
        <w:rPr>
          <w:rFonts w:hint="eastAsia"/>
          <w:b/>
        </w:rPr>
        <w:t>next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void_pointer </w:t>
      </w:r>
      <w:r>
        <w:rPr>
          <w:rFonts w:hint="eastAsia"/>
          <w:b/>
        </w:rPr>
        <w:t>prev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 </w:t>
      </w:r>
      <w:r>
        <w:rPr>
          <w:rFonts w:hint="eastAsia"/>
          <w:b/>
        </w:rPr>
        <w:t>data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>template&lt;class T, class Ref, class Ptr&gt;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struct __list_iterator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T&amp;, T*&gt;             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const T&amp;, const T*&gt; const_</w:t>
      </w:r>
      <w:r>
        <w:rPr>
          <w:rFonts w:hint="eastAsia"/>
        </w:rPr>
        <w:t>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Ref, Ptr&gt;           self;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bidirectional_iterator_tag iterator_category;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T value_type;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Ptr pointer;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Ref reference;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__list_node&lt;T&gt;* link_type;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size_t size_typ</w:t>
      </w:r>
      <w:r>
        <w:rPr>
          <w:rFonts w:hint="eastAsia"/>
        </w:rPr>
        <w:t>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ptrdiff_t difference_type;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node;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__list_iterator(link_type x) : node(x) {}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__list_iterator() {}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__list_iterator(const iterator&amp; x) : node(x.node) {}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bool operator==(const self&amp; x) const { return node == x.node;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Fonts w:hint="eastAsia"/>
        </w:rPr>
        <w:t>operator!=(const self&amp; x) const { return node != x.node;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reference operator*() const { return (*node).data;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self&amp;</w:t>
      </w:r>
      <w:r>
        <w:rPr>
          <w:rFonts w:hint="eastAsia"/>
        </w:rPr>
        <w:t xml:space="preserve"> operator++()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node = (link_type)((*node).next);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self operator++(int)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++*this;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self&amp; operator--()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node = (link_type)((*node).prev);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self operato</w:t>
      </w:r>
      <w:r>
        <w:rPr>
          <w:rFonts w:hint="eastAsia"/>
        </w:rPr>
        <w:t xml:space="preserve">r--(int)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--*this;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iterator_category(const __list_iterator&lt;T, Ref, Ptr&gt;&amp;)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</w:rPr>
        <w:t>bidirectional_iterator_tag();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T*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value_type(const __list_iterator&lt;T, Ref, Ptr&gt;&amp;)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ptrdiff_t*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distance_type(const __list_iterator&lt;T, Ref, Ptr&gt;</w:t>
      </w:r>
      <w:r>
        <w:rPr>
          <w:rFonts w:hint="eastAsia"/>
        </w:rPr>
        <w:t>&amp;)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template &lt;class T, class </w:t>
      </w:r>
      <w:r>
        <w:rPr>
          <w:rFonts w:hint="eastAsia"/>
          <w:b/>
        </w:rPr>
        <w:t>Alloc = alloc</w:t>
      </w:r>
      <w:r>
        <w:rPr>
          <w:rFonts w:hint="eastAsia"/>
        </w:rPr>
        <w:t>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</w:rPr>
        <w:t>list</w:t>
      </w:r>
      <w:r>
        <w:rPr>
          <w:rFonts w:hint="eastAsia"/>
        </w:rPr>
        <w:t xml:space="preserve">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void* void_pointer;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b/>
        </w:rPr>
        <w:t>__list_node</w:t>
      </w:r>
      <w:r>
        <w:rPr>
          <w:rFonts w:hint="eastAsia"/>
        </w:rPr>
        <w:t xml:space="preserve">&lt;T&gt; </w:t>
      </w:r>
      <w:r>
        <w:rPr>
          <w:rFonts w:hint="eastAsia"/>
          <w:b/>
        </w:rPr>
        <w:t>list_node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b/>
        </w:rPr>
        <w:t>simple_alloc</w:t>
      </w:r>
      <w:r>
        <w:rPr>
          <w:rFonts w:hint="eastAsia"/>
        </w:rPr>
        <w:t xml:space="preserve">&lt;list_node, Alloc&gt; </w:t>
      </w:r>
      <w:r>
        <w:rPr>
          <w:rFonts w:hint="eastAsia"/>
          <w:b/>
        </w:rPr>
        <w:t>list_node_alloca</w:t>
      </w:r>
      <w:r>
        <w:rPr>
          <w:rFonts w:hint="eastAsia"/>
          <w:b/>
        </w:rPr>
        <w:t>tor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public:     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T value_type;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value_type* pointer;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value_type* const_pointer;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value_type&amp; reference;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value_type&amp; const_reference;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list_node* link_type;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typedef ptrdiff_t difference_type;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T&amp;, T*&gt;             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__list_iterator&lt;T, const T&amp;, const T*&gt; const_iterator;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reverse_iterator&lt;const_iterator&gt; c</w:t>
      </w:r>
      <w:r>
        <w:rPr>
          <w:rFonts w:hint="eastAsia"/>
        </w:rPr>
        <w:t>onst_reverse_iterator;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reverse_iterator&lt;iterator&gt; reverse_iterator;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reverse_bidirectional_iterator&lt;const_iterator, value_type,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const_reference, difference_type&gt;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reverse_bidirectional_iterator&lt;iterator, value_type, reference,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difference_type&gt;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reverse_iterator;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get_node() { return list_node_allocator::allocate();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put_node</w:t>
      </w:r>
      <w:r>
        <w:rPr>
          <w:rFonts w:hint="eastAsia"/>
        </w:rPr>
        <w:t>(link_type p) { list_node_allocator::deallocate(p);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create_node(const 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link_type p = get_node();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(&amp;p-&gt;data,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__STL_UNWIND(put_node(p));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destroy_node(link_type p)</w:t>
      </w:r>
      <w:r>
        <w:rPr>
          <w:rFonts w:hint="eastAsia"/>
        </w:rPr>
        <w:t xml:space="preserve">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(&amp;p-&gt;data);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put_node(p);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empty_initialize()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node = get_node();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node-&gt;next = 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node-&gt;prev = 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fill_initialize(size_type n, const T&amp; value)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n, value);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range_initialize(InputIterator first, InputIterator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first,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#else  /* __STL_MEMBER_TEMPLATES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range_initialize(const T* first, const T*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insert(begin(), first, last</w:t>
      </w:r>
      <w:r>
        <w:rPr>
          <w:rFonts w:hint="eastAsia"/>
        </w:rPr>
        <w:t>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range_initialize(const_iterator first, const_iterator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empty_initialize();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insert(begin(), first,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__STL_UNWIND(clear(); put_node(node));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</w:t>
      </w:r>
      <w:r>
        <w:rPr>
          <w:rFonts w:hint="eastAsia"/>
        </w:rPr>
        <w:t>ndif /* __STL_MEMBER_TEMPLATES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node;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list() { empty_initialize();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begin() { return (link_type)((*node).next);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const_iterator begin() const { return (link_type)((*node).next);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end() { retu</w:t>
      </w:r>
      <w:r>
        <w:rPr>
          <w:rFonts w:hint="eastAsia"/>
        </w:rPr>
        <w:t>rn node;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const_iterator end() const { return node;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reverse_iterator rbegin() { return reverse_iterator(end());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rbegin() const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const_reverse_iterator(end());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reverse_iterator rend() { return reverse_it</w:t>
      </w:r>
      <w:r>
        <w:rPr>
          <w:rFonts w:hint="eastAsia"/>
        </w:rPr>
        <w:t>erator(begin());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rend() const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const_reverse_iterator(begin());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bool empty() const { return node-&gt;next == node;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size_type size() const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size_type result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distance(begin(), end(), result);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return result;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size_type max_size() const { return size_type(-1);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reference front() { return *begin();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const_reference front() const { return *begin();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reference back() { return *(--end());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const_reference back() const { return *(--en</w:t>
      </w:r>
      <w:r>
        <w:rPr>
          <w:rFonts w:hint="eastAsia"/>
        </w:rPr>
        <w:t>d());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swap(list&lt;T, Alloc&gt;&amp; x) { __STD::swap(node, x.node);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insert(iterator position, const 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link_type tmp = create_node(x);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tmp-&gt;next = position.node;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tmp-&gt;prev = position.node-&gt;prev;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(link_type(position.node-&gt;p</w:t>
      </w:r>
      <w:r>
        <w:rPr>
          <w:rFonts w:hint="eastAsia"/>
        </w:rPr>
        <w:t>rev))-&gt;next =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position.node-&gt;prev =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return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insert(iterator position) { return insert(position, T());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insert(iterator position, InputIterator first</w:t>
      </w:r>
      <w:r>
        <w:rPr>
          <w:rFonts w:hint="eastAsia"/>
        </w:rPr>
        <w:t>, InputIterator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insert(iterator position, const T* first, const T*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insert(iterator position,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        const_iterator first, const_iterator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</w:t>
      </w:r>
      <w:r>
        <w:rPr>
          <w:rFonts w:hint="eastAsia"/>
        </w:rPr>
        <w:t xml:space="preserve"> insert(iterator pos, size_type n, const T&amp;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insert(iterator pos, int n, const 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insert(pos, (size_type)n,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insert(iterator pos, long n, const 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insert(pos, (size_type)n,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push_front(const T&amp; x) { </w:t>
      </w:r>
      <w:r>
        <w:rPr>
          <w:rFonts w:hint="eastAsia"/>
        </w:rPr>
        <w:t>insert(begin(), x);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push_back(const T&amp; x) { insert(end(), x);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erase(iterator position)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link_type next_node = link_type(position.node-&gt;next);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link_type prev_node = link_type(position.node-&gt;prev);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prev_node-&gt;next = next_no</w:t>
      </w:r>
      <w:r>
        <w:rPr>
          <w:rFonts w:hint="eastAsia"/>
        </w:rPr>
        <w:t>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next_node-&gt;prev = prev_node;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destroy_node(position.node);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return iterator(next_node);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erase(iterator first, iterator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resize(size_type new_size, const T&amp;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resize(size_type new_size) { resize(new_size, T</w:t>
      </w:r>
      <w:r>
        <w:rPr>
          <w:rFonts w:hint="eastAsia"/>
        </w:rPr>
        <w:t>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clear();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pop_front() { erase(begin());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pop_back() {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tmp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erase(--tmp);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list(size_type n, const T&amp; value) { fill_initialize(n, value);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list(int n, const T&amp; value) { fill_initialize(n, value)</w:t>
      </w:r>
      <w:r>
        <w:rPr>
          <w:rFonts w:hint="eastAsia"/>
        </w:rPr>
        <w:t>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list(long n, const T&amp; value) { fill_initialize(n, value);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explicit list(size_type n) { fill_initialize(n, T());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list(InputIterator first, InputIterator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range_initiali</w:t>
      </w:r>
      <w:r>
        <w:rPr>
          <w:rFonts w:hint="eastAsia"/>
        </w:rPr>
        <w:t>ze(first,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list(const T* first, const T* last) { range_initialize(first, last);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list(const_iterator first, const_iterator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range_initialize(first,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list(const list&lt;T, Alloc&gt;&amp;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range_initialize(x.begin(), x.end());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~list()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clear();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put_node(node);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Alloc&gt;&amp; operator=(const list&lt;T, Alloc&gt;&amp; x);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transfer(iterator position, iterator first, iterator </w:t>
      </w:r>
      <w:r>
        <w:rPr>
          <w:rFonts w:hint="eastAsia"/>
        </w:rPr>
        <w:t>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(position !=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(*(link_type((*last.node).prev))).next = position.node;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(*(link_type((*first.node).prev))).next = last.node;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(*(link_type((*position.node).prev))).next = first.node; 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link_type tmp = link_type((*</w:t>
      </w:r>
      <w:r>
        <w:rPr>
          <w:rFonts w:hint="eastAsia"/>
        </w:rPr>
        <w:t>position.node).prev);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(*position.node).prev = (*last.node).prev;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(*last.node).prev = (*first.node).prev;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(*first.node).prev = tmp;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splice(iterator position, list&amp;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(!x.empty())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transfer(positio</w:t>
      </w:r>
      <w:r>
        <w:rPr>
          <w:rFonts w:hint="eastAsia"/>
        </w:rPr>
        <w:t>n, x.begin(), x.end());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splice(iterator position, list&amp;, iterator i)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j = i;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++j;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(position == i || position == j)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transfer(position, i, j);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splice(iterator position, list&amp;, iterator first, iterato</w:t>
      </w:r>
      <w:r>
        <w:rPr>
          <w:rFonts w:hint="eastAsia"/>
        </w:rPr>
        <w:t>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(first != last)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transfer(position, first, last);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remove(const T&amp; value);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unique();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merge(list&amp;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reverse();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void sort();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Predicate&gt; void remove_if(</w:t>
      </w:r>
      <w:r>
        <w:rPr>
          <w:rFonts w:hint="eastAsia"/>
        </w:rPr>
        <w:t>Predicate);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BinaryPredicate&gt; void unique(BinaryPredicate);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StrictWeakOrdering&gt; void merge(list&amp;, StrictWeakOrdering);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template &lt;class StrictWeakOrdering&gt; void sort(StrictWeakOrdering);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#endif /* __STL_MEMBER_TEMPLATES </w:t>
      </w:r>
      <w:r>
        <w:rPr>
          <w:rFonts w:hint="eastAsia"/>
        </w:rPr>
        <w:t>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friend bool operator== __STL_NULL_TMPL_ARGS (const list&amp; x, const list&amp; y);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bool operator==(const list&lt;T,Alloc&gt;&amp; x, const list&lt;T,Alloc&gt;&amp; y)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typedef typename list&lt;T,Alloc&gt;::link_type link_type;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</w:t>
      </w:r>
      <w:r>
        <w:rPr>
          <w:rFonts w:hint="eastAsia"/>
        </w:rPr>
        <w:t>e e1 = x.node;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e2 = y.node;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n1 = (link_type) e1-&gt;next;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n2 = (link_type) e2-&gt;next;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 ; n1 != e1 &amp;&amp; n2 != e2 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    n1 = (link_type) n1-&gt;next, n2 = (link_type) n2-&gt;next)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(n1-&gt;data != n2-&gt;data)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retur</w:t>
      </w:r>
      <w:r>
        <w:rPr>
          <w:rFonts w:hint="eastAsia"/>
        </w:rPr>
        <w:t>n false;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n1 == e1 &amp;&amp; n2 == e2;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bool operator&lt;(const list&lt;T, Alloc&gt;&amp; x, const list&lt;T, Alloc&gt;&amp; y)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lexicographical_compare(x.begin(), x.end(), y.begin(), y.end());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__STL_FUNCTION_TMPL_PAR</w:t>
      </w:r>
      <w:r>
        <w:rPr>
          <w:rFonts w:hint="eastAsia"/>
        </w:rPr>
        <w:t>TIAL_ORDER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inline void swap(list&lt;T, Alloc&gt;&amp; x, list&lt;T, Alloc&gt;&amp; y)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InputIterato</w:t>
      </w:r>
      <w:r>
        <w:rPr>
          <w:rFonts w:hint="eastAsia"/>
        </w:rPr>
        <w:t>r&gt;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Alloc&gt;::insert(iterator position,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InputIterator first, InputIterator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insert(position, *first);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>#else /* __STL_MEMBER_TEMPLATES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Alloc&gt;::insert(iterator position, const T* first, const T*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insert(position, *first);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Alloc&gt;::insert(iterator position,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co</w:t>
      </w:r>
      <w:r>
        <w:rPr>
          <w:rFonts w:hint="eastAsia"/>
        </w:rPr>
        <w:t>nst_iterator first, const_iterator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insert(position, *first);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Alloc&gt;::insert(iterator position, size_type n, const T&amp;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</w:t>
      </w:r>
      <w:r>
        <w:rPr>
          <w:rFonts w:hint="eastAsia"/>
        </w:rPr>
        <w:t>or ( ; n &gt; 0; --n)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insert(position,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list&lt;T,Alloc&gt;::iterator list&lt;T, Alloc&gt;::erase(iterator first, iterator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erase(first++);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last;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</w:t>
      </w:r>
      <w:r>
        <w:rPr>
          <w:rFonts w:hint="eastAsia"/>
        </w:rPr>
        <w:t>t&lt;T, Alloc&gt;::resize(size_type new_size, const T&amp; x)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i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size_type len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 ; i != end() &amp;&amp; len &lt; new_size; ++i, ++len)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(len == new_size)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erase(i, end());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else                          // i == end()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inser</w:t>
      </w:r>
      <w:r>
        <w:rPr>
          <w:rFonts w:hint="eastAsia"/>
        </w:rPr>
        <w:t>t(end(), new_size - len, x);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template &lt;class T, class Alloc&gt;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Alloc&gt;::clear()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link_type cur = (link_type) node-&gt;next;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(cur != node)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link_type tmp = cur;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cur = (link_type) cur-&gt;next;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destroy_node(tmp);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node-&gt;n</w:t>
      </w:r>
      <w:r>
        <w:rPr>
          <w:rFonts w:hint="eastAsia"/>
        </w:rPr>
        <w:t>ext = 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node-&gt;prev = node;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list&lt;T, Alloc&gt;&amp; list&lt;T, Alloc&gt;::operator=(const list&lt;T, Alloc&gt;&amp;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(this != &amp;x)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first1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last1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const_iterator first2 = x.begin();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const_iterator last2 = x.end();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while (first1 != last1 &amp;&amp; first2 != last2) *first1++ = *first2++;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(first2 == last2)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erase(first1, last1);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insert(last1, first2, last2);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</w:t>
      </w:r>
      <w:r>
        <w:rPr>
          <w:rFonts w:hint="eastAsia"/>
        </w:rPr>
        <w:t>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Alloc&gt;::remove(const T&amp; value)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next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++next;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(*first == value) erase(first);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</w:t>
      </w:r>
      <w:r>
        <w:rPr>
          <w:rFonts w:hint="eastAsia"/>
        </w:rPr>
        <w:t>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Alloc&gt;::unique()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next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(++next !=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(*first == *next)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erase(next);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next = </w:t>
      </w:r>
      <w:r>
        <w:rPr>
          <w:rFonts w:hint="eastAsia"/>
        </w:rPr>
        <w:t>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Alloc&gt;::merge(list&lt;T, Alloc&gt;&amp; x)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first1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last1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first2 = x.begin();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last2 = x.end();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if (*first2 &lt; *first1)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iterator next = first2;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transfer(first1, first2, ++next);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first2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(first2 != last2) transfer(last1, first2, last2);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</w:t>
      </w:r>
      <w:r>
        <w:rPr>
          <w:rFonts w:hint="eastAsia"/>
        </w:rPr>
        <w:t>&gt;::reverse()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++first;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 != end())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old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transfer(begin(), old, 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}    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</w:t>
      </w:r>
      <w:r>
        <w:rPr>
          <w:rFonts w:hint="eastAsia"/>
        </w:rPr>
        <w:t>, class Alloc&gt;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Alloc&gt;::sort()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carry;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counter[64];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int fill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(!empty())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carry.splice(carry.begin(), *this, begin())</w:t>
      </w:r>
      <w:r>
        <w:rPr>
          <w:rFonts w:hint="eastAsia"/>
        </w:rPr>
        <w:t>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int i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while(i &lt; fill &amp;&amp; !counter[i].empty())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counter[i].merge(carry);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carry.swap(counter[i++]);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carry.swap(counter[i]);        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(i == fill) ++fill;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(int i = 1; i &lt; fill; ++i) counter[i].merge(count</w:t>
      </w:r>
      <w:r>
        <w:rPr>
          <w:rFonts w:hint="eastAsia"/>
        </w:rPr>
        <w:t>er[i-1]);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swap(counter[fill-1]);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Predicate&gt;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Alloc&gt;::remove_if(Predicate pred)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iterator next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++next;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(pred(*first)) erase(first);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BinaryPredicate&gt;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Alloc&gt;::unique(BinaryPredicate binary_pred)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</w:t>
      </w:r>
      <w:r>
        <w:rPr>
          <w:rFonts w:hint="eastAsia"/>
        </w:rPr>
        <w:t>erator last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next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(++next != last)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(binary_pred(*first, *next))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erase(next);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next = first;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</w:t>
      </w:r>
      <w:r>
        <w:rPr>
          <w:rFonts w:hint="eastAsia"/>
        </w:rPr>
        <w:t>ss StrictWeakOrdering&gt;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Alloc&gt;::merge(list&lt;T, Alloc&gt;&amp; x, StrictWeakOrdering comp)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first1 = 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last1 = 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first2 = x.begin();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iterator last2 = x.end();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if (comp(*first2, *first1))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iterator next = first2;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transfer(first1, first2, ++next);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first2 = next;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(first2 != last2) transfer(last1, first2, last2);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lastRenderedPageBreak/>
        <w:t>template &lt;class T, class Alloc&gt; template &lt;c</w:t>
      </w:r>
      <w:r>
        <w:rPr>
          <w:rFonts w:hint="eastAsia"/>
        </w:rPr>
        <w:t>lass StrictWeakOrdering&gt;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void list&lt;T, Alloc&gt;::sort(StrictWeakOrdering comp)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if (node-&gt;next == node || link_type(node-&gt;next)-&gt;next == node) return;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carry;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list&lt;T, Alloc&gt; counter[64];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int fill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while (!empty())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carry.spli</w:t>
      </w:r>
      <w:r>
        <w:rPr>
          <w:rFonts w:hint="eastAsia"/>
        </w:rPr>
        <w:t>ce(carry.begin(), *this, begin());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int i = 0;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while(i &lt; fill &amp;&amp; !counter[i].empty()) {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counter[i].merge(carry, comp);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  carry.swap(counter[i++]);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carry.swap(counter[i]);         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  if (i == fill) ++fill;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for (int i = 1</w:t>
      </w:r>
      <w:r>
        <w:rPr>
          <w:rFonts w:hint="eastAsia"/>
        </w:rPr>
        <w:t>; i &lt; fill; ++i) counter[i].merge(counter[i-1], comp);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  swap(counter[fill-1]);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Fonts w:hint="eastAsia"/>
        </w:rPr>
        <w:t>/* __SGI_STL_INTERNAL_LIST_H */</w:t>
      </w:r>
    </w:p>
    <w:p w:rsidR="00000000" w:rsidRDefault="00EF6DDE">
      <w:pPr>
        <w:pStyle w:val="ALT-L"/>
        <w:rPr>
          <w:rFonts w:hint="eastAsia"/>
        </w:rPr>
      </w:pP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// mode:C++</w:t>
      </w:r>
    </w:p>
    <w:p w:rsidR="00000000" w:rsidRDefault="00EF6DDE">
      <w:pPr>
        <w:pStyle w:val="ALT-L"/>
        <w:rPr>
          <w:rFonts w:hint="eastAsia"/>
        </w:rPr>
      </w:pPr>
      <w:r>
        <w:rPr>
          <w:rFonts w:hint="eastAsia"/>
        </w:rPr>
        <w:t>// End:</w:t>
      </w:r>
    </w:p>
    <w:p w:rsidR="00000000" w:rsidRDefault="00EF6DDE">
      <w:pPr>
        <w:pStyle w:val="af1"/>
        <w:ind w:left="0"/>
      </w:pPr>
    </w:p>
    <w:p w:rsidR="00000000" w:rsidRDefault="00EF6DDE">
      <w:pPr>
        <w:pStyle w:val="af1"/>
        <w:ind w:left="0"/>
      </w:pPr>
    </w:p>
    <w:p w:rsidR="00000000" w:rsidRDefault="00EF6DDE"/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F6DDE">
      <w:pPr>
        <w:spacing w:line="240" w:lineRule="auto"/>
      </w:pPr>
      <w:r>
        <w:separator/>
      </w:r>
    </w:p>
  </w:endnote>
  <w:endnote w:type="continuationSeparator" w:id="0">
    <w:p w:rsidR="00000000" w:rsidRDefault="00EF6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6DDE">
    <w:pPr>
      <w:pStyle w:val="afa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6DDE">
    <w:pPr>
      <w:pStyle w:val="afa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F6DDE">
      <w:pPr>
        <w:spacing w:line="240" w:lineRule="auto"/>
      </w:pPr>
      <w:r>
        <w:separator/>
      </w:r>
    </w:p>
  </w:footnote>
  <w:footnote w:type="continuationSeparator" w:id="0">
    <w:p w:rsidR="00000000" w:rsidRDefault="00EF6D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6DDE">
    <w:pPr>
      <w:pStyle w:val="af9"/>
      <w:framePr w:wrap="around" w:vAnchor="text" w:hAnchor="margin" w:xAlign="outside" w:y="1"/>
      <w:rPr>
        <w:rStyle w:val="afb"/>
      </w:rPr>
    </w:pPr>
    <w:r>
      <w:rPr>
        <w:rStyle w:val="afb"/>
        <w:sz w:val="18"/>
      </w:rPr>
      <w:fldChar w:fldCharType="begin"/>
    </w:r>
    <w:r>
      <w:rPr>
        <w:rStyle w:val="afb"/>
        <w:sz w:val="18"/>
      </w:rPr>
      <w:instrText xml:space="preserve">PAGE  </w:instrText>
    </w:r>
    <w:r>
      <w:rPr>
        <w:rStyle w:val="afb"/>
        <w:sz w:val="18"/>
      </w:rPr>
      <w:fldChar w:fldCharType="separate"/>
    </w:r>
    <w:r>
      <w:rPr>
        <w:rStyle w:val="afb"/>
        <w:noProof/>
        <w:sz w:val="18"/>
      </w:rPr>
      <w:t>12</w:t>
    </w:r>
    <w:r>
      <w:rPr>
        <w:rStyle w:val="afb"/>
        <w:sz w:val="18"/>
      </w:rPr>
      <w:fldChar w:fldCharType="end"/>
    </w:r>
  </w:p>
  <w:p w:rsidR="00000000" w:rsidRDefault="00EF6DDE">
    <w:pPr>
      <w:pStyle w:val="af9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5BF21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1703B3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853E9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42FA3C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B516AA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6B46FC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CC1A3B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C7EB2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6DDE">
    <w:pPr>
      <w:pStyle w:val="af9"/>
      <w:framePr w:wrap="around" w:vAnchor="text" w:hAnchor="margin" w:xAlign="outside" w:y="1"/>
      <w:rPr>
        <w:rStyle w:val="afb"/>
      </w:rPr>
    </w:pPr>
    <w:r>
      <w:rPr>
        <w:rStyle w:val="afb"/>
        <w:sz w:val="18"/>
      </w:rPr>
      <w:fldChar w:fldCharType="begin"/>
    </w:r>
    <w:r>
      <w:rPr>
        <w:rStyle w:val="afb"/>
        <w:sz w:val="18"/>
      </w:rPr>
      <w:instrText xml:space="preserve">PAGE  </w:instrText>
    </w:r>
    <w:r>
      <w:rPr>
        <w:rStyle w:val="afb"/>
        <w:sz w:val="18"/>
      </w:rPr>
      <w:fldChar w:fldCharType="separate"/>
    </w:r>
    <w:r>
      <w:rPr>
        <w:rStyle w:val="afb"/>
        <w:noProof/>
        <w:sz w:val="18"/>
      </w:rPr>
      <w:t>1</w:t>
    </w:r>
    <w:r>
      <w:rPr>
        <w:rStyle w:val="afb"/>
        <w:sz w:val="18"/>
      </w:rPr>
      <w:fldChar w:fldCharType="end"/>
    </w:r>
  </w:p>
  <w:p w:rsidR="00000000" w:rsidRDefault="00EF6DDE">
    <w:pPr>
      <w:pStyle w:val="af9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1D18D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49BBB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F6883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4FB1C9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0523E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A32A3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41C65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DA054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19CE54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6E5176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C1FC4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D3F6D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9DF27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12EE7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033B3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AEA6B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2">
    <w:abstractNumId w:val="9"/>
  </w:num>
  <w:num w:numId="13">
    <w:abstractNumId w:val="17"/>
  </w:num>
  <w:num w:numId="14">
    <w:abstractNumId w:val="7"/>
  </w:num>
  <w:num w:numId="15">
    <w:abstractNumId w:val="21"/>
  </w:num>
  <w:num w:numId="16">
    <w:abstractNumId w:val="6"/>
  </w:num>
  <w:num w:numId="17">
    <w:abstractNumId w:val="20"/>
  </w:num>
  <w:num w:numId="18">
    <w:abstractNumId w:val="11"/>
  </w:num>
  <w:num w:numId="19">
    <w:abstractNumId w:val="8"/>
  </w:num>
  <w:num w:numId="20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1">
    <w:abstractNumId w:val="18"/>
  </w:num>
  <w:num w:numId="22">
    <w:abstractNumId w:val="16"/>
  </w:num>
  <w:num w:numId="23">
    <w:abstractNumId w:val="19"/>
  </w:num>
  <w:num w:numId="24">
    <w:abstractNumId w:val="1"/>
  </w:num>
  <w:num w:numId="25">
    <w:abstractNumId w:val="13"/>
  </w:num>
  <w:num w:numId="26">
    <w:abstractNumId w:val="5"/>
  </w:num>
  <w:num w:numId="27">
    <w:abstractNumId w:val="14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DE"/>
    <w:rsid w:val="00E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71B3D2-23FB-486F-BD8F-7A55D21C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! 大標"/>
    <w:basedOn w:val="a"/>
    <w:next w:val="a4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5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6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7">
    <w:name w:val="! 中標"/>
    <w:basedOn w:val="a"/>
    <w:next w:val="a4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8">
    <w:name w:val="! 寬條列"/>
    <w:basedOn w:val="a9"/>
    <w:pPr>
      <w:spacing w:line="320" w:lineRule="atLeast"/>
    </w:pPr>
  </w:style>
  <w:style w:type="paragraph" w:customStyle="1" w:styleId="aa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b">
    <w:name w:val="! 方塊列舉"/>
    <w:basedOn w:val="aa"/>
    <w:pPr>
      <w:spacing w:before="40" w:after="40" w:line="240" w:lineRule="atLeast"/>
      <w:ind w:left="907" w:hanging="794"/>
    </w:pPr>
  </w:style>
  <w:style w:type="paragraph" w:customStyle="1" w:styleId="ac">
    <w:name w:val="! 方塊標題"/>
    <w:basedOn w:val="a"/>
    <w:next w:val="a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4">
    <w:name w:val="! 自定內文"/>
    <w:basedOn w:val="a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d">
    <w:name w:val="! 自定註腳"/>
    <w:basedOn w:val="ae"/>
    <w:pPr>
      <w:ind w:left="340" w:hanging="340"/>
      <w:jc w:val="both"/>
    </w:pPr>
    <w:rPr>
      <w:rFonts w:ascii="Courier New" w:eastAsia="華康仿宋體"/>
      <w:w w:val="95"/>
    </w:rPr>
  </w:style>
  <w:style w:type="paragraph" w:styleId="ae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f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f0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1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2">
    <w:name w:val="! 原始碼加框"/>
    <w:basedOn w:val="af1"/>
    <w:next w:val="a4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9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3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4">
    <w:name w:val="! 章名"/>
    <w:basedOn w:val="a3"/>
    <w:next w:val="a4"/>
    <w:pPr>
      <w:spacing w:after="1080"/>
      <w:jc w:val="right"/>
    </w:pPr>
    <w:rPr>
      <w:w w:val="120"/>
      <w:sz w:val="48"/>
    </w:rPr>
  </w:style>
  <w:style w:type="paragraph" w:customStyle="1" w:styleId="af5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6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7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8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9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a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b">
    <w:name w:val="page number"/>
    <w:basedOn w:val="a0"/>
    <w:semiHidden/>
  </w:style>
  <w:style w:type="paragraph" w:customStyle="1" w:styleId="afc">
    <w:name w:val="! 原始碼於內文"/>
    <w:basedOn w:val="a4"/>
    <w:next w:val="a4"/>
    <w:pPr>
      <w:jc w:val="left"/>
    </w:pPr>
    <w:rPr>
      <w:rFonts w:ascii="Courier New"/>
      <w:sz w:val="16"/>
    </w:rPr>
  </w:style>
  <w:style w:type="paragraph" w:customStyle="1" w:styleId="afd">
    <w:name w:val="! 寬條列 (黑)"/>
    <w:basedOn w:val="a9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f">
    <w:name w:val="! 段落間距"/>
    <w:basedOn w:val="a4"/>
    <w:next w:val="a4"/>
    <w:pPr>
      <w:spacing w:before="0" w:after="0" w:line="160" w:lineRule="atLeast"/>
    </w:pPr>
  </w:style>
  <w:style w:type="paragraph" w:customStyle="1" w:styleId="aff0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f1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f2">
    <w:name w:val="! 寬條列 (白)"/>
    <w:basedOn w:val="a9"/>
    <w:pPr>
      <w:spacing w:line="320" w:lineRule="atLeast"/>
      <w:ind w:left="284" w:hanging="284"/>
    </w:pPr>
  </w:style>
  <w:style w:type="character" w:customStyle="1" w:styleId="aff3">
    <w:name w:val="!特明"/>
    <w:basedOn w:val="a0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fd"/>
    <w:pPr>
      <w:spacing w:before="20" w:after="20" w:line="300" w:lineRule="atLeast"/>
    </w:pPr>
  </w:style>
  <w:style w:type="character" w:customStyle="1" w:styleId="aff4">
    <w:name w:val="! 文內圖標"/>
    <w:basedOn w:val="a0"/>
    <w:rPr>
      <w:rFonts w:ascii="Arial Black" w:eastAsia="華康中黑體"/>
      <w:sz w:val="18"/>
    </w:rPr>
  </w:style>
  <w:style w:type="paragraph" w:customStyle="1" w:styleId="aff5">
    <w:name w:val="! 粗大原始碼"/>
    <w:basedOn w:val="af1"/>
    <w:rPr>
      <w:b/>
      <w:sz w:val="20"/>
    </w:rPr>
  </w:style>
  <w:style w:type="paragraph" w:customStyle="1" w:styleId="primerappendix">
    <w:name w:val="! 函式名 (primer appendix)"/>
    <w:basedOn w:val="a6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f6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7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8">
    <w:name w:val="! 檔名"/>
    <w:basedOn w:val="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a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b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4"/>
    <w:pPr>
      <w:spacing w:after="360"/>
    </w:pPr>
    <w:rPr>
      <w:sz w:val="72"/>
    </w:rPr>
  </w:style>
  <w:style w:type="paragraph" w:customStyle="1" w:styleId="affd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fff1">
    <w:name w:val="! 文內運算子"/>
    <w:basedOn w:val="a0"/>
    <w:rPr>
      <w:rFonts w:ascii="Footlight MT Light" w:hAnsi="Footlight MT Light"/>
      <w:sz w:val="18"/>
    </w:rPr>
  </w:style>
  <w:style w:type="paragraph" w:customStyle="1" w:styleId="CPrimer">
    <w:name w:val="! C++ Primer 習題"/>
    <w:basedOn w:val="a4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4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f5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f6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f7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f8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styleId="afff9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character" w:customStyle="1" w:styleId="ALT-V">
    <w:name w:val="! 文內變數 ALT-V"/>
    <w:basedOn w:val="aff4"/>
    <w:rPr>
      <w:rFonts w:ascii="Courier New" w:eastAsia="華康細圓體" w:hAnsi="Courier New"/>
      <w:color w:val="auto"/>
      <w:sz w:val="17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28"/>
      </w:numPr>
      <w:ind w:left="641" w:hanging="195"/>
    </w:pPr>
  </w:style>
  <w:style w:type="paragraph" w:customStyle="1" w:styleId="123alt-w">
    <w:name w:val="! 寬條列 (123) alt-w"/>
    <w:basedOn w:val="alt-c"/>
    <w:pPr>
      <w:numPr>
        <w:numId w:val="23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fc">
    <w:name w:val="! 目錄章名"/>
    <w:basedOn w:val="aff4"/>
    <w:rPr>
      <w:rFonts w:ascii="Book Antiqua" w:eastAsia="華康中黑體" w:hAnsi="Book Antiqua"/>
      <w:sz w:val="22"/>
    </w:rPr>
  </w:style>
  <w:style w:type="paragraph" w:customStyle="1" w:styleId="afffd">
    <w:name w:val="! 索引大標"/>
    <w:basedOn w:val="afff0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13</Pages>
  <Words>2647</Words>
  <Characters>15093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2001-02-01T05:37:00Z</cp:lastPrinted>
  <dcterms:created xsi:type="dcterms:W3CDTF">2026-06-09T13:29:00Z</dcterms:created>
  <dcterms:modified xsi:type="dcterms:W3CDTF">2026-06-09T13:29:00Z</dcterms:modified>
</cp:coreProperties>
</file>