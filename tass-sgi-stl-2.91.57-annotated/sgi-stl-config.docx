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E7A57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config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/*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</w:t>
      </w:r>
      <w:r>
        <w:rPr>
          <w:rFonts w:hint="eastAsia"/>
        </w:rPr>
        <w:t>ee,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representations about the suitability of this</w:t>
      </w:r>
      <w:r>
        <w:rPr>
          <w:rFonts w:hint="eastAsia"/>
        </w:rPr>
        <w:t xml:space="preserve"> software for any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Silicon Graphics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and its documentation for any purpose is her</w:t>
      </w:r>
      <w:r>
        <w:rPr>
          <w:rFonts w:hint="eastAsia"/>
        </w:rPr>
        <w:t>eby granted without fee,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representations about the suita</w:t>
      </w:r>
      <w:r>
        <w:rPr>
          <w:rFonts w:hint="eastAsia"/>
        </w:rPr>
        <w:t>bility of this software for any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#ifndef __STL_CONFIG_H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define __STL_CONFIG_H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本檔所做的事情：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(1)  </w:t>
      </w:r>
      <w:r>
        <w:rPr>
          <w:rStyle w:val="ctrl-2"/>
          <w:rFonts w:hint="eastAsia"/>
        </w:rPr>
        <w:t>如果編譯器沒有定義</w:t>
      </w:r>
      <w:r>
        <w:rPr>
          <w:rStyle w:val="ctrl-2"/>
          <w:rFonts w:hint="eastAsia"/>
        </w:rPr>
        <w:t xml:space="preserve"> bool, true, false</w:t>
      </w:r>
      <w:r>
        <w:rPr>
          <w:rStyle w:val="ctrl-2"/>
          <w:rFonts w:hint="eastAsia"/>
        </w:rPr>
        <w:t>，就定義它們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(2)  </w:t>
      </w:r>
      <w:r>
        <w:rPr>
          <w:rStyle w:val="ctrl-2"/>
          <w:rFonts w:hint="eastAsia"/>
        </w:rPr>
        <w:t>如果編譯器的標準程式庫未支援</w:t>
      </w:r>
      <w:r>
        <w:rPr>
          <w:rStyle w:val="ctrl-2"/>
          <w:rFonts w:hint="eastAsia"/>
        </w:rPr>
        <w:t xml:space="preserve">drand48() </w:t>
      </w:r>
      <w:r>
        <w:rPr>
          <w:rStyle w:val="ctrl-2"/>
          <w:rFonts w:hint="eastAsia"/>
        </w:rPr>
        <w:t>函式，就定義</w:t>
      </w:r>
      <w:r>
        <w:rPr>
          <w:rStyle w:val="ctrl-2"/>
          <w:rFonts w:hint="eastAsia"/>
        </w:rPr>
        <w:t xml:space="preserve"> __STL_NO_DRAND48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(3)  </w:t>
      </w:r>
      <w:r>
        <w:rPr>
          <w:rStyle w:val="ctrl-2"/>
          <w:rFonts w:hint="eastAsia"/>
        </w:rPr>
        <w:t>如果編譯器無法處理</w:t>
      </w:r>
      <w:r>
        <w:rPr>
          <w:rStyle w:val="ctrl-2"/>
          <w:rFonts w:hint="eastAsia"/>
        </w:rPr>
        <w:t>static members of template classes</w:t>
      </w:r>
      <w:r>
        <w:rPr>
          <w:rStyle w:val="ctrl-2"/>
          <w:rFonts w:hint="eastAsia"/>
        </w:rPr>
        <w:t>，就定義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</w:t>
      </w:r>
      <w:r>
        <w:rPr>
          <w:rStyle w:val="ctrl-2"/>
          <w:rFonts w:hint="eastAsia"/>
          <w:b/>
        </w:rPr>
        <w:t>__STL_STATIC_TEMPLATE_MEMBER_BUG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(4)  </w:t>
      </w:r>
      <w:r>
        <w:rPr>
          <w:rStyle w:val="ctrl-2"/>
          <w:rFonts w:hint="eastAsia"/>
        </w:rPr>
        <w:t>如果編譯器未支援關鍵字</w:t>
      </w:r>
      <w:r>
        <w:rPr>
          <w:rStyle w:val="ctrl-2"/>
          <w:rFonts w:hint="eastAsia"/>
        </w:rPr>
        <w:t>typename</w:t>
      </w:r>
      <w:r>
        <w:rPr>
          <w:rStyle w:val="ctrl-2"/>
          <w:rFonts w:hint="eastAsia"/>
        </w:rPr>
        <w:t>，就將</w:t>
      </w:r>
      <w:r>
        <w:rPr>
          <w:rStyle w:val="ctrl-2"/>
          <w:rFonts w:hint="eastAsia"/>
        </w:rPr>
        <w:t>'</w:t>
      </w:r>
      <w:r>
        <w:rPr>
          <w:rStyle w:val="ctrl-2"/>
          <w:rFonts w:hint="eastAsia"/>
          <w:b/>
        </w:rPr>
        <w:t>typename</w:t>
      </w:r>
      <w:r>
        <w:rPr>
          <w:rStyle w:val="ctrl-2"/>
          <w:rFonts w:hint="eastAsia"/>
        </w:rPr>
        <w:t xml:space="preserve">' </w:t>
      </w:r>
      <w:r>
        <w:rPr>
          <w:rStyle w:val="ctrl-2"/>
          <w:rFonts w:hint="eastAsia"/>
        </w:rPr>
        <w:t>定義為一</w:t>
      </w:r>
      <w:r>
        <w:rPr>
          <w:rStyle w:val="ctrl-2"/>
          <w:rFonts w:hint="eastAsia"/>
        </w:rPr>
        <w:t>個</w:t>
      </w:r>
      <w:r>
        <w:rPr>
          <w:rStyle w:val="ctrl-2"/>
          <w:rFonts w:hint="eastAsia"/>
        </w:rPr>
        <w:t>null macro.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(5)  </w:t>
      </w:r>
      <w:r>
        <w:rPr>
          <w:rStyle w:val="ctrl-2"/>
          <w:rFonts w:hint="eastAsia"/>
        </w:rPr>
        <w:t>如果編譯器支援</w:t>
      </w:r>
      <w:r>
        <w:rPr>
          <w:rStyle w:val="ctrl-2"/>
          <w:rFonts w:hint="eastAsia"/>
        </w:rPr>
        <w:t>partial specialization of class templates</w:t>
      </w:r>
      <w:r>
        <w:rPr>
          <w:rStyle w:val="ctrl-2"/>
          <w:rFonts w:hint="eastAsia"/>
        </w:rPr>
        <w:t>，就定義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</w:t>
      </w:r>
      <w:r>
        <w:rPr>
          <w:rStyle w:val="ctrl-2"/>
          <w:rFonts w:hint="eastAsia"/>
          <w:b/>
        </w:rPr>
        <w:t>__STL_CLASS_PARTIAL_SPECIALIZATION</w:t>
      </w:r>
      <w:r>
        <w:rPr>
          <w:rStyle w:val="ctrl-2"/>
          <w:rFonts w:hint="eastAsia"/>
        </w:rPr>
        <w:t>.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(6)  </w:t>
      </w:r>
      <w:r>
        <w:rPr>
          <w:rStyle w:val="ctrl-2"/>
          <w:rFonts w:hint="eastAsia"/>
        </w:rPr>
        <w:t>如果編譯器支援</w:t>
      </w:r>
      <w:r>
        <w:rPr>
          <w:rStyle w:val="ctrl-2"/>
          <w:rFonts w:hint="eastAsia"/>
        </w:rPr>
        <w:t>partial ordering of function templates</w:t>
      </w:r>
      <w:r>
        <w:rPr>
          <w:rStyle w:val="ctrl-2"/>
          <w:rFonts w:hint="eastAsia"/>
        </w:rPr>
        <w:t>（亦稱為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//        partial specialization of function templates</w:t>
      </w:r>
      <w:r>
        <w:rPr>
          <w:rStyle w:val="ctrl-2"/>
          <w:rFonts w:hint="eastAsia"/>
        </w:rPr>
        <w:t>），就定義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</w:t>
      </w:r>
      <w:r>
        <w:rPr>
          <w:rStyle w:val="ctrl-2"/>
          <w:rFonts w:hint="eastAsia"/>
          <w:b/>
        </w:rPr>
        <w:t>__STL</w:t>
      </w:r>
      <w:r>
        <w:rPr>
          <w:rStyle w:val="ctrl-2"/>
          <w:rFonts w:hint="eastAsia"/>
          <w:b/>
        </w:rPr>
        <w:t>_FUNCTION_TMPL_PARTIAL_ORDER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(7)  </w:t>
      </w:r>
      <w:r>
        <w:rPr>
          <w:rStyle w:val="ctrl-2"/>
          <w:rFonts w:hint="eastAsia"/>
        </w:rPr>
        <w:t>如果編譯器允許我們在呼叫一個</w:t>
      </w:r>
      <w:r>
        <w:rPr>
          <w:rStyle w:val="ctrl-2"/>
          <w:rFonts w:hint="eastAsia"/>
        </w:rPr>
        <w:t xml:space="preserve"> function template </w:t>
      </w:r>
      <w:r>
        <w:rPr>
          <w:rStyle w:val="ctrl-2"/>
          <w:rFonts w:hint="eastAsia"/>
        </w:rPr>
        <w:t>時可以明白指定其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//       template arguments</w:t>
      </w:r>
      <w:r>
        <w:rPr>
          <w:rStyle w:val="ctrl-2"/>
          <w:rFonts w:hint="eastAsia"/>
        </w:rPr>
        <w:t>，就定義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  <w:b/>
        </w:rPr>
        <w:t>__STL_EXPLICIT_FUNCTION_TMPL_ARGS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(8)  </w:t>
      </w:r>
      <w:r>
        <w:rPr>
          <w:rStyle w:val="ctrl-2"/>
          <w:rFonts w:hint="eastAsia"/>
        </w:rPr>
        <w:t>如果編譯器支援</w:t>
      </w:r>
      <w:r>
        <w:rPr>
          <w:rStyle w:val="ctrl-2"/>
          <w:rFonts w:hint="eastAsia"/>
        </w:rPr>
        <w:t>template members of classes</w:t>
      </w:r>
      <w:r>
        <w:rPr>
          <w:rStyle w:val="ctrl-2"/>
          <w:rFonts w:hint="eastAsia"/>
        </w:rPr>
        <w:t>，就定義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</w:t>
      </w:r>
      <w:r>
        <w:rPr>
          <w:rStyle w:val="ctrl-2"/>
          <w:rFonts w:hint="eastAsia"/>
          <w:b/>
        </w:rPr>
        <w:t>__STL_MEMBER_TEMPLATES</w:t>
      </w:r>
      <w:r>
        <w:rPr>
          <w:rStyle w:val="ctrl-2"/>
          <w:rFonts w:hint="eastAsia"/>
        </w:rPr>
        <w:t>.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//  (9)  </w:t>
      </w:r>
      <w:r>
        <w:rPr>
          <w:rStyle w:val="ctrl-2"/>
          <w:rFonts w:hint="eastAsia"/>
        </w:rPr>
        <w:t>如果編譯器不支援關鍵字</w:t>
      </w:r>
      <w:r>
        <w:rPr>
          <w:rStyle w:val="ctrl-2"/>
          <w:rFonts w:hint="eastAsia"/>
        </w:rPr>
        <w:t>explic</w:t>
      </w:r>
      <w:r>
        <w:rPr>
          <w:rStyle w:val="ctrl-2"/>
          <w:rFonts w:hint="eastAsia"/>
        </w:rPr>
        <w:t>it</w:t>
      </w:r>
      <w:r>
        <w:rPr>
          <w:rStyle w:val="ctrl-2"/>
          <w:rFonts w:hint="eastAsia"/>
        </w:rPr>
        <w:t>，就定義</w:t>
      </w:r>
      <w:r>
        <w:rPr>
          <w:rStyle w:val="ctrl-2"/>
          <w:rFonts w:hint="eastAsia"/>
        </w:rPr>
        <w:t>'</w:t>
      </w:r>
      <w:r>
        <w:rPr>
          <w:rStyle w:val="ctrl-2"/>
          <w:rFonts w:hint="eastAsia"/>
          <w:b/>
        </w:rPr>
        <w:t>explicit</w:t>
      </w:r>
      <w:r>
        <w:rPr>
          <w:rStyle w:val="ctrl-2"/>
          <w:rFonts w:hint="eastAsia"/>
        </w:rPr>
        <w:t xml:space="preserve">' </w:t>
      </w:r>
      <w:r>
        <w:rPr>
          <w:rStyle w:val="ctrl-2"/>
          <w:rFonts w:hint="eastAsia"/>
        </w:rPr>
        <w:t>為一個</w:t>
      </w:r>
      <w:r>
        <w:rPr>
          <w:rStyle w:val="ctrl-2"/>
          <w:rFonts w:hint="eastAsia"/>
        </w:rPr>
        <w:t xml:space="preserve">null macro.   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(10) </w:t>
      </w:r>
      <w:r>
        <w:rPr>
          <w:rStyle w:val="ctrl-2"/>
          <w:rFonts w:hint="eastAsia"/>
        </w:rPr>
        <w:t>如果編譯器無法根據前一個</w:t>
      </w:r>
      <w:r>
        <w:rPr>
          <w:rStyle w:val="ctrl-2"/>
          <w:rFonts w:hint="eastAsia"/>
        </w:rPr>
        <w:t xml:space="preserve">template parameters </w:t>
      </w:r>
      <w:r>
        <w:rPr>
          <w:rStyle w:val="ctrl-2"/>
          <w:rFonts w:hint="eastAsia"/>
        </w:rPr>
        <w:t>設定下一個</w:t>
      </w:r>
      <w:r>
        <w:rPr>
          <w:rStyle w:val="ctrl-2"/>
          <w:rFonts w:hint="eastAsia"/>
        </w:rPr>
        <w:t xml:space="preserve">template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parameters </w:t>
      </w:r>
      <w:r>
        <w:rPr>
          <w:rStyle w:val="ctrl-2"/>
          <w:rFonts w:hint="eastAsia"/>
        </w:rPr>
        <w:t>的預設值，就定義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  <w:b/>
        </w:rPr>
        <w:t>__STL_LIMITED_DEFAULT_TEMPLATES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(11) </w:t>
      </w:r>
      <w:r>
        <w:rPr>
          <w:rStyle w:val="ctrl-2"/>
          <w:rFonts w:hint="eastAsia"/>
        </w:rPr>
        <w:t>如果編譯器針對</w:t>
      </w:r>
      <w:r>
        <w:rPr>
          <w:rStyle w:val="ctrl-2"/>
          <w:rFonts w:hint="eastAsia"/>
        </w:rPr>
        <w:t xml:space="preserve">non-type template parameters </w:t>
      </w:r>
      <w:r>
        <w:rPr>
          <w:rStyle w:val="ctrl-2"/>
          <w:rFonts w:hint="eastAsia"/>
        </w:rPr>
        <w:t>執行</w:t>
      </w:r>
      <w:r>
        <w:rPr>
          <w:rStyle w:val="ctrl-2"/>
          <w:rFonts w:hint="eastAsia"/>
        </w:rPr>
        <w:t xml:space="preserve">function template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</w:t>
      </w:r>
      <w:r>
        <w:rPr>
          <w:rStyle w:val="ctrl-2"/>
          <w:rFonts w:hint="eastAsia"/>
        </w:rPr>
        <w:t>的引數推導（</w:t>
      </w:r>
      <w:r>
        <w:rPr>
          <w:rStyle w:val="ctrl-2"/>
          <w:rFonts w:hint="eastAsia"/>
        </w:rPr>
        <w:t>argument deduction</w:t>
      </w:r>
      <w:r>
        <w:rPr>
          <w:rStyle w:val="ctrl-2"/>
          <w:rFonts w:hint="eastAsia"/>
        </w:rPr>
        <w:t>）時有</w:t>
      </w:r>
      <w:r>
        <w:rPr>
          <w:rStyle w:val="ctrl-2"/>
          <w:rFonts w:hint="eastAsia"/>
        </w:rPr>
        <w:t>問題，就定義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</w:t>
      </w:r>
      <w:r>
        <w:rPr>
          <w:rStyle w:val="ctrl-2"/>
          <w:rFonts w:hint="eastAsia"/>
          <w:b/>
        </w:rPr>
        <w:t>__STL_NON_TYPE_TMPL_PARAM_BUG</w:t>
      </w:r>
      <w:r>
        <w:rPr>
          <w:rStyle w:val="ctrl-2"/>
          <w:rFonts w:hint="eastAsia"/>
        </w:rPr>
        <w:t>.</w:t>
      </w:r>
    </w:p>
    <w:p w:rsidR="00000000" w:rsidRDefault="007E7A57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(12) </w:t>
      </w:r>
      <w:r>
        <w:rPr>
          <w:rStyle w:val="ctrl-2"/>
          <w:rFonts w:hint="eastAsia"/>
        </w:rPr>
        <w:t>如果編譯器無法支援迭代器的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operator-&gt;</w:t>
      </w:r>
      <w:r>
        <w:rPr>
          <w:rStyle w:val="ctrl-2"/>
          <w:rFonts w:hint="eastAsia"/>
        </w:rPr>
        <w:t>，就定義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</w:t>
      </w:r>
      <w:r>
        <w:rPr>
          <w:rStyle w:val="ctrl-2"/>
          <w:rFonts w:hint="eastAsia"/>
          <w:b/>
        </w:rPr>
        <w:t>__SGI_STL_NO_ARROW_OPERATOR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(13) </w:t>
      </w:r>
      <w:r>
        <w:rPr>
          <w:rStyle w:val="ctrl-2"/>
          <w:rFonts w:hint="eastAsia"/>
        </w:rPr>
        <w:t>如果編譯器（在你所選擇的模式中）支援</w:t>
      </w:r>
      <w:r>
        <w:rPr>
          <w:rStyle w:val="ctrl-2"/>
          <w:rFonts w:hint="eastAsia"/>
        </w:rPr>
        <w:t>exceptions</w:t>
      </w:r>
      <w:r>
        <w:rPr>
          <w:rStyle w:val="ctrl-2"/>
          <w:rFonts w:hint="eastAsia"/>
        </w:rPr>
        <w:t>，就定義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</w:t>
      </w:r>
      <w:r>
        <w:rPr>
          <w:rStyle w:val="ctrl-2"/>
          <w:rFonts w:hint="eastAsia"/>
          <w:b/>
        </w:rPr>
        <w:t>__STL_USE_EXCEPTIONS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(14) </w:t>
      </w:r>
      <w:r>
        <w:rPr>
          <w:rStyle w:val="ctrl-2"/>
          <w:rFonts w:hint="eastAsia"/>
        </w:rPr>
        <w:t>如果我們把</w:t>
      </w:r>
      <w:r>
        <w:rPr>
          <w:rStyle w:val="ctrl-2"/>
          <w:rFonts w:hint="eastAsia"/>
        </w:rPr>
        <w:t xml:space="preserve"> STL </w:t>
      </w:r>
      <w:r>
        <w:rPr>
          <w:rStyle w:val="ctrl-2"/>
          <w:rFonts w:hint="eastAsia"/>
        </w:rPr>
        <w:t>放在一個</w:t>
      </w:r>
      <w:r>
        <w:rPr>
          <w:rStyle w:val="ctrl-2"/>
          <w:rFonts w:hint="eastAsia"/>
        </w:rPr>
        <w:t xml:space="preserve">namespace </w:t>
      </w:r>
      <w:r>
        <w:rPr>
          <w:rStyle w:val="ctrl-2"/>
          <w:rFonts w:hint="eastAsia"/>
        </w:rPr>
        <w:t>中，就定義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  <w:b/>
        </w:rPr>
        <w:t>__STL_USE_NAMESPAC</w:t>
      </w:r>
      <w:r>
        <w:rPr>
          <w:rStyle w:val="ctrl-2"/>
          <w:rFonts w:hint="eastAsia"/>
          <w:b/>
        </w:rPr>
        <w:t>ES</w:t>
      </w:r>
      <w:r>
        <w:rPr>
          <w:rStyle w:val="ctrl-2"/>
          <w:rFonts w:hint="eastAsia"/>
        </w:rPr>
        <w:t xml:space="preserve">. 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(15) </w:t>
      </w:r>
      <w:r>
        <w:rPr>
          <w:rStyle w:val="ctrl-2"/>
          <w:rFonts w:hint="eastAsia"/>
        </w:rPr>
        <w:t>如果本程式庫由</w:t>
      </w:r>
      <w:r>
        <w:rPr>
          <w:rStyle w:val="ctrl-2"/>
          <w:rFonts w:hint="eastAsia"/>
        </w:rPr>
        <w:t xml:space="preserve"> SGI </w:t>
      </w:r>
      <w:r>
        <w:rPr>
          <w:rStyle w:val="ctrl-2"/>
          <w:rFonts w:hint="eastAsia"/>
        </w:rPr>
        <w:t>編譯器來編譯，而且使用者並未選擇</w:t>
      </w:r>
      <w:r>
        <w:rPr>
          <w:rStyle w:val="ctrl-2"/>
          <w:rFonts w:hint="eastAsia"/>
        </w:rPr>
        <w:t xml:space="preserve">pthreads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</w:t>
      </w:r>
      <w:r>
        <w:rPr>
          <w:rStyle w:val="ctrl-2"/>
          <w:rFonts w:hint="eastAsia"/>
        </w:rPr>
        <w:t>或其他</w:t>
      </w:r>
      <w:r>
        <w:rPr>
          <w:rStyle w:val="ctrl-2"/>
          <w:rFonts w:hint="eastAsia"/>
        </w:rPr>
        <w:t xml:space="preserve"> threads</w:t>
      </w:r>
      <w:r>
        <w:rPr>
          <w:rStyle w:val="ctrl-2"/>
          <w:rFonts w:hint="eastAsia"/>
        </w:rPr>
        <w:t>，就定義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  <w:b/>
        </w:rPr>
        <w:t>__STL_SGI_THREADS</w:t>
      </w:r>
      <w:r>
        <w:rPr>
          <w:rStyle w:val="ctrl-2"/>
          <w:rFonts w:hint="eastAsia"/>
        </w:rPr>
        <w:t>.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(16) </w:t>
      </w:r>
      <w:r>
        <w:rPr>
          <w:rStyle w:val="ctrl-2"/>
          <w:rFonts w:hint="eastAsia"/>
        </w:rPr>
        <w:t>如果本程式庫由一個</w:t>
      </w:r>
      <w:r>
        <w:rPr>
          <w:rStyle w:val="ctrl-2"/>
          <w:rFonts w:hint="eastAsia"/>
        </w:rPr>
        <w:t xml:space="preserve">WIN32 </w:t>
      </w:r>
      <w:r>
        <w:rPr>
          <w:rStyle w:val="ctrl-2"/>
          <w:rFonts w:hint="eastAsia"/>
        </w:rPr>
        <w:t>編譯器編譯，並且在多緒模式下，就定義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</w:t>
      </w:r>
      <w:r>
        <w:rPr>
          <w:rStyle w:val="ctrl-2"/>
          <w:rFonts w:hint="eastAsia"/>
          <w:b/>
        </w:rPr>
        <w:t>__STL_WIN32THREADS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13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(17) </w:t>
      </w:r>
      <w:r>
        <w:rPr>
          <w:rStyle w:val="ctrl-2"/>
          <w:rFonts w:hint="eastAsia"/>
        </w:rPr>
        <w:t>適當地定義與</w:t>
      </w:r>
      <w:r>
        <w:rPr>
          <w:rStyle w:val="ctrl-2"/>
          <w:rFonts w:hint="eastAsia"/>
        </w:rPr>
        <w:t xml:space="preserve">namespace </w:t>
      </w:r>
      <w:r>
        <w:rPr>
          <w:rStyle w:val="ctrl-2"/>
          <w:rFonts w:hint="eastAsia"/>
        </w:rPr>
        <w:t>相關的</w:t>
      </w:r>
      <w:r>
        <w:rPr>
          <w:rStyle w:val="ctrl-2"/>
          <w:rFonts w:hint="eastAsia"/>
        </w:rPr>
        <w:t xml:space="preserve">macros </w:t>
      </w:r>
      <w:r>
        <w:rPr>
          <w:rStyle w:val="ctrl-2"/>
          <w:rFonts w:hint="eastAsia"/>
        </w:rPr>
        <w:t>如</w:t>
      </w:r>
      <w:r>
        <w:rPr>
          <w:rStyle w:val="ctrl-2"/>
          <w:rFonts w:hint="eastAsia"/>
        </w:rPr>
        <w:t xml:space="preserve"> __STD, __STL_BEGIN_NAMESPACE</w:t>
      </w:r>
      <w:r>
        <w:rPr>
          <w:rStyle w:val="ctrl-2"/>
          <w:rFonts w:hint="eastAsia"/>
        </w:rPr>
        <w:t>。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(18) </w:t>
      </w:r>
      <w:r>
        <w:rPr>
          <w:rStyle w:val="ctrl-2"/>
          <w:rFonts w:hint="eastAsia"/>
        </w:rPr>
        <w:t>適當地定義</w:t>
      </w:r>
      <w:r>
        <w:rPr>
          <w:rStyle w:val="ctrl-2"/>
          <w:rFonts w:hint="eastAsia"/>
        </w:rPr>
        <w:t xml:space="preserve"> ex</w:t>
      </w:r>
      <w:r>
        <w:rPr>
          <w:rStyle w:val="ctrl-2"/>
          <w:rFonts w:hint="eastAsia"/>
        </w:rPr>
        <w:t xml:space="preserve">ception </w:t>
      </w:r>
      <w:r>
        <w:rPr>
          <w:rStyle w:val="ctrl-2"/>
          <w:rFonts w:hint="eastAsia"/>
        </w:rPr>
        <w:t>相關的</w:t>
      </w:r>
      <w:r>
        <w:rPr>
          <w:rStyle w:val="ctrl-2"/>
          <w:rFonts w:hint="eastAsia"/>
        </w:rPr>
        <w:t xml:space="preserve">macros </w:t>
      </w:r>
      <w:r>
        <w:rPr>
          <w:rStyle w:val="ctrl-2"/>
          <w:rFonts w:hint="eastAsia"/>
        </w:rPr>
        <w:t>如</w:t>
      </w:r>
      <w:r>
        <w:rPr>
          <w:rStyle w:val="ctrl-2"/>
          <w:rFonts w:hint="eastAsia"/>
        </w:rPr>
        <w:t xml:space="preserve"> __STL_TRY, __STL_UNWIND</w:t>
      </w:r>
      <w:r>
        <w:rPr>
          <w:rStyle w:val="ctrl-2"/>
          <w:rFonts w:hint="eastAsia"/>
        </w:rPr>
        <w:t>。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(19) </w:t>
      </w:r>
      <w:r>
        <w:rPr>
          <w:rStyle w:val="ctrl-2"/>
          <w:rFonts w:hint="eastAsia"/>
        </w:rPr>
        <w:t>根據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  <w:b/>
        </w:rPr>
        <w:t>__STL_ASSERTIONS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是否定義，將</w:t>
      </w:r>
      <w:r>
        <w:rPr>
          <w:rStyle w:val="ctrl-2"/>
          <w:rFonts w:hint="eastAsia"/>
        </w:rPr>
        <w:t xml:space="preserve"> __stl_assert </w:t>
      </w:r>
      <w:r>
        <w:rPr>
          <w:rStyle w:val="ctrl-2"/>
          <w:rFonts w:hint="eastAsia"/>
        </w:rPr>
        <w:t>定義為一個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      </w:t>
      </w:r>
      <w:r>
        <w:rPr>
          <w:rStyle w:val="ctrl-2"/>
          <w:rFonts w:hint="eastAsia"/>
        </w:rPr>
        <w:t>測試動作或一個</w:t>
      </w:r>
      <w:r>
        <w:rPr>
          <w:rStyle w:val="ctrl-2"/>
          <w:rFonts w:hint="eastAsia"/>
        </w:rPr>
        <w:t>null macro</w:t>
      </w:r>
      <w:r>
        <w:rPr>
          <w:rStyle w:val="ctrl-2"/>
          <w:rFonts w:hint="eastAsia"/>
        </w:rPr>
        <w:t>。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#ifdef _PTHREADS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__STL_PTHREADS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 defined(</w:t>
      </w:r>
      <w:r>
        <w:rPr>
          <w:rStyle w:val="ctrl-1"/>
          <w:rFonts w:hint="eastAsia"/>
        </w:rPr>
        <w:t>__sgi</w:t>
      </w:r>
      <w:r>
        <w:rPr>
          <w:rFonts w:hint="eastAsia"/>
        </w:rPr>
        <w:t>) &amp;&amp; !defined(</w:t>
      </w:r>
      <w:r>
        <w:rPr>
          <w:rStyle w:val="ctrl-1"/>
          <w:rFonts w:hint="eastAsia"/>
        </w:rPr>
        <w:t>__GNUC__</w:t>
      </w:r>
      <w:r>
        <w:rPr>
          <w:rFonts w:hint="eastAsia"/>
        </w:rPr>
        <w:t>)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使用</w:t>
      </w:r>
      <w:r>
        <w:rPr>
          <w:rStyle w:val="ctrl-2"/>
          <w:rFonts w:hint="eastAsia"/>
        </w:rPr>
        <w:t xml:space="preserve"> SGI STL </w:t>
      </w:r>
      <w:r>
        <w:rPr>
          <w:rStyle w:val="ctrl-2"/>
          <w:rFonts w:hint="eastAsia"/>
        </w:rPr>
        <w:t>但卻不是使用</w:t>
      </w:r>
      <w:r>
        <w:rPr>
          <w:rStyle w:val="ctrl-2"/>
          <w:rFonts w:hint="eastAsia"/>
        </w:rPr>
        <w:t xml:space="preserve"> GNU C++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</w:t>
      </w:r>
      <w:r>
        <w:rPr>
          <w:rFonts w:hint="eastAsia"/>
        </w:rPr>
        <w:t>if !defined(_BOOL)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__STL_NEED_BOOL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 !defined(_TYPENAME_IS_KEYWORD)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__STL_NEED_TYPENAME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ifdef _PARTIAL_SPECIALIZATION_OF_CLASS_TEMPLATES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__STL_CLASS_PARTIAL_SPECIALIZATION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</w:t>
      </w:r>
      <w:r>
        <w:rPr>
          <w:rFonts w:hint="eastAsia"/>
        </w:rPr>
        <w:t>def _MEMBER_TEMPLATES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__STL_MEMBER_TEMPLATES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 !defined(_EXPLICIT_IS_KEYWORD)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__STL_NEED_EXPLICIT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ifdef __EXCEPTIONS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__STL_USE_EXCEPTIONS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>#   if (_COMPILER_VERSION &gt;= 721) &amp;&amp; def</w:t>
      </w:r>
      <w:r>
        <w:rPr>
          <w:rFonts w:hint="eastAsia"/>
        </w:rPr>
        <w:t>ined(_NAMESPACES)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__STL_USE_NAMESPACES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endif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 !defined(_NOTHREADS) &amp;&amp; !defined(__STL_PTHREADS)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__STL_SGI_THREADS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侯捷註：撰寫《</w:t>
      </w:r>
      <w:r>
        <w:rPr>
          <w:rStyle w:val="ctrl-2"/>
          <w:rFonts w:hint="eastAsia"/>
        </w:rPr>
        <w:t xml:space="preserve">STL </w:t>
      </w:r>
      <w:r>
        <w:rPr>
          <w:rStyle w:val="ctrl-2"/>
          <w:rFonts w:hint="eastAsia"/>
        </w:rPr>
        <w:t>源碼剖析》時，我的編譯器是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G++ 2.91.57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ifdef </w:t>
      </w:r>
      <w:r>
        <w:rPr>
          <w:rStyle w:val="ctrl-1"/>
          <w:rFonts w:hint="eastAsia"/>
        </w:rPr>
        <w:t>__GNUC__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include &lt;</w:t>
      </w:r>
      <w:r>
        <w:rPr>
          <w:rStyle w:val="ctrl-1"/>
          <w:rFonts w:hint="eastAsia"/>
        </w:rPr>
        <w:t>_G_config.h</w:t>
      </w:r>
      <w:r>
        <w:rPr>
          <w:rFonts w:hint="eastAsia"/>
        </w:rPr>
        <w:t>&gt;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</w:t>
      </w:r>
      <w:r>
        <w:rPr>
          <w:rFonts w:hint="eastAsia"/>
        </w:rPr>
        <w:t xml:space="preserve">if __GNUC__ &lt; 2 || (__GNUC__ == 2 &amp;&amp; </w:t>
      </w:r>
      <w:r>
        <w:rPr>
          <w:rStyle w:val="ctrl-1"/>
          <w:rFonts w:hint="eastAsia"/>
        </w:rPr>
        <w:t>__GNUC_MINOR__</w:t>
      </w:r>
      <w:r>
        <w:rPr>
          <w:rFonts w:hint="eastAsia"/>
        </w:rPr>
        <w:t xml:space="preserve"> &lt; 8)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__STL_STATIC_TEMPLATE_MEMBER_BUG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__STL_NEED_TYPENAME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__STL_NEED_EXPLICIT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else</w:t>
      </w:r>
      <w:r>
        <w:tab/>
        <w:t xml:space="preserve">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這裡可看出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GNUC 2.8+ </w:t>
      </w:r>
      <w:r>
        <w:rPr>
          <w:rStyle w:val="ctrl-2"/>
          <w:rFonts w:hint="eastAsia"/>
        </w:rPr>
        <w:t>的能力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  define </w:t>
      </w:r>
      <w:r>
        <w:rPr>
          <w:rStyle w:val="ctrl-1"/>
          <w:rFonts w:hint="eastAsia"/>
        </w:rPr>
        <w:t>__STL_CLASS_PARTIAL_SPECIALIZATION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  </w:t>
      </w:r>
      <w:r>
        <w:rPr>
          <w:rFonts w:hint="eastAsia"/>
        </w:rPr>
        <w:t xml:space="preserve">define </w:t>
      </w:r>
      <w:r>
        <w:rPr>
          <w:rStyle w:val="ctrl-1"/>
          <w:rFonts w:hint="eastAsia"/>
        </w:rPr>
        <w:t>__STL_FUNCTION_TMPL_PARTIAL_ORDER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  define </w:t>
      </w:r>
      <w:r>
        <w:rPr>
          <w:rStyle w:val="ctrl-1"/>
          <w:rFonts w:hint="eastAsia"/>
        </w:rPr>
        <w:t>__STL_EXPLICIT_FUNCTION_TMPL_ARGS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  define </w:t>
      </w:r>
      <w:r>
        <w:rPr>
          <w:rStyle w:val="ctrl-1"/>
          <w:rFonts w:hint="eastAsia"/>
        </w:rPr>
        <w:t>__STL_MEMBER_TEMPLATES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>/* glibc pre 2.0 is very buggy. We have to disable thread for it.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Style w:val="ctrl-2"/>
          <w:rFonts w:hint="eastAsia"/>
        </w:rPr>
        <w:t xml:space="preserve">       It should be upgraded to glibc 2.0 or later. </w:t>
      </w:r>
      <w:r>
        <w:rPr>
          <w:rStyle w:val="ctrl-2"/>
          <w:rFonts w:hint="eastAsia"/>
        </w:rPr>
        <w:t>*/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 !defined(_NOTHREADS) &amp;&amp; __GLIBC__ &gt;= 2 &amp;&amp; defined(_G_USING_THUNKS)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__STL_PTHREADS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ifdef __EXCEPTIONS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__STL_USE_EXCEPTIONS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 defined(</w:t>
      </w:r>
      <w:r>
        <w:rPr>
          <w:rStyle w:val="ctrl-1"/>
          <w:rFonts w:hint="eastAsia"/>
        </w:rPr>
        <w:t>__SUNPRO_CC</w:t>
      </w:r>
      <w:r>
        <w:rPr>
          <w:rFonts w:hint="eastAsia"/>
        </w:rPr>
        <w:t xml:space="preserve">)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__STL_NEED_BOOL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Fonts w:hint="eastAsia"/>
        </w:rPr>
        <w:t>__STL_NEED_TYPENAME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__STL_NEED_EXPLICIT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__STL_USE_EXCEPTIONS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 defined(</w:t>
      </w:r>
      <w:r>
        <w:rPr>
          <w:rStyle w:val="ctrl-1"/>
          <w:rFonts w:hint="eastAsia"/>
        </w:rPr>
        <w:t>__COMO__</w:t>
      </w:r>
      <w:r>
        <w:rPr>
          <w:rFonts w:hint="eastAsia"/>
        </w:rPr>
        <w:t>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__STL_MEMBER_TEMPLATES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__STL_CLASS_PARTIAL_SPECIALIZATION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__STL_USE_EXCEPTIONS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__STL_USE_NAMESPAC</w:t>
      </w:r>
      <w:r>
        <w:rPr>
          <w:rFonts w:hint="eastAsia"/>
        </w:rPr>
        <w:t>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</w:pP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侯捷註：</w:t>
      </w:r>
      <w:r>
        <w:rPr>
          <w:rStyle w:val="ctrl-2"/>
        </w:rPr>
        <w:t xml:space="preserve">VC6 </w:t>
      </w:r>
      <w:r>
        <w:rPr>
          <w:rStyle w:val="ctrl-2"/>
          <w:rFonts w:hint="eastAsia"/>
        </w:rPr>
        <w:t>的版本號碼是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1200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 defined(</w:t>
      </w:r>
      <w:r>
        <w:rPr>
          <w:rStyle w:val="ctrl-1"/>
          <w:rFonts w:hint="eastAsia"/>
        </w:rPr>
        <w:t>_MSC_VER</w:t>
      </w:r>
      <w:r>
        <w:rPr>
          <w:rFonts w:hint="eastAsia"/>
        </w:rPr>
        <w:t>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 _MSC_VER &gt; 1000</w:t>
      </w:r>
    </w:p>
    <w:p w:rsidR="00000000" w:rsidRDefault="007E7A57">
      <w:pPr>
        <w:pStyle w:val="ALT-L"/>
        <w:ind w:right="-878"/>
      </w:pPr>
      <w:r>
        <w:rPr>
          <w:rFonts w:hint="eastAsia"/>
        </w:rPr>
        <w:lastRenderedPageBreak/>
        <w:t>#     include &lt;</w:t>
      </w:r>
      <w:r>
        <w:rPr>
          <w:rStyle w:val="ctrl-1"/>
          <w:rFonts w:hint="eastAsia"/>
        </w:rPr>
        <w:t>yvals.h</w:t>
      </w:r>
      <w:r>
        <w:rPr>
          <w:rFonts w:hint="eastAsia"/>
        </w:rPr>
        <w:t>&gt;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此檔在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MSDEV\VC98\INCLUDE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else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__STL_NEED_BOOL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__STL_NO_DRAND48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__STL_NEED_TYPENAME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 _MSC_VER &lt; 1100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</w:t>
      </w:r>
      <w:r>
        <w:rPr>
          <w:rFonts w:hint="eastAsia"/>
        </w:rPr>
        <w:t>ne __STL_NEED_EXPLICIT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__STL_NON_TYPE_TMPL_PARAM_BUG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__SGI_STL_NO_ARROW_OPERATOR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ifdef _CPPUNWIND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__STL_USE_EXCEPTIONS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ifdef _MT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__STL_WIN32THREADS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</w:pPr>
    </w:p>
    <w:p w:rsidR="00000000" w:rsidRDefault="007E7A57">
      <w:pPr>
        <w:pStyle w:val="ALT-L"/>
        <w:ind w:right="-8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侯捷註：</w:t>
      </w:r>
      <w:r>
        <w:rPr>
          <w:rStyle w:val="ctrl-2"/>
        </w:rPr>
        <w:t>Inpris</w:t>
      </w:r>
      <w:r>
        <w:rPr>
          <w:rStyle w:val="ctrl-2"/>
        </w:rPr>
        <w:t>e Borland C++builder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也定義有此常數。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</w:rPr>
        <w:t xml:space="preserve">// C++Builder </w:t>
      </w:r>
      <w:r>
        <w:rPr>
          <w:rStyle w:val="ctrl-2"/>
          <w:rFonts w:hint="eastAsia"/>
        </w:rPr>
        <w:t>的表現豈有如下所示這般差勁？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 defined(</w:t>
      </w:r>
      <w:r>
        <w:rPr>
          <w:rStyle w:val="ctrl-1"/>
          <w:rFonts w:hint="eastAsia"/>
        </w:rPr>
        <w:t>__BORLANDC__</w:t>
      </w:r>
      <w:r>
        <w:rPr>
          <w:rFonts w:hint="eastAsia"/>
        </w:rPr>
        <w:t>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__STL_NO_DRAND48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__STL_NEED_TYPENAME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__STL_LIMITED_DEFAULT_TEMPLATES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__SGI_STL_NO_ARROW_OPERATOR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__STL_NON_TYPE_TMP</w:t>
      </w:r>
      <w:r>
        <w:rPr>
          <w:rStyle w:val="ctrl-1"/>
          <w:rFonts w:hint="eastAsia"/>
        </w:rPr>
        <w:t>L_PARAM_BUG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ifdef _CPPUNWIND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__STL_USE_EXCEPTIONS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ifdef __MT__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  define __STL_WIN32THREADS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endif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 defined(__STL_NEED_BOOL)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typedef int bool;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true 1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false 0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ifdef __ST</w:t>
      </w:r>
      <w:r>
        <w:rPr>
          <w:rFonts w:hint="eastAsia"/>
        </w:rPr>
        <w:t>L_NEED_TYPENAME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typename</w:t>
      </w:r>
      <w:r>
        <w:rPr>
          <w:rStyle w:val="ctrl-1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侯捷：難道不該</w:t>
      </w:r>
      <w:r>
        <w:rPr>
          <w:rStyle w:val="ctrl-2"/>
          <w:rFonts w:hint="eastAsia"/>
        </w:rPr>
        <w:t xml:space="preserve"> #</w:t>
      </w:r>
      <w:r>
        <w:rPr>
          <w:rStyle w:val="ctrl-2"/>
        </w:rPr>
        <w:t xml:space="preserve">define typename class </w:t>
      </w:r>
      <w:r>
        <w:rPr>
          <w:rStyle w:val="ctrl-2"/>
          <w:rFonts w:hint="eastAsia"/>
        </w:rPr>
        <w:t>嗎？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ifdef __STL_NEED_EXPLICIT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explicit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ifdef </w:t>
      </w:r>
      <w:r>
        <w:rPr>
          <w:rStyle w:val="ctrl-1"/>
          <w:rFonts w:hint="eastAsia"/>
        </w:rPr>
        <w:t>__STL_EXPLICIT_FUNCTION_TMPL_ARGS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__STL_NULL_TMPL_ARGS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&lt;&gt;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else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__STL_NULL_TMPL_ARGS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ifdef </w:t>
      </w:r>
      <w:r>
        <w:rPr>
          <w:rStyle w:val="ctrl-1"/>
          <w:rFonts w:hint="eastAsia"/>
        </w:rPr>
        <w:t>__STL_CLASS_PARTIAL_SPE</w:t>
      </w:r>
      <w:r>
        <w:rPr>
          <w:rStyle w:val="ctrl-1"/>
          <w:rFonts w:hint="eastAsia"/>
        </w:rPr>
        <w:t>CIALIZATION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</w:t>
      </w:r>
      <w:r>
        <w:rPr>
          <w:rStyle w:val="ctrl-1"/>
          <w:rFonts w:hint="eastAsia"/>
        </w:rPr>
        <w:t>__STL_TEMPLATE_NULL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template&lt;&gt;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else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__STL_TEMPLATE_NULL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// __STL_NO_NAMESPACES is a hook so that users can disable namespaces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rPr>
          <w:rStyle w:val="ctrl-2"/>
          <w:rFonts w:hint="eastAsia"/>
        </w:rPr>
        <w:t>// without having to edit library headers.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 defined(__STL_USE_NAMESPACES) &amp;&amp; !def</w:t>
      </w:r>
      <w:r>
        <w:rPr>
          <w:rFonts w:hint="eastAsia"/>
        </w:rPr>
        <w:t>ined(__STL_NO_NAMESPACES)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__STD </w:t>
      </w:r>
      <w:r>
        <w:rPr>
          <w:rStyle w:val="ctrl-3"/>
          <w:rFonts w:hint="eastAsia"/>
        </w:rPr>
        <w:t>std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__STL_BEGIN_NAMESPACE namespace </w:t>
      </w:r>
      <w:r>
        <w:rPr>
          <w:rStyle w:val="ctrl-3"/>
          <w:rFonts w:hint="eastAsia"/>
        </w:rPr>
        <w:t>std {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__STL_END_NAMESPACE </w:t>
      </w:r>
      <w:r>
        <w:rPr>
          <w:rStyle w:val="ctrl-3"/>
          <w:rFonts w:hint="eastAsia"/>
        </w:rPr>
        <w:t>}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 __STL_USE_NAMESPACE_FOR_RELOPS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__STL_BEGIN_RELOPS_NAMESPACE </w:t>
      </w:r>
      <w:r>
        <w:rPr>
          <w:rStyle w:val="ctrl-3"/>
          <w:rFonts w:hint="eastAsia"/>
        </w:rPr>
        <w:t>namespace std {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define __STL_END_RELOPS_</w:t>
      </w:r>
      <w:r>
        <w:rPr>
          <w:rFonts w:hint="eastAsia"/>
        </w:rPr>
        <w:t xml:space="preserve">NAMESPACE </w:t>
      </w:r>
      <w:r>
        <w:rPr>
          <w:rStyle w:val="ctrl-3"/>
          <w:rFonts w:hint="eastAsia"/>
        </w:rPr>
        <w:t>}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__STD_RELOPS </w:t>
      </w:r>
      <w:r>
        <w:rPr>
          <w:rStyle w:val="ctrl-3"/>
          <w:rFonts w:hint="eastAsia"/>
        </w:rPr>
        <w:t>std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else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__STD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__STL_BEGIN_NAMESPACE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__STL_END_NAMESPACE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  undef  __STL_USE_NAMESPACE_FOR_RELOPS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__STL_BEGIN_RELOPS_NAMESPACE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__STL_END_RELOPS_NAMESPACE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</w:t>
      </w:r>
      <w:r>
        <w:rPr>
          <w:rFonts w:hint="eastAsia"/>
        </w:rPr>
        <w:t xml:space="preserve"> define __STD_RELOPS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ifdef __STL_USE_EXCEPTIONS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__STL_TRY </w:t>
      </w:r>
      <w:r>
        <w:rPr>
          <w:rStyle w:val="ctrl-3"/>
          <w:rFonts w:hint="eastAsia"/>
        </w:rPr>
        <w:t>try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__STL_CATCH_ALL </w:t>
      </w:r>
      <w:r>
        <w:rPr>
          <w:rStyle w:val="ctrl-3"/>
          <w:rFonts w:hint="eastAsia"/>
        </w:rPr>
        <w:t>catch(...)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__STL_RETHROW </w:t>
      </w:r>
      <w:r>
        <w:rPr>
          <w:rStyle w:val="ctrl-3"/>
          <w:rFonts w:hint="eastAsia"/>
        </w:rPr>
        <w:t>throw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__STL_NOTHROW </w:t>
      </w:r>
      <w:r>
        <w:rPr>
          <w:rStyle w:val="ctrl-3"/>
          <w:rFonts w:hint="eastAsia"/>
        </w:rPr>
        <w:t>throw()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__STL_UNWIND(action) </w:t>
      </w:r>
      <w:r>
        <w:rPr>
          <w:rStyle w:val="ctrl-3"/>
          <w:rFonts w:hint="eastAsia"/>
        </w:rPr>
        <w:t>catch(...) { action; throw; }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else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__STL_TRY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__STL_CATCH_ALL </w:t>
      </w:r>
      <w:r>
        <w:rPr>
          <w:rStyle w:val="ctrl-3"/>
          <w:rFonts w:hint="eastAsia"/>
        </w:rPr>
        <w:t>if (false)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__STL_RETHROW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__STL_NOTHROW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  define __STL_UNWIND(action)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#ifdef __STL_ASSERTIONS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lastRenderedPageBreak/>
        <w:t># include &lt;</w:t>
      </w:r>
      <w:r>
        <w:rPr>
          <w:rStyle w:val="ctrl-1"/>
          <w:rFonts w:hint="eastAsia"/>
        </w:rPr>
        <w:t>stdio.h</w:t>
      </w:r>
      <w:r>
        <w:rPr>
          <w:rFonts w:hint="eastAsia"/>
        </w:rPr>
        <w:t>&gt;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# define </w:t>
      </w:r>
      <w:r>
        <w:rPr>
          <w:rStyle w:val="ctrl-1"/>
          <w:rFonts w:hint="eastAsia"/>
        </w:rPr>
        <w:t>__stl_assert</w:t>
      </w:r>
      <w:r>
        <w:rPr>
          <w:rFonts w:hint="eastAsia"/>
        </w:rPr>
        <w:t>(expr) \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if (!(expr)) { </w:t>
      </w:r>
      <w:r>
        <w:rPr>
          <w:rStyle w:val="ctrl-1"/>
          <w:rFonts w:hint="eastAsia"/>
        </w:rPr>
        <w:t>fprintf</w:t>
      </w:r>
      <w:r>
        <w:rPr>
          <w:rFonts w:hint="eastAsia"/>
        </w:rPr>
        <w:t>(s</w:t>
      </w:r>
      <w:r>
        <w:rPr>
          <w:rFonts w:hint="eastAsia"/>
        </w:rPr>
        <w:t>tderr, "%s:%d STL assertion failure: %s\n", \</w:t>
      </w:r>
    </w:p>
    <w:p w:rsidR="00000000" w:rsidRDefault="007E7A57">
      <w:pPr>
        <w:pStyle w:val="ALT-L"/>
        <w:ind w:right="-878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__FILE__, __LINE__, </w:t>
      </w:r>
      <w:r>
        <w:rPr>
          <w:rStyle w:val="ctrl-3"/>
          <w:rFonts w:hint="eastAsia"/>
          <w:b/>
        </w:rPr>
        <w:t>#</w:t>
      </w:r>
      <w:r>
        <w:rPr>
          <w:rFonts w:hint="eastAsia"/>
        </w:rPr>
        <w:t xml:space="preserve"> expr); </w:t>
      </w:r>
      <w:r>
        <w:rPr>
          <w:rStyle w:val="ctrl-3"/>
          <w:rFonts w:hint="eastAsia"/>
        </w:rPr>
        <w:t>abort()</w:t>
      </w:r>
      <w:r>
        <w:rPr>
          <w:rFonts w:hint="eastAsia"/>
        </w:rPr>
        <w:t>; }</w:t>
      </w:r>
    </w:p>
    <w:p w:rsidR="00000000" w:rsidRDefault="007E7A57">
      <w:pPr>
        <w:pStyle w:val="ALT-L"/>
        <w:ind w:right="-878"/>
        <w:rPr>
          <w:rStyle w:val="ctrl-2"/>
          <w:rFonts w:hint="eastAsia"/>
        </w:rPr>
      </w:pPr>
      <w:r>
        <w:t xml:space="preserve">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侯捷註：以上使用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stringizing operator #</w:t>
      </w:r>
      <w:r>
        <w:rPr>
          <w:rStyle w:val="ctrl-2"/>
          <w:rFonts w:hint="eastAsia"/>
        </w:rPr>
        <w:t>，詳見《多型與虛擬》第</w:t>
      </w:r>
      <w:r>
        <w:rPr>
          <w:rStyle w:val="ctrl-2"/>
          <w:rFonts w:hint="eastAsia"/>
        </w:rPr>
        <w:t>3</w:t>
      </w:r>
      <w:r>
        <w:rPr>
          <w:rStyle w:val="ctrl-2"/>
          <w:rFonts w:hint="eastAsia"/>
        </w:rPr>
        <w:t>章。</w:t>
      </w:r>
      <w:r>
        <w:rPr>
          <w:rStyle w:val="ctrl-2"/>
          <w:rFonts w:hint="eastAsia"/>
        </w:rPr>
        <w:t xml:space="preserve"> 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#else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 define __stl_assert(expr)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#endif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#endif /* __STL_CONFIG_H */</w:t>
      </w:r>
    </w:p>
    <w:p w:rsidR="00000000" w:rsidRDefault="007E7A57">
      <w:pPr>
        <w:pStyle w:val="ALT-L"/>
        <w:ind w:right="-878"/>
        <w:rPr>
          <w:rFonts w:hint="eastAsia"/>
        </w:rPr>
      </w:pP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// mode:C++</w:t>
      </w:r>
    </w:p>
    <w:p w:rsidR="00000000" w:rsidRDefault="007E7A57">
      <w:pPr>
        <w:pStyle w:val="ALT-L"/>
        <w:ind w:right="-878"/>
        <w:rPr>
          <w:rFonts w:hint="eastAsia"/>
        </w:rPr>
      </w:pPr>
      <w:r>
        <w:rPr>
          <w:rFonts w:hint="eastAsia"/>
        </w:rPr>
        <w:t>// End:</w:t>
      </w:r>
    </w:p>
    <w:p w:rsidR="00000000" w:rsidRDefault="007E7A57">
      <w:pPr>
        <w:pStyle w:val="ALT-L"/>
        <w:ind w:right="-87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E7A57">
      <w:pPr>
        <w:spacing w:line="240" w:lineRule="auto"/>
      </w:pPr>
      <w:r>
        <w:separator/>
      </w:r>
    </w:p>
  </w:endnote>
  <w:endnote w:type="continuationSeparator" w:id="0">
    <w:p w:rsidR="00000000" w:rsidRDefault="007E7A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7A57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7A57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E7A57">
      <w:pPr>
        <w:spacing w:line="240" w:lineRule="auto"/>
      </w:pPr>
      <w:r>
        <w:separator/>
      </w:r>
    </w:p>
  </w:footnote>
  <w:footnote w:type="continuationSeparator" w:id="0">
    <w:p w:rsidR="00000000" w:rsidRDefault="007E7A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7A5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6</w:t>
    </w:r>
    <w:r>
      <w:rPr>
        <w:rStyle w:val="af5"/>
        <w:sz w:val="17"/>
      </w:rPr>
      <w:fldChar w:fldCharType="end"/>
    </w:r>
  </w:p>
  <w:p w:rsidR="00000000" w:rsidRDefault="007E7A57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84B35C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190742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B203D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8295A8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CA59E3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B1A46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D9ED94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AF1070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&lt;stl_config.h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33930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54362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20F6C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4A2DA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C6EEC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1822A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64BF1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4EB928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7A57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7E7A57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&lt;stl_confi</w:t>
    </w:r>
    <w:r>
      <w:rPr>
        <w:rStyle w:val="ALT-V"/>
      </w:rPr>
      <w:t>g.h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9582C0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93172C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AE74D3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4D76AF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9E0CEF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C9ACA4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4456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AEC8E7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0B1EF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C17CD5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25D88D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5D6539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64F395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0E0372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5BE3AB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4631D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5BEA52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C2BDB2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BEB394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BD99F9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01AED4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35B46E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FF33CA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3A5E2F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57"/>
    <w:rsid w:val="007E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EBB49A-373A-4AE1-B0F3-F7B1872C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</Pages>
  <Words>1349</Words>
  <Characters>6294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2026-06-09T13:23:00Z</dcterms:created>
  <dcterms:modified xsi:type="dcterms:W3CDTF">2026-06-09T13:23:00Z</dcterms:modified>
</cp:coreProperties>
</file>