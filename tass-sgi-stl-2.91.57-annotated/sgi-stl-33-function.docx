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F58ED">
      <w:pPr>
        <w:pStyle w:val="ALT-L"/>
        <w:ind w:right="-183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 xml:space="preserve">SGI STL 3.3 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function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/*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fee,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provided that the abo</w:t>
      </w:r>
      <w:r>
        <w:rPr>
          <w:rFonts w:hint="eastAsia"/>
        </w:rPr>
        <w:t>ve copyright notice appear in all copies and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representations about the suitability of this software for any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purpose</w:t>
      </w:r>
      <w:r>
        <w:rPr>
          <w:rFonts w:hint="eastAsia"/>
        </w:rPr>
        <w:t>.  It is provided "as is" without express or implied warranty.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Copyright (c) 1996-1998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and its documentation for any purpose is </w:t>
      </w:r>
      <w:r>
        <w:rPr>
          <w:rFonts w:hint="eastAsia"/>
        </w:rPr>
        <w:t>hereby granted without fee,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representations about the su</w:t>
      </w:r>
      <w:r>
        <w:rPr>
          <w:rFonts w:hint="eastAsia"/>
        </w:rPr>
        <w:t>itability of this software for any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  You should not attempt to use it directly.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#ifndef __SGI_STL</w:t>
      </w:r>
      <w:r>
        <w:rPr>
          <w:rFonts w:hint="eastAsia"/>
        </w:rPr>
        <w:t>_INTERNAL_FUNCTION_H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#define __SGI_STL_INTERNAL_FUNCTION_H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_Arg, class _Result&gt;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unary_function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_Arg argument_type;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_Result result_type;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_Arg1, class _Arg2, class _Resu</w:t>
      </w:r>
      <w:r>
        <w:rPr>
          <w:rFonts w:hint="eastAsia"/>
        </w:rPr>
        <w:t>lt&gt;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binary_function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_Arg1 first_argument_type;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_Arg2 second_argument_type;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_Result result_type;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};      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plus : public binary_function&lt;_Tp,_Tp,_Tp&gt;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_Tp operator()(const _Tp&amp; __x, const</w:t>
      </w:r>
      <w:r>
        <w:rPr>
          <w:rFonts w:hint="eastAsia"/>
        </w:rPr>
        <w:t xml:space="preserve"> _Tp&amp; __y) const { return __x +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minus : public binary_function&lt;_Tp,_Tp,_Tp&gt;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_Tp operator()(const _Tp&amp; __x, const _Tp&amp; __y) const { return __x -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multiplies : public binary_fun</w:t>
      </w:r>
      <w:r>
        <w:rPr>
          <w:rFonts w:hint="eastAsia"/>
        </w:rPr>
        <w:t>ction&lt;_Tp,_Tp,_Tp&gt;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_Tp operator()(const _Tp&amp; __x, const _Tp&amp; __y) const { return __x *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divides : public binary_function&lt;_Tp,_Tp,_Tp&gt;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_Tp operator()(const _Tp&amp; __x, const _Tp&amp; __y) const { return __x /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  <w:r>
        <w:rPr>
          <w:rFonts w:hint="eastAsia"/>
        </w:rPr>
        <w:t>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identity_element (not part of the C++ standard).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 inline _Tp identity_element(plus&lt;_Tp&gt;)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_Tp(0);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 inline _Tp identity_element(multiplies&lt;_Tp&gt;)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_Tp(1);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mod</w:t>
      </w:r>
      <w:r>
        <w:rPr>
          <w:rFonts w:hint="eastAsia"/>
        </w:rPr>
        <w:t xml:space="preserve">ulus : public binary_function&lt;_Tp,_Tp,_Tp&gt;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_Tp operator()(const _Tp&amp; __x, const _Tp&amp; __y) const { return __x %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struct negate : public unary_function&lt;_Tp,_Tp&gt;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_Tp operator()(const _Tp&amp; __x) const { return -__x;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struct equal_to : public binary_function&lt;_Tp,_Tp,bool&gt;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operator()(const _Tp&amp; __x, const _Tp&amp; __y) const { return __x ==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struct not_equal_to : public binary_function&lt;_Tp,_Tp,bool&gt;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op</w:t>
      </w:r>
      <w:r>
        <w:rPr>
          <w:rFonts w:hint="eastAsia"/>
        </w:rPr>
        <w:t>erator()(const _Tp&amp; __x, const _Tp&amp; __y) const { return __x !=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struct greater : public binary_function&lt;_Tp,_Tp,bool&gt;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operator()(const _Tp&amp; __x, const _Tp&amp; __y) const { return __x &gt;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</w:rPr>
        <w:t xml:space="preserve">truct less : public binary_function&lt;_Tp,_Tp,bool&gt;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operator()(const _Tp&amp; __x, const _Tp&amp; __y) const { return __x &lt;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greater_equal : public binary_function&lt;_Tp,_Tp,bool&gt;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operator()(const _Tp&amp; __x, cons</w:t>
      </w:r>
      <w:r>
        <w:rPr>
          <w:rFonts w:hint="eastAsia"/>
        </w:rPr>
        <w:t>t _Tp&amp; __y) const { return __x &gt;=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struct less_equal : public binary_function&lt;_Tp,_Tp,bool&gt;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operator()(const _Tp&amp; __x, const _Tp&amp; __y) const { return __x &lt;=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logical_and : publi</w:t>
      </w:r>
      <w:r>
        <w:rPr>
          <w:rFonts w:hint="eastAsia"/>
        </w:rPr>
        <w:t>c binary_function&lt;_Tp,_Tp,bool&gt;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operator()(const _Tp&amp; __x, const _Tp&amp; __y) const { return __x &amp;&amp;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logical_or : public binary_function&lt;_Tp,_Tp,bool&gt;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operator()(const _Tp&amp; __x, const _Tp&amp; __y) const { r</w:t>
      </w:r>
      <w:r>
        <w:rPr>
          <w:rFonts w:hint="eastAsia"/>
        </w:rPr>
        <w:t>eturn __x ||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logical_not : public unary_function&lt;_Tp,bool&gt;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operator()(const _Tp&amp; __x) const { return !__x;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_Predicate&gt;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unary_negate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: public unary_function&lt;typename _Predicate::a</w:t>
      </w:r>
      <w:r>
        <w:rPr>
          <w:rFonts w:hint="eastAsia"/>
        </w:rPr>
        <w:t>rgument_type, bool&gt;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protected: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_Predicate _M_pred;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unary_negate(const _Predicate&amp; __x) : _M_pred(__x)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operator()(const typename _Predicate::argument_type&amp; __x) const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!_M_pred(__x);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_Pred</w:t>
      </w:r>
      <w:r>
        <w:rPr>
          <w:rFonts w:hint="eastAsia"/>
        </w:rPr>
        <w:t>icate&gt;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unary_negate&lt;_Predicate&gt;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not1(const _Predicate&amp; __pred)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unary_negate&lt;_Predicate&gt;(__pred);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template &lt;class _Predicate&gt;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class binary_negate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: public binary_function&lt;typename _Predicate::first_argument_type,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</w:t>
      </w:r>
      <w:r>
        <w:rPr>
          <w:rFonts w:hint="eastAsia"/>
        </w:rPr>
        <w:t xml:space="preserve">         typename _Predicate::second_argument_type,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bool&gt;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protected: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_Predicate _M_pred;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binary_negate(const _Predicate&amp; __x) : _M_pred(__x)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operator()(const typename _Predicate::first_argument_ty</w:t>
      </w:r>
      <w:r>
        <w:rPr>
          <w:rFonts w:hint="eastAsia"/>
        </w:rPr>
        <w:t xml:space="preserve">pe&amp; __x,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const typename _Predicate::second_argument_type&amp; __y) const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!_M_pred(__x, __y);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_Predicate&gt;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binary_negate&lt;_Predicate&gt;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not2(const _Predicate&amp; __pred)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binary_negate&lt;_Predi</w:t>
      </w:r>
      <w:r>
        <w:rPr>
          <w:rFonts w:hint="eastAsia"/>
        </w:rPr>
        <w:t>cate&gt;(__pred);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template &lt;class _Operation&gt;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binder1st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: public unary_function&lt;typename _Operation::second_argument_type,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typename _Operation::result_type&gt;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protected: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_Operation op;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typename _Operation::first_argum</w:t>
      </w:r>
      <w:r>
        <w:rPr>
          <w:rFonts w:hint="eastAsia"/>
        </w:rPr>
        <w:t>ent_type value;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binder1st(const _Operation&amp; __x,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const typename _Operation::first_argument_type&amp; __y)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    : op(__x), value(__y)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typename _Operation::result_type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operator()(const typename _Operation::second_argument_type&amp; __x)</w:t>
      </w:r>
      <w:r>
        <w:rPr>
          <w:rFonts w:hint="eastAsia"/>
        </w:rPr>
        <w:t xml:space="preserve"> const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op(value, __x);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_Operation, 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binder1st&lt;_Operation&gt;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bind1st(const _Operation&amp; __fn, const _Tp&amp; __x)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typename _Operation::first_argument_type _Arg1_type;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binder1st&lt;_Operatio</w:t>
      </w:r>
      <w:r>
        <w:rPr>
          <w:rFonts w:hint="eastAsia"/>
        </w:rPr>
        <w:t>n&gt;(__fn, _Arg1_type(__x));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template &lt;class _Operation&gt;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binder2nd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: public unary_function&lt;typename _Operation::first_argument_type,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typename _Operation::result_type&gt;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protected: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_Operation op;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typename _Operation::</w:t>
      </w:r>
      <w:r>
        <w:rPr>
          <w:rFonts w:hint="eastAsia"/>
        </w:rPr>
        <w:t>second_argument_type value;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binder2nd(const _Operation&amp; __x,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const typename _Operation::second_argument_type&amp; __y)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: op(__x), value(__y)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typename _Operation::result_type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operator()(const typename _Operation::first_argume</w:t>
      </w:r>
      <w:r>
        <w:rPr>
          <w:rFonts w:hint="eastAsia"/>
        </w:rPr>
        <w:t>nt_type&amp; __x) const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op(__x, value);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_Operation, 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binder2nd&lt;_Operation&gt;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bind2nd(const _Operation&amp; __fn, const _Tp&amp; __x)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typename _Operation::second_argument_type _Arg2_type;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binde</w:t>
      </w:r>
      <w:r>
        <w:rPr>
          <w:rFonts w:hint="eastAsia"/>
        </w:rPr>
        <w:t>r2nd&lt;_Operation&gt;(__fn, _Arg2_type(__x));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unary_compose and binary_compose (extensions, not part of the standard).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_Operation1, class _Operation2&gt;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unary_compose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: public unary_function&lt;typename _Operation2::argument_type,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                  typename _Operation1::result_type&gt;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protected: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_Operation1 _M_fn1;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_Operation2 _M_fn2;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unary_compose(const _Operation1&amp; __x, const _Operation2&amp; __y)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: _M_fn1(__x), _M_fn2(__y)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typename _Operation1::result_typ</w:t>
      </w:r>
      <w:r>
        <w:rPr>
          <w:rFonts w:hint="eastAsia"/>
        </w:rPr>
        <w:t>e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operator()(const typename _Operation2::argument_type&amp; __x) const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_M_fn1(_M_fn2(__x));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_Operation1, class _Operation2&gt;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unary_compose&lt;_Operation1,_Operation2&gt;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compose1(const _Operation1&amp; __fn1, const _Operatio</w:t>
      </w:r>
      <w:r>
        <w:rPr>
          <w:rFonts w:hint="eastAsia"/>
        </w:rPr>
        <w:t>n2&amp; __fn2)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unary_compose&lt;_Operation1,_Operation2&gt;(__fn1, __fn2);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_Operation1, class _Operation2, class _Operation3&gt;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binary_compose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: public unary_function&lt;typename _Operation2::argument_type,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>typename _Operation1::result_type&gt;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protected: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_Operation1 _M_fn1;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_Operation2 _M_fn2;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_Operation3 _M_fn3;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binary_compose(const _Operation1&amp; __x, const _Operation2&amp; __y,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const _Operation3&amp; __z)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: _M_fn1(__x), _M_fn2(</w:t>
      </w:r>
      <w:r>
        <w:rPr>
          <w:rFonts w:hint="eastAsia"/>
        </w:rPr>
        <w:t>__y), _M_fn3(__z) {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typename _Operation1::result_type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operator()(const typename _Operation2::argument_type&amp; __x) const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_M_fn1(_M_fn2(__x), _M_fn3(__x));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_Operation1, class _Operation2, class _Operation3&gt;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inline bi</w:t>
      </w:r>
      <w:r>
        <w:rPr>
          <w:rFonts w:hint="eastAsia"/>
        </w:rPr>
        <w:t xml:space="preserve">nary_compose&lt;_Operation1, _Operation2, _Operation3&gt;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compose2(const _Operation1&amp; __fn1, const _Operation2&amp; __fn2,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const _Operation3&amp; __fn3)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binary_compose&lt;_Operation1,_Operation2,_Operation3&gt;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(__fn1, __fn2, __fn3);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</w:t>
      </w:r>
      <w:r>
        <w:rPr>
          <w:rFonts w:hint="eastAsia"/>
        </w:rPr>
        <w:t>ss _Arg, class _Result&gt;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pointer_to_unary_function : public unary_function&lt;_Arg, _Result&gt;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protected: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_Result (*_M_ptr)(_Arg);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pointer_to_unary_function()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pointer_to_unary_function(_Result (*__x)(_Arg)) : _M_ptr(__x)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</w:t>
      </w:r>
      <w:r>
        <w:rPr>
          <w:rFonts w:hint="eastAsia"/>
        </w:rPr>
        <w:t>esult operator()(_Arg __x) const { return _M_ptr(__x);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_Arg, class _Result&gt;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inline pointer_to_unary_function&lt;_Arg, _Result&gt; ptr_fun(_Result (*__x)(_Arg))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pointer_to_unary_function&lt;_Arg, _Result&gt;(__x);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_Ar</w:t>
      </w:r>
      <w:r>
        <w:rPr>
          <w:rFonts w:hint="eastAsia"/>
        </w:rPr>
        <w:t>g1, class _Arg2, class _Result&gt;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class pointer_to_binary_function :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public binary_function&lt;_Arg1,_Arg2,_Result&gt;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protected: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_Result (*_M_ptr)(_Arg1, _Arg2);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pointer_to_binary_function()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explicit pointer_to_binary_function(_Result </w:t>
      </w:r>
      <w:r>
        <w:rPr>
          <w:rFonts w:hint="eastAsia"/>
        </w:rPr>
        <w:t xml:space="preserve">(*__x)(_Arg1, _Arg2))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: _M_ptr(__x)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_Result operator()(_Arg1 __x, _Arg2 __y) const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return _M_ptr(__x, __y);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_Arg1, class _Arg2, class _Result&gt;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pointer_to_binary_function&lt;_Arg1,_Arg2,_Result&gt;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ptr_fun(_</w:t>
      </w:r>
      <w:r>
        <w:rPr>
          <w:rFonts w:hint="eastAsia"/>
        </w:rPr>
        <w:t>Result (*__x)(_Arg1, _Arg2))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pointer_to_binary_function&lt;_Arg1,_Arg2,_Result&gt;(__x);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identity is an extensions: it is not part of the standard.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_Identity : public unary_function&lt;_Tp,_Tp&gt;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const _Tp&amp; operator()(</w:t>
      </w:r>
      <w:r>
        <w:rPr>
          <w:rFonts w:hint="eastAsia"/>
        </w:rPr>
        <w:t>const _Tp&amp; __x) const { return __x;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 struct identity : public _Identity&lt;_Tp&gt; {};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select1st and select2nd are extensions: they are not part of the standard.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_Pair&gt;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_Select1st : public unary_function&lt;_Pair</w:t>
      </w:r>
      <w:r>
        <w:rPr>
          <w:rFonts w:hint="eastAsia"/>
        </w:rPr>
        <w:t>, typename _Pair::first_type&gt;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const typename _Pair::first_type&amp; operator()(const _Pair&amp; __x) const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__x.first;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_Pair&gt;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_Select2nd : public unary_function&lt;_Pair, typename _Pair::second_type&gt;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const typename _</w:t>
      </w:r>
      <w:r>
        <w:rPr>
          <w:rFonts w:hint="eastAsia"/>
        </w:rPr>
        <w:t>Pair::second_type&amp; operator()(const _Pair&amp; __x) const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__x.second;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_Pair&gt; struct select1st : public _Select1st&lt;_Pair&gt; {};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_Pair&gt; struct select2nd : public _Select2nd&lt;_Pair&gt; {};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project1st and project2</w:t>
      </w:r>
      <w:r>
        <w:rPr>
          <w:rFonts w:hint="eastAsia"/>
        </w:rPr>
        <w:t>nd are extensions: they are not part of the standard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_Arg1, class _Arg2&gt;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_Project1st : public binary_function&lt;_Arg1, _Arg2, _Arg1&gt;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_Arg1 operator()(const _Arg1&amp; __x, const _Arg2&amp;) const { return __x;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template &lt;class _Arg1, </w:t>
      </w:r>
      <w:r>
        <w:rPr>
          <w:rFonts w:hint="eastAsia"/>
        </w:rPr>
        <w:t>class _Arg2&gt;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_Project2nd : public binary_function&lt;_Arg1, _Arg2, _Arg2&gt;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_Arg2 operator()(const _Arg1&amp;, const _Arg2&amp; __y) const { return __y;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template &lt;class _Arg1, class _Arg2&gt;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project1st : public _Project1st&lt;_Arg1, _Arg2&gt; {};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</w:t>
      </w:r>
      <w:r>
        <w:rPr>
          <w:rFonts w:hint="eastAsia"/>
        </w:rPr>
        <w:t>late &lt;class _Arg1, class _Arg2&gt;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project2nd : public _Project2nd&lt;_Arg1, _Arg2&gt; {};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constant_void_fun, constant_unary_fun, and constant_binary_fun are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extensions: they are not part of the standard.  (The same, of course,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is true of the helpe</w:t>
      </w:r>
      <w:r>
        <w:rPr>
          <w:rFonts w:hint="eastAsia"/>
        </w:rPr>
        <w:t>r functions constant0, constant1, and constant2.)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_Result&gt;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_Constant_void_fun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_Result result_type;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result_type _M_val;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_Constant_void_fun(const result_type&amp; __v) : _M_val(__v)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const result_type&amp; operator()() co</w:t>
      </w:r>
      <w:r>
        <w:rPr>
          <w:rFonts w:hint="eastAsia"/>
        </w:rPr>
        <w:t>nst { return _M_val;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};  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_Result, class _Argument&gt;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_Constant_unary_fun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_Argument argument_type;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 _Result  result_type;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result_type _M_val;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_Constant_unary_fun(const result_type&amp; __v) : _M_val(__v)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const result_type&amp; operator()(const _Argument&amp;) const { return _M_val;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template &lt;class _Result, class _Arg1, class _Arg2&gt;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_Constant_binary_fun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 _Arg1   first_argument_type;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 _Arg2   second_argument_type;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typedef  _Resul</w:t>
      </w:r>
      <w:r>
        <w:rPr>
          <w:rFonts w:hint="eastAsia"/>
        </w:rPr>
        <w:t>t result_type;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_Result _M_val;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_Constant_binary_fun(const _Result&amp; __v) : _M_val(__v)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const result_type&amp; operator()(const _Arg1&amp;, const _Arg2&amp;) const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_M_val;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_Result&gt;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constant_void_fun : public _Constan</w:t>
      </w:r>
      <w:r>
        <w:rPr>
          <w:rFonts w:hint="eastAsia"/>
        </w:rPr>
        <w:t>t_void_fun&lt;_Result&gt;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constant_void_fun(const _Result&amp; __v) : _Constant_void_fun&lt;_Result&gt;(__v)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};  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_Result,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class _Argument __STL_DEPENDENT_DEFAULT_TMPL(_Result)&gt;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constant_unary_fun : public _Constant_unary_fun&lt;_Res</w:t>
      </w:r>
      <w:r>
        <w:rPr>
          <w:rFonts w:hint="eastAsia"/>
        </w:rPr>
        <w:t>ult, _Argument&gt;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constant_unary_fun(const _Result&amp; __v)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: _Constant_unary_fun&lt;_Result, _Argument&gt;(__v)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_Result,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class _Arg1 __STL_DEPENDENT_DEFAULT_TMPL(_Result),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class _Arg2 __STL_DEPENDENT_DEFAULT_TMPL(_</w:t>
      </w:r>
      <w:r>
        <w:rPr>
          <w:rFonts w:hint="eastAsia"/>
        </w:rPr>
        <w:t>Arg1)&gt;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struct constant_binary_fun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: public _Constant_binary_fun&lt;_Result, _Arg1, _Arg2&gt;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constant_binary_fun(const _Result&amp; __v)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: _Constant_binary_fun&lt;_Result, _Arg1, _Arg2&gt;(__v)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_Result&gt;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inline constant_void_fun&lt;_Result&gt; co</w:t>
      </w:r>
      <w:r>
        <w:rPr>
          <w:rFonts w:hint="eastAsia"/>
        </w:rPr>
        <w:t>nstant0(const _Result&amp; __val)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constant_void_fun&lt;_Result&gt;(__val);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_Result&gt;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inline constant_unary_fun&lt;_Result,_Result&gt; constant1(const _Result&amp; __val)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constant_unary_fun&lt;_Result,_Result&gt;(__val);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</w:t>
      </w:r>
      <w:r>
        <w:rPr>
          <w:rFonts w:hint="eastAsia"/>
        </w:rPr>
        <w:t>sult&gt;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constant_binary_fun&lt;_Result,_Result,_Result&gt;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constant2(const _Result&amp; __val)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return constant_binary_fun&lt;_Result,_Result,_Result&gt;(__val);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subtractive_rng is an extension: it is not part of the standard.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Note: this code assumes tha</w:t>
      </w:r>
      <w:r>
        <w:rPr>
          <w:rFonts w:hint="eastAsia"/>
        </w:rPr>
        <w:t>t int is 32 bits.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subtractive_rng : public unary_function&lt;unsigned int, unsigned int&gt;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unsigned int _M_table[55];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size_t _M_index1;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size_t _M_index2;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unsigned int operator()(unsigned int __limit)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_M_index1 = (_M_index1</w:t>
      </w:r>
      <w:r>
        <w:rPr>
          <w:rFonts w:hint="eastAsia"/>
        </w:rPr>
        <w:t xml:space="preserve"> + 1) % 55;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_M_index2 = (_M_index2 + 1) % 55;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_M_table[_M_index1] = _M_table[_M_index1] - _M_table[_M_index2];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_M_table[_M_index1] % __limit;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_M_initialize(unsigned int __seed)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unsigned int __k = 1;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_M_table[54] =</w:t>
      </w:r>
      <w:r>
        <w:rPr>
          <w:rFonts w:hint="eastAsia"/>
        </w:rPr>
        <w:t xml:space="preserve"> __seed;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size_t __i;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for (__i = 0; __i &lt; 54; __i++)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size_t __ii = (21 * (__i + 1) % 55) - 1;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_M_table[__ii] = __k;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__k = __seed - __k;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__seed = _M_table[__ii];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for (int __loop = 0; __loop &lt; 4; __loop++)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for (__i = 0; __i &lt; 55; __i++)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_M_table[__i] = _M_table[__i] - _M_table[(1 + __i + 30) % 55];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_M_index1 = 0;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_M_index2 = 31;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subtractive_rng(unsigned int __seed) { _M_initialize(__seed);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subtractive_rng() { _M_</w:t>
      </w:r>
      <w:r>
        <w:rPr>
          <w:rFonts w:hint="eastAsia"/>
        </w:rPr>
        <w:t>initialize(161803398u);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Adaptor function objects: pointers to member functions.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// There are a total of 16 = 2^4 function objects in this family.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(1) Member functions taking no arguments vs member functions taking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     one argument.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//  </w:t>
      </w:r>
      <w:r>
        <w:rPr>
          <w:rFonts w:hint="eastAsia"/>
        </w:rPr>
        <w:t>(2) Call through pointer vs call through reference.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(3) Member function with void return type vs member function with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    non-void return type.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(4) Const vs non-const member function.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// Note that choice (3) is nothing more than a workaround: </w:t>
      </w:r>
      <w:r>
        <w:rPr>
          <w:rFonts w:hint="eastAsia"/>
        </w:rPr>
        <w:t>according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to the draft, compilers should handle void and non-void the same way.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This feature is not yet widely implemented, though.  You can only use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member functions returning void if your compiler supports partial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specialization.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// All </w:t>
      </w:r>
      <w:r>
        <w:rPr>
          <w:rFonts w:hint="eastAsia"/>
        </w:rPr>
        <w:t>of this complexity is in the function objects themselves.  You can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ignore it by using the helper function mem_fun and mem_fun_ref,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which create whichever type of adaptor is appropriate.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(mem_fun1 and mem_fun1_ref are no longer part of the C++ s</w:t>
      </w:r>
      <w:r>
        <w:rPr>
          <w:rFonts w:hint="eastAsia"/>
        </w:rPr>
        <w:t>tandard,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 but they are provided for backward compatibility.)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mem_fun_t : public unary_function&lt;_Tp*,_Ret&gt;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mem_fun_t(_Ret (_Tp::*__pf)())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operator()(_Tp* __p) const { re</w:t>
      </w:r>
      <w:r>
        <w:rPr>
          <w:rFonts w:hint="eastAsia"/>
        </w:rPr>
        <w:t>turn (__p-&gt;*_M_f)();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(_Tp::*_M_f)();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const_mem_fun_t : public unary_function&lt;const _Tp*,_Ret&gt;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const_mem_fun_t(_Ret (_Tp::*__pf)() const)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operator()(con</w:t>
      </w:r>
      <w:r>
        <w:rPr>
          <w:rFonts w:hint="eastAsia"/>
        </w:rPr>
        <w:t>st _Tp* __p) const { return (__p-&gt;*_M_f)();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(_Tp::*_M_f)() const;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mem_fun_ref_t : public unary_function&lt;_Tp,_Ret&gt;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mem_fun_ref_t(_Ret (_Tp::*__pf)())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o</w:t>
      </w:r>
      <w:r>
        <w:rPr>
          <w:rFonts w:hint="eastAsia"/>
        </w:rPr>
        <w:t>perator()(_Tp&amp; __r) const { return (__r.*_M_f)();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(_Tp::*_M_f)();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template &lt;class _Ret, 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const_mem_fun_ref_t : public unary_function&lt;_Tp,_Ret&gt;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const_mem_fun_ref_t(_Ret (_Tp::*__pf)() const) : _M_f(</w:t>
      </w:r>
      <w:r>
        <w:rPr>
          <w:rFonts w:hint="eastAsia"/>
        </w:rPr>
        <w:t>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operator()(const _Tp&amp; __r) const { return (__r.*_M_f)();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(_Tp::*_M_f)() const;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mem_fun1_t : public binary_function&lt;_Tp*,_Arg,_Ret&gt;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mem_fun1_t(_Ret</w:t>
      </w:r>
      <w:r>
        <w:rPr>
          <w:rFonts w:hint="eastAsia"/>
        </w:rPr>
        <w:t xml:space="preserve"> (_Tp::*__pf)(_Arg))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operator()(_Tp* __p, _Arg __x) const { return (__p-&gt;*_M_f)(__x);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(_Tp::*_M_f)(_Arg);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const_mem_fun1_t : public binary_function&lt;const _Tp*,_</w:t>
      </w:r>
      <w:r>
        <w:rPr>
          <w:rFonts w:hint="eastAsia"/>
        </w:rPr>
        <w:t>Arg,_Ret&gt;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const_mem_fun1_t(_Ret (_Tp::*__pf)(_Arg) const)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operator()(const _Tp* __p, _Arg __x) const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 return (__p-&gt;*_M_f)(__x);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(_Tp::*_M_f)(_Arg) const;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</w:t>
      </w:r>
      <w:r>
        <w:rPr>
          <w:rFonts w:hint="eastAsia"/>
        </w:rPr>
        <w:t>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mem_fun1_ref_t : public binary_function&lt;_Tp,_Arg,_Ret&gt;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mem_fun1_ref_t(_Ret (_Tp::*__pf)(_Arg))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operator()(_Tp&amp; __r, _Arg __x) const { return (__r.*_M_f)(__x);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(_Tp::*_M_f)(_A</w:t>
      </w:r>
      <w:r>
        <w:rPr>
          <w:rFonts w:hint="eastAsia"/>
        </w:rPr>
        <w:t>rg);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const_mem_fun1_ref_t : public binary_function&lt;_Tp,_Arg,_Ret&gt;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const_mem_fun1_ref_t(_Ret (_Tp::*__pf)(_Arg) const)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operator()(const _Tp&amp; __r, _Arg __x) co</w:t>
      </w:r>
      <w:r>
        <w:rPr>
          <w:rFonts w:hint="eastAsia"/>
        </w:rPr>
        <w:t>nst { return (__r.*_M_f)(__x);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_Ret (_Tp::*_M_f)(_Arg) const;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class mem_fun_t&lt;void, _Tp&gt; : public unary_function&lt;_Tp*,void&gt;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mem_fun_t(void (_Tp::*__pf)())</w:t>
      </w:r>
      <w:r>
        <w:rPr>
          <w:rFonts w:hint="eastAsia"/>
        </w:rPr>
        <w:t xml:space="preserve">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operator()(_Tp* __p) const { (__p-&gt;*_M_f)();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(_Tp::*_M_f)();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const_mem_fun_t&lt;void, _Tp&gt; : public unary_function&lt;const _Tp*,void&gt;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const_mem_fun_t(void (_Tp::*__pf)</w:t>
      </w:r>
      <w:r>
        <w:rPr>
          <w:rFonts w:hint="eastAsia"/>
        </w:rPr>
        <w:t>() const)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operator()(const _Tp* __p) const { (__p-&gt;*_M_f)();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(_Tp::*_M_f)() const;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mem_fun_ref_t&lt;void, _Tp&gt; : public unary_function&lt;_Tp,void&gt;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mem_fun_ref_t(void (_</w:t>
      </w:r>
      <w:r>
        <w:rPr>
          <w:rFonts w:hint="eastAsia"/>
        </w:rPr>
        <w:t>Tp::*__pf)())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operator()(_Tp&amp; __r) const { (__r.*_M_f)();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(_Tp::*_M_f)();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const_mem_fun_ref_t&lt;void, _Tp&gt; : public unary_function&lt;_Tp,void&gt;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const_mem_fun_ref_t(void</w:t>
      </w:r>
      <w:r>
        <w:rPr>
          <w:rFonts w:hint="eastAsia"/>
        </w:rPr>
        <w:t xml:space="preserve"> (_Tp::*__pf)() const)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operator()(const _Tp&amp; __r) const { (__r.*_M_f)();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(_Tp::*_M_f)() const;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mem_fun1_t&lt;void, _Tp, _Arg&gt; : public binary_function&lt;_Tp*,_Arg,void&gt;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</w:t>
      </w:r>
      <w:r>
        <w:rPr>
          <w:rFonts w:hint="eastAsia"/>
        </w:rPr>
        <w:t>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mem_fun1_t(void (_Tp::*__pf)(_Arg))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operator()(_Tp* __p, _Arg __x) const { (__p-&gt;*_M_f)(__x);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(_Tp::*_M_f)(_Arg);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class const_mem_fun1_t&lt;void, _Tp, _Arg&gt;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: public</w:t>
      </w:r>
      <w:r>
        <w:rPr>
          <w:rFonts w:hint="eastAsia"/>
        </w:rPr>
        <w:t xml:space="preserve"> binary_function&lt;const _Tp*,_Arg,void&gt;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const_mem_fun1_t(void (_Tp::*__pf)(_Arg) const)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void operator()(const _Tp* __p, _Arg __x) const { (__p-&gt;*_M_f)(__x);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(_Tp::*_M_f)(_Arg) const;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</w:t>
      </w:r>
      <w:r>
        <w:rPr>
          <w:rFonts w:hint="eastAsia"/>
        </w:rPr>
        <w:t>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mem_fun1_ref_t&lt;void, _Tp,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: public binary_function&lt;_Tp,_Arg,void&gt;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mem_fun1_ref_t(void (_Tp::*__pf)(_Arg))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operator()(_Tp&amp; __r, _Arg __x) const { (__r.*_M_f)(__x);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</w:t>
      </w:r>
      <w:r>
        <w:rPr>
          <w:rFonts w:hint="eastAsia"/>
        </w:rPr>
        <w:t>id (_Tp::*_M_f)(_Arg);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class const_mem_fun1_ref_t&lt;void, _Tp,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: public binary_function&lt;_Tp,_Arg,void&gt; {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public: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explicit const_mem_fun1_ref_t(void (_Tp::*__pf)(_Arg) const) : _M_f(__pf) {}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operator()(con</w:t>
      </w:r>
      <w:r>
        <w:rPr>
          <w:rFonts w:hint="eastAsia"/>
        </w:rPr>
        <w:t>st _Tp&amp; __r, _Arg __x) const { (__r.*_M_f)(__x); }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private: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(_Tp::*_M_f)(_Arg) const;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};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Style w:val="ctrl-2"/>
          <w:rFonts w:hint="eastAsia"/>
        </w:rPr>
      </w:pPr>
      <w:r>
        <w:rPr>
          <w:rStyle w:val="ctrl-2"/>
          <w:rFonts w:hint="eastAsia"/>
        </w:rPr>
        <w:t>// Mem_fun adaptor helper functions.  There are only two:</w:t>
      </w:r>
    </w:p>
    <w:p w:rsidR="00000000" w:rsidRDefault="005F58ED">
      <w:pPr>
        <w:pStyle w:val="ALT-L"/>
        <w:ind w:right="-14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</w:t>
      </w:r>
      <w:r>
        <w:rPr>
          <w:rStyle w:val="ctrl-2"/>
          <w:rFonts w:hint="eastAsia"/>
          <w:shd w:val="pct15" w:color="auto" w:fill="FFFFFF"/>
        </w:rPr>
        <w:t>mem_fun</w:t>
      </w:r>
      <w:r>
        <w:rPr>
          <w:rStyle w:val="ctrl-2"/>
          <w:rFonts w:hint="eastAsia"/>
        </w:rPr>
        <w:t xml:space="preserve"> and </w:t>
      </w:r>
      <w:r>
        <w:rPr>
          <w:rStyle w:val="ctrl-2"/>
          <w:rFonts w:hint="eastAsia"/>
          <w:shd w:val="pct15" w:color="auto" w:fill="FFFFFF"/>
        </w:rPr>
        <w:t>mem_fun_ref</w:t>
      </w:r>
      <w:r>
        <w:rPr>
          <w:rStyle w:val="ctrl-2"/>
          <w:rFonts w:hint="eastAsia"/>
        </w:rPr>
        <w:t>.  (mem_fun1 and mem_fun1</w:t>
      </w:r>
      <w:r>
        <w:rPr>
          <w:rStyle w:val="ctrl-2"/>
          <w:rFonts w:hint="eastAsia"/>
        </w:rPr>
        <w:t xml:space="preserve">_ref </w:t>
      </w:r>
    </w:p>
    <w:p w:rsidR="00000000" w:rsidRDefault="005F58ED">
      <w:pPr>
        <w:pStyle w:val="ALT-L"/>
        <w:ind w:right="-1478"/>
        <w:rPr>
          <w:rStyle w:val="ctrl-2"/>
          <w:rFonts w:hint="eastAsia"/>
        </w:rPr>
      </w:pPr>
      <w:r>
        <w:rPr>
          <w:rStyle w:val="ctrl-2"/>
          <w:rFonts w:hint="eastAsia"/>
        </w:rPr>
        <w:t>//  are provided for backward compatibility, but they are no longer</w:t>
      </w:r>
    </w:p>
    <w:p w:rsidR="00000000" w:rsidRDefault="005F58ED">
      <w:pPr>
        <w:pStyle w:val="ALT-L"/>
        <w:ind w:right="-1478"/>
        <w:rPr>
          <w:rStyle w:val="ctrl-2"/>
          <w:rFonts w:hint="eastAsia"/>
        </w:rPr>
      </w:pPr>
      <w:r>
        <w:rPr>
          <w:rStyle w:val="ctrl-2"/>
          <w:rFonts w:hint="eastAsia"/>
        </w:rPr>
        <w:t>//  part of the C++ standard.)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mem_fun_t&lt;_Ret,_Tp&gt; </w:t>
      </w:r>
      <w:r>
        <w:rPr>
          <w:rStyle w:val="ctrl-1"/>
          <w:rFonts w:hint="eastAsia"/>
        </w:rPr>
        <w:t>mem_fun</w:t>
      </w:r>
      <w:r>
        <w:rPr>
          <w:rFonts w:hint="eastAsia"/>
        </w:rPr>
        <w:t>(_Ret (_Tp::*__f)())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mem_fun_t&lt;_Ret,_Tp&gt;(__f);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template &lt;class _Ret, </w:t>
      </w:r>
      <w:r>
        <w:rPr>
          <w:rFonts w:hint="eastAsia"/>
        </w:rPr>
        <w:t>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const_mem_fun_t&lt;_Ret,_Tp&gt; </w:t>
      </w:r>
      <w:r>
        <w:rPr>
          <w:rStyle w:val="ctrl-1"/>
          <w:rFonts w:hint="eastAsia"/>
        </w:rPr>
        <w:t>mem_fun</w:t>
      </w:r>
      <w:r>
        <w:rPr>
          <w:rFonts w:hint="eastAsia"/>
        </w:rPr>
        <w:t>(_Ret (_Tp::*__f)() const)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const_mem_fun_t&lt;_Ret,_Tp&gt;(__f);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mem_fun_ref_t&lt;_Ret,_Tp&gt; </w:t>
      </w:r>
      <w:r>
        <w:rPr>
          <w:rStyle w:val="ctrl-1"/>
          <w:rFonts w:hint="eastAsia"/>
        </w:rPr>
        <w:t>mem_fun_ref</w:t>
      </w:r>
      <w:r>
        <w:rPr>
          <w:rFonts w:hint="eastAsia"/>
        </w:rPr>
        <w:t xml:space="preserve">(_Ret (_Tp::*__f)()) 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mem_fun_ref_t&lt;_Ret,_Tp&gt;(</w:t>
      </w:r>
      <w:r>
        <w:rPr>
          <w:rFonts w:hint="eastAsia"/>
        </w:rPr>
        <w:t>__f);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const_mem_fun_ref_t&lt;_Ret,_Tp&gt; </w:t>
      </w:r>
      <w:r>
        <w:rPr>
          <w:rStyle w:val="ctrl-1"/>
          <w:rFonts w:hint="eastAsia"/>
        </w:rPr>
        <w:t>mem_fun_ref</w:t>
      </w:r>
      <w:r>
        <w:rPr>
          <w:rFonts w:hint="eastAsia"/>
        </w:rPr>
        <w:t>(_Ret (_Tp::*__f)() const)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const_mem_fun_ref_t&lt;_Ret,_Tp&gt;(__f);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inline mem_fun1_t&lt;_Ret,_Tp,_Arg&gt; </w:t>
      </w:r>
      <w:r>
        <w:rPr>
          <w:rStyle w:val="ctrl-1"/>
          <w:rFonts w:hint="eastAsia"/>
        </w:rPr>
        <w:t>mem_fun</w:t>
      </w:r>
      <w:r>
        <w:rPr>
          <w:rFonts w:hint="eastAsia"/>
        </w:rPr>
        <w:t>(_Re</w:t>
      </w:r>
      <w:r>
        <w:rPr>
          <w:rFonts w:hint="eastAsia"/>
        </w:rPr>
        <w:t>t (_Tp::*__f)(_Arg))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mem_fun1_t&lt;_Ret,_Tp,_Arg&gt;(__f);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const_mem_fun1_t&lt;_Ret,_Tp,_Arg&gt; </w:t>
      </w:r>
      <w:r>
        <w:rPr>
          <w:rStyle w:val="ctrl-1"/>
          <w:rFonts w:hint="eastAsia"/>
        </w:rPr>
        <w:t>mem_fun</w:t>
      </w:r>
      <w:r>
        <w:rPr>
          <w:rFonts w:hint="eastAsia"/>
        </w:rPr>
        <w:t>(_Ret (_Tp::*__f)(_Arg) const)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const_mem_fun1_t&lt;_Ret,_Tp,_Arg&gt;(__f);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</w:t>
      </w:r>
      <w:r>
        <w:rPr>
          <w:rFonts w:hint="eastAsia"/>
        </w:rPr>
        <w:t xml:space="preserve"> _Ret, 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inline mem_fun1_ref_t&lt;_Ret,_Tp,_Arg&gt; </w:t>
      </w:r>
      <w:r>
        <w:rPr>
          <w:rStyle w:val="ctrl-1"/>
          <w:rFonts w:hint="eastAsia"/>
        </w:rPr>
        <w:t>mem_fun_ref</w:t>
      </w:r>
      <w:r>
        <w:rPr>
          <w:rFonts w:hint="eastAsia"/>
        </w:rPr>
        <w:t>(_Ret (_Tp::*__f)(_Arg))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mem_fun1_ref_t&lt;_Ret,_Tp,_Arg&gt;(__f);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inline const_mem_fun1_ref_t&lt;_Ret,_Tp,_Arg&gt;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Style w:val="ctrl-1"/>
          <w:rFonts w:hint="eastAsia"/>
        </w:rPr>
        <w:t>mem_fun_ref</w:t>
      </w:r>
      <w:r>
        <w:rPr>
          <w:rFonts w:hint="eastAsia"/>
        </w:rPr>
        <w:t>(_Re</w:t>
      </w:r>
      <w:r>
        <w:rPr>
          <w:rFonts w:hint="eastAsia"/>
        </w:rPr>
        <w:t>t (_Tp::*__f)(_Arg) const)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const_mem_fun1_ref_t&lt;_Ret,_Tp,_Arg&gt;(__f);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inline mem_fun1_t&lt;_Ret,_Tp,_Arg&gt; mem_fun1(_Ret (_Tp::*__f)(_Arg))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mem_fun1_t&lt;_Ret,_Tp,_Arg&gt;(__f);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Fonts w:hint="eastAsia"/>
        </w:rPr>
        <w:t>_Ret, 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inline const_mem_fun1_t&lt;_Ret,_Tp,_Arg&gt; mem_fun1(_Ret (_Tp::*__f)(_Arg) const)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const_mem_fun1_t&lt;_Ret,_Tp,_Arg&gt;(__f);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inline mem_fun1_ref_t&lt;_Ret,_Tp,_Arg&gt; mem_fun1_ref(_R</w:t>
      </w:r>
      <w:r>
        <w:rPr>
          <w:rFonts w:hint="eastAsia"/>
        </w:rPr>
        <w:t>et (_Tp::*__f)(_Arg))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mem_fun1_ref_t&lt;_Ret,_Tp,_Arg&gt;(__f); 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template &lt;class _Ret, class _Tp, class 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inline const_mem_fun1_ref_t&lt;_Ret,_Tp,_Arg&gt;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mem_fun1_ref(_Ret (_Tp::*__f)(_Arg) const)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 return const_mem_fun1_ref_t&lt;_Ret,_Tp,_Arg&gt;(__f); </w:t>
      </w:r>
      <w:r>
        <w:rPr>
          <w:rFonts w:hint="eastAsia"/>
        </w:rPr>
        <w:t>}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#endif /* __SGI_STL_INTERNAL_FUNCTION_H */</w:t>
      </w:r>
    </w:p>
    <w:p w:rsidR="00000000" w:rsidRDefault="005F58ED">
      <w:pPr>
        <w:pStyle w:val="ALT-L"/>
        <w:ind w:right="-1478"/>
        <w:rPr>
          <w:rFonts w:hint="eastAsia"/>
        </w:rPr>
      </w:pP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mode:C++</w:t>
      </w:r>
    </w:p>
    <w:p w:rsidR="00000000" w:rsidRDefault="005F58ED">
      <w:pPr>
        <w:pStyle w:val="ALT-L"/>
        <w:ind w:right="-1478"/>
        <w:rPr>
          <w:rFonts w:hint="eastAsia"/>
        </w:rPr>
      </w:pPr>
      <w:r>
        <w:rPr>
          <w:rFonts w:hint="eastAsia"/>
        </w:rPr>
        <w:t>// End:</w:t>
      </w:r>
    </w:p>
    <w:p w:rsidR="00000000" w:rsidRDefault="005F58ED">
      <w:pPr>
        <w:pStyle w:val="a"/>
      </w:pPr>
    </w:p>
    <w:p w:rsidR="00000000" w:rsidRDefault="005F58ED">
      <w:pPr>
        <w:pStyle w:val="alt-c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F58ED">
      <w:pPr>
        <w:spacing w:line="240" w:lineRule="auto"/>
      </w:pPr>
      <w:r>
        <w:separator/>
      </w:r>
    </w:p>
  </w:endnote>
  <w:endnote w:type="continuationSeparator" w:id="0">
    <w:p w:rsidR="00000000" w:rsidRDefault="005F5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F58ED">
    <w:pPr>
      <w:pStyle w:val="af5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F58ED">
    <w:pPr>
      <w:pStyle w:val="af5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F58ED">
      <w:pPr>
        <w:spacing w:line="240" w:lineRule="auto"/>
      </w:pPr>
      <w:r>
        <w:separator/>
      </w:r>
    </w:p>
  </w:footnote>
  <w:footnote w:type="continuationSeparator" w:id="0">
    <w:p w:rsidR="00000000" w:rsidRDefault="005F58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F58ED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14</w:t>
    </w:r>
    <w:r>
      <w:rPr>
        <w:rStyle w:val="af6"/>
        <w:sz w:val="17"/>
      </w:rPr>
      <w:fldChar w:fldCharType="end"/>
    </w:r>
  </w:p>
  <w:p w:rsidR="00000000" w:rsidRDefault="005F58ED">
    <w:pPr>
      <w:pStyle w:val="af4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AD9E5" id="Line 22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xrV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ScJRpJ00KMHLhlKEleboTc5uJTyUbvs6oN86h9U/d0gqcqWyC3zHJ+PPcTFLiK8CnGG6eGGzfBJ&#10;UfAhO6t8oQ6N7hwklAAdfD+OYz/YwaIaNuNskUVTjGo4mk2mHp7kl8heG/uRqQ65RYEFsPbIZP9g&#10;rGNC8ouLu0iqNRfC91tINHjEyAcYJTh1h87N6O2mFBrtiVOM/53vvXLTaiepB2sZoZWkyPoaSFA5&#10;duimw0gwmAlYeD9LuPi7H5AW0vFgXrynTMA6WFj6faiNF9aPRbSo5tU8DdJkVgVptFoFd+syDWbr&#10;OJuuJquyXMU/XYJxmrecUiZdjheRx+m/ieg8bid5jjIfixleo/uqA9lrpnfraZSlk3mQZdNJkE6q&#10;KLifr8vgroxns6y6L++rV0wrn715G7JjKR0rtbNMP7V0QJQ72UymiyTGYMCjkGSnfiMittC52mqM&#10;tLLfuG29zJ1AHcaVRuaR+581MqKfCnHpobPGLpxzeykV9PzSXz89bmBOo7dR9PionZbdIMET4IPO&#10;z5V7Y363vdfLo7r8B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G2/GtW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99733C" id="Line 19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zP4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Xj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pJ8z+J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1D470D" id="Line 16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XX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yAPJJ0UKMHLhmKZ06boTc5hBTyUbvs6oN86h9U/d0gqYqWyC3zHJ+PPZyL3Ynw6oibmB5u2Ayf&#10;FIUYsrPKC3VodOcgQQJ08PU4jvVgB4tqWIyzRRZNMapha5ZMPTzJLyd7bexHpjrkBkssgLVHJvsH&#10;Yx0Tkl9C3EVSrbkQvt5CosEjRv6AUYJTt+nCjN5uCqHRnjjH+N/53qswrXaSerCWEVpJiqzXQILL&#10;sUM3HUaCQU/AwMdZwsXf44C0kI4H8+Y9ZQKzg4WhXwdtvLF+LKJFNa/maZBOZlWQRmUZ3K2LNJit&#10;42xaJmVRlPFPl2Cc5i2nlEmX48XkcfpvJjq328meo81HMcNrdK86kL1mereeRlmazIMsmyZBmlRR&#10;cD9fF8FdEc9mWXVf3FevmFY+e/M2ZEcpHSu1s0w/tXRAlDvbJNPFJMYwgUdhkp3qjYjYQuVqqzHS&#10;yn7jtvU2dwZ1GFcemUfuf/bIiH4S4lJDNxurcM7tRSqo+aW+vntcw5xab6Po8VE7L7tGgifAHzo/&#10;V+6N+X3uo14e1d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Nydlde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460659" id="Line 13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D3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ceJ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LWw98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B5C8A7" id="Line 10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V3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Q6JUkHPXrgkqHYazP0JoeUQj5qV129l0/9g6p/GCRV0RK5YZ7j86GHfbFTM7zY4gLTwwnr4bOi&#10;kEO2Vnmh9o3uHCRIgPa+H4exH2xvUQ2Ts2SKUQ3zcRYlqScUkvy8s9fGfmKqQ26wwAJYe2SyezDW&#10;MSH5OcUdJNWKC+H7LSQaPHrkNxglOHWLLs3ozboQGu2Ic4z/+bJg5XWaVltJPVjLCK0kRdZrIMHl&#10;2KGbDiPB4E7AwOdZwsXf84C0kI4H8+Y9VgLR3sLQz4M23lg/r6PrKquyNEgnsypIo7IM7lZFGsxW&#10;8XxaJmVRlPEvV2Cc5i2nlElX49nkcfpvJjpdt6M9R5uPYoaX6F51IHvJ9G41jeZpkgXz+TQJ0qSK&#10;gvtsVQR3RTybzav74r56w7Ty1Zv3ITtK6ViprWX6qaUDotzZJpleT2IMATwKk/mx34iIDXSuthoj&#10;rex3bltvc2dQh3HhkSxy/5NHRvSjEOceumjswqm2F6mg5+f++tvjLox7wEy+VvTwqJ2XXQRPgN90&#10;eq7cG/M69lkvj+ryN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HWQV3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E9D7D6" id="Line 7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CpIoAIAAJsFAAAOAAAAZHJzL2Uyb0RvYy54bWysVFFv2yAQfp+0/4B4d20nTpxadarWdvbS&#10;bZXaac/E4BgNgwUkTjTtv+8gidt0D5umJpLFwd3Hd3ffcXO77wTaMW24kjmOryKMmKwV5XKT42/P&#10;q2CBkbFEUiKUZDk+MINvlx8/3Ax9xiaqVYIyjQBEmmzoc9xa22dhaOqWdcRcqZ5JOGyU7ogFU29C&#10;qskA6J0IJ1E0Dwelaa9VzYyB3fJ4iJcev2lYbb82jWEWiRwDN+u/2n/X7hsub0i20aRveX2iQf6D&#10;RUe4hEtHqJJYgraa/wHV8Voroxp7VasuVE3Da+ZzgGzi6E02Ty3pmc8FimP6sUzm/WDrL7tHjTjN&#10;8STFSJIOevTAJUOpK83Qmww8CvmoXXL1Xj71D6r+YZBURUvkhnmKz4cewmIXEV6EOMP0cMF6+Kwo&#10;+JCtVb5O+0Z3DhIqgPa+HYexHWxvUQ2b8+kMoxr240U0TXyvQpKdI3tt7CemOuQWORZA2iOT3YOx&#10;jgnJzi7uIqlWXAjfbiHR4NEjH2CU4NQdOjejN+tCaLQjTjD+59OCk9duWm0l9WAtI7SSFFlfAwki&#10;xw7ddBgJBiMBC+9nCRd/9wPSQjoezGv3mAlYewtLvw+18br6eR1dV4tqkQTJZF4FSVSWwd2qSIL5&#10;Kk5n5bQsijL+5RKMk6zllDLpcjxrPE7+TUOnaTuqc1T5WMzwEt1XHcheMr1bzaI0mS6CNJ1Ng2Ra&#10;RcH9YlUEd0U8n6fVfXFfvWFa+ezN+5AdS+lYqa1l+qmlA6LcyWY6u57EGAx4Eybpsd+IiA10rrYa&#10;I63sd25bL3MnUIdxoZFF5P4njYzox0Kce+issQun3F5KBT0/99dPjxuY4+itFT08aqdlN0jwAvig&#10;02vlnpjXtvd6eVOXvwE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dBAqSK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12C436" id="Line 4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6bY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6koz9CYHj0I+apdcvZdP/YOqfxgkVdESuWGe4vOhh7DYRYQXIc4wPVywHj4r&#10;Cj5ka5Wv077RnYOECqC9b8dhbAfbW1TD5iyZYlTDfpxFSep7FZL8HNlrYz8x1SG3WGABpD0y2T0Y&#10;65iQ/OziLpJqxYXw7RYSDR498gFGCU7doXMzerMuhEY74gTjfz4tOHntptVWUg/WMkIrSZH1NZAg&#10;cuzQTYeRYDASsPB+lnDxdz8gLaTjwbx2j5mAtbew9PtQG6+rn9fRdZVVWRqkk1kVpFFZBnerIg1m&#10;q3g+LZOyKMr4l0swTvOWU8qky/Gs8Tj9Nw2dpu2ozlHlYzHDS3RfdSB7yfRuNY3maZIF8/k0CdKk&#10;ioL7bFUEd0U8m82r++K+esO08tmb9yE7ltKxUlvL9FNLB0S5k00yvZ7EGAx4EybzY78RERvoXG01&#10;RlrZ79y2XuZOoA7jQiNZ5P4njYzox0Kce+issQun3F5KBT0/99dPjxuY4+itFT08aqdlN0jwAvig&#10;02vlnpjXtvd6eVOXvwE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Cibpti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68E89" id="Line 1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KynwIAAJsFAAAOAAAAZHJzL2Uyb0RvYy54bWysVF1vmzAUfZ+0/2D5nQKBJBQ1qVoge+m2&#10;Su20ZwebYM3YyHZComn/vddOQpf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Tp&#10;Ak+mGEnSQY0euGQodtIMvckhopCP2iVX7+VT/6DqHwZJVbREbpin+Hzo4Zg/EV4ccRPTwwXr4bOi&#10;EEO2Vnmd9o3uHCQogPa+HIexHGxvUQ2LswQo1bAeZ1GS+lqFJD+f7LWxn5jqkBsssADSHpnsHowF&#10;7hB6DnEXSbXiQvhyC4kGjx75A0YJTt2mCzN6sy6ERjviDON/TggAuwjTaiupB2sZoZWkyHoNJJgc&#10;O3TTYSQYtAQMfJwlXPw9Du4R0vFg3rvHTGC2tzD066CN99XP6+i6yqosDdLJrArSqCyDu1WRBrNV&#10;PJ+WSVkUZfzLJRinecspZdLlePZ4nP6bh07ddnTn6PJRzPAS3QsFZC+Z3q2m0TxNsmA+nyZBmlRR&#10;cJ+tiuCuiGezeXVf3FdvmFY+e/M+ZEcpHSu1tUw/tXRAlDvbJNPrSYxhAm/CZH6sNyJiA5WrrcZI&#10;K/ud29bb3BnUYVx4JIvc/+SREf0oxLmGbjZW4ZTbq1RQ83N9ffe4hjm23lrRw6N29nONBC+AP3R6&#10;rdwT8/vcR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I0AQrK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Fonts w:hint="eastAsia"/>
        <w:sz w:val="19"/>
      </w:rPr>
      <w:t>第</w:t>
    </w:r>
    <w:r>
      <w:rPr>
        <w:sz w:val="19"/>
      </w:rPr>
      <w:t>1</w:t>
    </w:r>
    <w:r>
      <w:rPr>
        <w:rFonts w:hint="eastAsia"/>
        <w:sz w:val="19"/>
      </w:rPr>
      <w:t>章</w:t>
    </w:r>
    <w:r>
      <w:rPr>
        <w:sz w:val="19"/>
      </w:rPr>
      <w:t xml:space="preserve"> </w:t>
    </w:r>
    <w:r>
      <w:rPr>
        <w:rFonts w:hint="eastAsia"/>
        <w:sz w:val="19"/>
      </w:rPr>
      <w:t xml:space="preserve">Classes </w:t>
    </w:r>
    <w:r>
      <w:rPr>
        <w:rFonts w:hint="eastAsia"/>
        <w:sz w:val="19"/>
      </w:rPr>
      <w:t>的語法和語意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F58ED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1</w:t>
    </w:r>
    <w:r>
      <w:rPr>
        <w:rStyle w:val="af6"/>
        <w:sz w:val="17"/>
      </w:rPr>
      <w:fldChar w:fldCharType="end"/>
    </w:r>
  </w:p>
  <w:p w:rsidR="00000000" w:rsidRDefault="005F58ED">
    <w:pPr>
      <w:pStyle w:val="af4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 xml:space="preserve">SGI STL 3.3  </w:t>
    </w:r>
    <w:r>
      <w:rPr>
        <w:rStyle w:val="ALT-V"/>
      </w:rPr>
      <w:t>&lt;stl_iterator.h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1D96A8" id="Line 32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63F59B" id="Line 31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5D6C3" id="Line 30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414947" id="Line 29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58188D" id="Line 28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8EC269" id="Line 27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F9DBEB" id="Line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3E450" id="Line 25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C53DA4" id="Line 23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91A12E" id="Line 20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F33FE9" id="Line 1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E45B6D" id="Line 14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03CBB3" id="Line 11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966963" id="Line 8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B88910" id="Line 5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5E5BB" id="Line 2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</w:instrText>
    </w:r>
    <w:r>
      <w:rPr>
        <w:sz w:val="16"/>
      </w:rPr>
      <w:instrText xml:space="preserve">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9552CF" id="Line 24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9F5FA0" id="Line 21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622195" id="Line 18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BE3827" id="Line 15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4AE7F0" id="Line 12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4F73E4" id="Line 9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716D5D" id="Line 6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4EC5B5" id="Line 3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07916BA"/>
    <w:multiLevelType w:val="singleLevel"/>
    <w:tmpl w:val="8A1CC198"/>
    <w:lvl w:ilvl="0">
      <w:start w:val="1"/>
      <w:numFmt w:val="decimal"/>
      <w:lvlText w:val="%1."/>
      <w:lvlJc w:val="left"/>
      <w:pPr>
        <w:tabs>
          <w:tab w:val="num" w:pos="720"/>
        </w:tabs>
        <w:ind w:left="195" w:hanging="195"/>
      </w:pPr>
      <w:rPr>
        <w:rFonts w:hint="eastAsia"/>
        <w:b/>
      </w:rPr>
    </w:lvl>
  </w:abstractNum>
  <w:abstractNum w:abstractNumId="21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2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2"/>
  </w:num>
  <w:num w:numId="18">
    <w:abstractNumId w:val="6"/>
  </w:num>
  <w:num w:numId="19">
    <w:abstractNumId w:val="21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  <w:num w:numId="31">
    <w:abstractNumId w:val="19"/>
    <w:lvlOverride w:ilvl="0">
      <w:startOverride w:val="1"/>
    </w:lvlOverride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8ED"/>
    <w:rsid w:val="005F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155B8D-9DD8-49C1-8233-2EA9F018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lt-1">
    <w:name w:val="! 大標 alt-1"/>
    <w:basedOn w:val="a0"/>
    <w:next w:val="a0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4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5">
    <w:name w:val="! 小標"/>
    <w:basedOn w:val="a0"/>
    <w:next w:val="a0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0"/>
    <w:next w:val="a0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6">
    <w:name w:val="! 寬條列"/>
    <w:basedOn w:val="a7"/>
    <w:pPr>
      <w:spacing w:line="320" w:lineRule="atLeast"/>
    </w:pPr>
  </w:style>
  <w:style w:type="paragraph" w:customStyle="1" w:styleId="a7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8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9">
    <w:name w:val="! 方塊列舉"/>
    <w:basedOn w:val="a8"/>
    <w:pPr>
      <w:spacing w:before="40" w:after="40" w:line="240" w:lineRule="atLeast"/>
      <w:ind w:left="907" w:hanging="794"/>
    </w:pPr>
  </w:style>
  <w:style w:type="paragraph" w:customStyle="1" w:styleId="aa">
    <w:name w:val="! 方塊標題"/>
    <w:basedOn w:val="a0"/>
    <w:next w:val="a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b">
    <w:name w:val="! 自定註腳"/>
    <w:basedOn w:val="ac"/>
    <w:pPr>
      <w:ind w:left="340" w:hanging="340"/>
      <w:jc w:val="both"/>
    </w:pPr>
    <w:rPr>
      <w:rFonts w:ascii="Courier New" w:eastAsia="華康仿宋體"/>
      <w:w w:val="95"/>
    </w:rPr>
  </w:style>
  <w:style w:type="paragraph" w:styleId="ac">
    <w:name w:val="footnote text"/>
    <w:basedOn w:val="a0"/>
    <w:semiHidden/>
    <w:pPr>
      <w:spacing w:after="60" w:line="240" w:lineRule="atLeast"/>
    </w:pPr>
    <w:rPr>
      <w:sz w:val="18"/>
    </w:rPr>
  </w:style>
  <w:style w:type="paragraph" w:customStyle="1" w:styleId="ad">
    <w:name w:val="! 序"/>
    <w:basedOn w:val="a0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e">
    <w:name w:val="! 注意"/>
    <w:basedOn w:val="a0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0"/>
    <w:pPr>
      <w:spacing w:after="600"/>
      <w:jc w:val="right"/>
    </w:pPr>
    <w:rPr>
      <w:w w:val="120"/>
      <w:sz w:val="48"/>
    </w:rPr>
  </w:style>
  <w:style w:type="paragraph" w:customStyle="1" w:styleId="af0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1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2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3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4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5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6">
    <w:name w:val="page number"/>
    <w:basedOn w:val="a1"/>
    <w:semiHidden/>
  </w:style>
  <w:style w:type="paragraph" w:customStyle="1" w:styleId="af7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8">
    <w:name w:val="! 譯註"/>
    <w:basedOn w:val="a0"/>
    <w:next w:val="a0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9">
    <w:name w:val="! 表格前置式樣"/>
    <w:basedOn w:val="a0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a">
    <w:name w:val="寬條列 (白)"/>
    <w:basedOn w:val="a0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b">
    <w:name w:val="! 寬條列 (白)"/>
    <w:basedOn w:val="a7"/>
    <w:pPr>
      <w:spacing w:line="320" w:lineRule="atLeast"/>
      <w:ind w:left="284" w:hanging="284"/>
    </w:pPr>
  </w:style>
  <w:style w:type="character" w:customStyle="1" w:styleId="afc">
    <w:name w:val="!特明"/>
    <w:basedOn w:val="a1"/>
    <w:rPr>
      <w:rFonts w:ascii="Times New Roman" w:eastAsia="華康粗圓體"/>
      <w:b/>
      <w:sz w:val="18"/>
    </w:rPr>
  </w:style>
  <w:style w:type="character" w:customStyle="1" w:styleId="afd">
    <w:name w:val="! 文內圖標"/>
    <w:basedOn w:val="a1"/>
    <w:rPr>
      <w:rFonts w:ascii="Arial Black" w:eastAsia="華康中黑體" w:hAnsi="Arial Black"/>
      <w:sz w:val="19"/>
    </w:rPr>
  </w:style>
  <w:style w:type="paragraph" w:customStyle="1" w:styleId="primerappendix">
    <w:name w:val="! 函式名 (primer appendix)"/>
    <w:basedOn w:val="a5"/>
    <w:next w:val="a0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e">
    <w:name w:val="!人言"/>
    <w:basedOn w:val="a0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f">
    <w:name w:val="! 圖本身"/>
    <w:basedOn w:val="a0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0">
    <w:name w:val="! 檔名"/>
    <w:basedOn w:val="a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1">
    <w:name w:val="! 結構欄位"/>
    <w:basedOn w:val="a0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2">
    <w:name w:val="! 虛擬碼標題"/>
    <w:basedOn w:val="a0"/>
    <w:next w:val="a0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3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4">
    <w:name w:val="! 前言"/>
    <w:basedOn w:val="a0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d"/>
    <w:rPr>
      <w:rFonts w:ascii="Courier New" w:eastAsia="華康細圓體" w:hAnsi="Courier New"/>
      <w:color w:val="auto"/>
      <w:sz w:val="17"/>
    </w:rPr>
  </w:style>
  <w:style w:type="paragraph" w:customStyle="1" w:styleId="aff5">
    <w:name w:val="! 索引文字"/>
    <w:basedOn w:val="a0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1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0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0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6">
    <w:name w:val="! 目錄每行"/>
    <w:basedOn w:val="a0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7">
    <w:name w:val="! 文內圖案文字"/>
    <w:basedOn w:val="a0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8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9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a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0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b">
    <w:name w:val="! 條款原文"/>
    <w:basedOn w:val="a0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0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c">
    <w:name w:val="! 條例"/>
    <w:basedOn w:val="a1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0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1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tabs>
        <w:tab w:val="clear" w:pos="360"/>
      </w:tabs>
      <w:ind w:left="454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</w:tabs>
      <w:spacing w:before="20" w:after="20" w:line="320" w:lineRule="atLeast"/>
      <w:ind w:left="454" w:hanging="284"/>
    </w:pPr>
  </w:style>
  <w:style w:type="character" w:customStyle="1" w:styleId="affd">
    <w:name w:val="! 目錄章名"/>
    <w:basedOn w:val="afd"/>
    <w:rPr>
      <w:rFonts w:ascii="Book Antiqua" w:eastAsia="華康中黑體" w:hAnsi="Book Antiqua"/>
      <w:sz w:val="22"/>
    </w:rPr>
  </w:style>
  <w:style w:type="paragraph" w:customStyle="1" w:styleId="affe">
    <w:name w:val="! 索引大標"/>
    <w:basedOn w:val="aff5"/>
    <w:rPr>
      <w:rFonts w:ascii="Arial Black" w:hAnsi="Arial Black"/>
      <w:sz w:val="24"/>
    </w:rPr>
  </w:style>
  <w:style w:type="character" w:customStyle="1" w:styleId="alt-k">
    <w:name w:val="! 標題小字 alt-k"/>
    <w:basedOn w:val="a1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  <w:style w:type="paragraph" w:styleId="a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15</Pages>
  <Words>2629</Words>
  <Characters>20265</Characters>
  <Application>Microsoft Office Word</Application>
  <DocSecurity>0</DocSecurity>
  <Lines>168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2026-06-09T13:21:00Z</dcterms:created>
  <dcterms:modified xsi:type="dcterms:W3CDTF">2026-06-09T13:21:00Z</dcterms:modified>
</cp:coreProperties>
</file>