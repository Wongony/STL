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0000" w:rsidRDefault="003B0D60">
      <w:pPr>
        <w:pStyle w:val="ALT-L"/>
        <w:ind w:right="-1358"/>
        <w:rPr>
          <w:rFonts w:hint="eastAsia"/>
          <w:shd w:val="pct15" w:color="auto" w:fill="FFFFFF"/>
        </w:rPr>
      </w:pPr>
      <w:bookmarkStart w:id="0" w:name="_GoBack"/>
      <w:bookmarkEnd w:id="0"/>
      <w:r>
        <w:rPr>
          <w:rFonts w:hint="eastAsia"/>
          <w:shd w:val="pct15" w:color="auto" w:fill="FFFFFF"/>
        </w:rPr>
        <w:t>G++ 2.91.57</w:t>
      </w:r>
      <w:r>
        <w:rPr>
          <w:rFonts w:hint="eastAsia"/>
          <w:shd w:val="pct15" w:color="auto" w:fill="FFFFFF"/>
        </w:rPr>
        <w:t>，</w:t>
      </w:r>
      <w:r>
        <w:rPr>
          <w:rFonts w:hint="eastAsia"/>
          <w:shd w:val="pct15" w:color="auto" w:fill="FFFFFF"/>
        </w:rPr>
        <w:t>cygnus\cygwin-b20\include\g++\</w:t>
      </w:r>
      <w:r>
        <w:rPr>
          <w:b/>
          <w:shd w:val="pct15" w:color="auto" w:fill="FFFFFF"/>
        </w:rPr>
        <w:t>stl_hash_set</w:t>
      </w:r>
      <w:r>
        <w:rPr>
          <w:rFonts w:hint="eastAsia"/>
          <w:b/>
          <w:shd w:val="pct15" w:color="auto" w:fill="FFFFFF"/>
        </w:rPr>
        <w:t>.h</w:t>
      </w:r>
      <w:r>
        <w:rPr>
          <w:b/>
          <w:shd w:val="pct15" w:color="auto" w:fill="FFFFFF"/>
        </w:rPr>
        <w:t xml:space="preserve"> </w:t>
      </w:r>
      <w:r>
        <w:rPr>
          <w:rFonts w:hint="eastAsia"/>
          <w:b/>
          <w:shd w:val="pct15" w:color="auto" w:fill="FFFFFF"/>
        </w:rPr>
        <w:t>完整列表</w:t>
      </w:r>
    </w:p>
    <w:p w:rsidR="00000000" w:rsidRDefault="003B0D60">
      <w:pPr>
        <w:pStyle w:val="ALT-L"/>
        <w:ind w:right="-1358"/>
        <w:rPr>
          <w:rFonts w:hint="eastAsia"/>
        </w:rPr>
      </w:pPr>
      <w:r>
        <w:rPr>
          <w:rFonts w:hint="eastAsia"/>
        </w:rPr>
        <w:t>/*</w:t>
      </w:r>
    </w:p>
    <w:p w:rsidR="00000000" w:rsidRDefault="003B0D60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* Copyright (c) 1996</w:t>
      </w:r>
    </w:p>
    <w:p w:rsidR="00000000" w:rsidRDefault="003B0D60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* Silicon Graphics Computer Systems, Inc.</w:t>
      </w:r>
    </w:p>
    <w:p w:rsidR="00000000" w:rsidRDefault="003B0D60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*</w:t>
      </w:r>
    </w:p>
    <w:p w:rsidR="00000000" w:rsidRDefault="003B0D60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* Permission to use, copy, modify, distribute and sell this software</w:t>
      </w:r>
    </w:p>
    <w:p w:rsidR="00000000" w:rsidRDefault="003B0D60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* and its documentation for any purpose is hereby gr</w:t>
      </w:r>
      <w:r>
        <w:rPr>
          <w:rFonts w:hint="eastAsia"/>
        </w:rPr>
        <w:t>anted without fee,</w:t>
      </w:r>
    </w:p>
    <w:p w:rsidR="00000000" w:rsidRDefault="003B0D60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* provided that the above copyright notice appear in all copies and</w:t>
      </w:r>
    </w:p>
    <w:p w:rsidR="00000000" w:rsidRDefault="003B0D60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* that both that copyright notice and this permission notice appear</w:t>
      </w:r>
    </w:p>
    <w:p w:rsidR="00000000" w:rsidRDefault="003B0D60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* in supporting documentation.  Silicon Graphics makes no</w:t>
      </w:r>
    </w:p>
    <w:p w:rsidR="00000000" w:rsidRDefault="003B0D60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* representations about the suitability</w:t>
      </w:r>
      <w:r>
        <w:rPr>
          <w:rFonts w:hint="eastAsia"/>
        </w:rPr>
        <w:t xml:space="preserve"> of this software for any</w:t>
      </w:r>
    </w:p>
    <w:p w:rsidR="00000000" w:rsidRDefault="003B0D60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* purpose.  It is provided "as is" without express or implied warranty.</w:t>
      </w:r>
    </w:p>
    <w:p w:rsidR="00000000" w:rsidRDefault="003B0D60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*</w:t>
      </w:r>
    </w:p>
    <w:p w:rsidR="00000000" w:rsidRDefault="003B0D60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*</w:t>
      </w:r>
    </w:p>
    <w:p w:rsidR="00000000" w:rsidRDefault="003B0D60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* Copyright (c) 1994</w:t>
      </w:r>
    </w:p>
    <w:p w:rsidR="00000000" w:rsidRDefault="003B0D60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* Hewlett-Packard Company</w:t>
      </w:r>
    </w:p>
    <w:p w:rsidR="00000000" w:rsidRDefault="003B0D60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*</w:t>
      </w:r>
    </w:p>
    <w:p w:rsidR="00000000" w:rsidRDefault="003B0D60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* Permission to use, copy, modify, distribute and sell this software</w:t>
      </w:r>
    </w:p>
    <w:p w:rsidR="00000000" w:rsidRDefault="003B0D60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* and its documentation for </w:t>
      </w:r>
      <w:r>
        <w:rPr>
          <w:rFonts w:hint="eastAsia"/>
        </w:rPr>
        <w:t>any purpose is hereby granted without fee,</w:t>
      </w:r>
    </w:p>
    <w:p w:rsidR="00000000" w:rsidRDefault="003B0D60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* provided that the above copyright notice appear in all copies and</w:t>
      </w:r>
    </w:p>
    <w:p w:rsidR="00000000" w:rsidRDefault="003B0D60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* that both that copyright notice and this permission notice appear</w:t>
      </w:r>
    </w:p>
    <w:p w:rsidR="00000000" w:rsidRDefault="003B0D60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* in supporting documentation.  Hewlett-Packard Company makes no</w:t>
      </w:r>
    </w:p>
    <w:p w:rsidR="00000000" w:rsidRDefault="003B0D60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* repres</w:t>
      </w:r>
      <w:r>
        <w:rPr>
          <w:rFonts w:hint="eastAsia"/>
        </w:rPr>
        <w:t>entations about the suitability of this software for any</w:t>
      </w:r>
    </w:p>
    <w:p w:rsidR="00000000" w:rsidRDefault="003B0D60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* purpose.  It is provided "as is" without express or implied warranty.</w:t>
      </w:r>
    </w:p>
    <w:p w:rsidR="00000000" w:rsidRDefault="003B0D60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*</w:t>
      </w:r>
    </w:p>
    <w:p w:rsidR="00000000" w:rsidRDefault="003B0D60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*/</w:t>
      </w:r>
    </w:p>
    <w:p w:rsidR="00000000" w:rsidRDefault="003B0D60">
      <w:pPr>
        <w:pStyle w:val="ALT-L"/>
        <w:ind w:right="-1358"/>
        <w:rPr>
          <w:rFonts w:hint="eastAsia"/>
        </w:rPr>
      </w:pPr>
    </w:p>
    <w:p w:rsidR="00000000" w:rsidRDefault="003B0D60">
      <w:pPr>
        <w:pStyle w:val="ALT-L"/>
        <w:ind w:right="-1358"/>
        <w:rPr>
          <w:rFonts w:hint="eastAsia"/>
        </w:rPr>
      </w:pPr>
      <w:r>
        <w:rPr>
          <w:rFonts w:hint="eastAsia"/>
        </w:rPr>
        <w:t>/* NOTE: This is an internal header file, included by other STL headers.</w:t>
      </w:r>
    </w:p>
    <w:p w:rsidR="00000000" w:rsidRDefault="003B0D60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*   You should not attempt to use it directl</w:t>
      </w:r>
      <w:r>
        <w:rPr>
          <w:rFonts w:hint="eastAsia"/>
        </w:rPr>
        <w:t>y.</w:t>
      </w:r>
    </w:p>
    <w:p w:rsidR="00000000" w:rsidRDefault="003B0D60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*/</w:t>
      </w:r>
    </w:p>
    <w:p w:rsidR="00000000" w:rsidRDefault="003B0D60">
      <w:pPr>
        <w:pStyle w:val="ALT-L"/>
        <w:ind w:right="-1358"/>
        <w:rPr>
          <w:rFonts w:hint="eastAsia"/>
        </w:rPr>
      </w:pPr>
    </w:p>
    <w:p w:rsidR="00000000" w:rsidRDefault="003B0D60">
      <w:pPr>
        <w:pStyle w:val="ALT-L"/>
        <w:ind w:right="-1358"/>
        <w:rPr>
          <w:rFonts w:hint="eastAsia"/>
        </w:rPr>
      </w:pPr>
      <w:r>
        <w:rPr>
          <w:rFonts w:hint="eastAsia"/>
        </w:rPr>
        <w:t>#ifndef __SGI_STL_INTERNAL_HASH_SET_H</w:t>
      </w:r>
    </w:p>
    <w:p w:rsidR="00000000" w:rsidRDefault="003B0D60">
      <w:pPr>
        <w:pStyle w:val="ALT-L"/>
        <w:ind w:right="-1358"/>
        <w:rPr>
          <w:rFonts w:hint="eastAsia"/>
        </w:rPr>
      </w:pPr>
      <w:r>
        <w:rPr>
          <w:rFonts w:hint="eastAsia"/>
        </w:rPr>
        <w:t>#define __SGI_STL_INTERNAL_HASH_SET_H</w:t>
      </w:r>
    </w:p>
    <w:p w:rsidR="00000000" w:rsidRDefault="003B0D60">
      <w:pPr>
        <w:pStyle w:val="ALT-L"/>
        <w:ind w:right="-1358"/>
        <w:rPr>
          <w:rFonts w:hint="eastAsia"/>
        </w:rPr>
      </w:pPr>
    </w:p>
    <w:p w:rsidR="00000000" w:rsidRDefault="003B0D60">
      <w:pPr>
        <w:pStyle w:val="ALT-L"/>
        <w:ind w:right="-1358"/>
        <w:rPr>
          <w:rFonts w:hint="eastAsia"/>
        </w:rPr>
      </w:pPr>
      <w:r>
        <w:rPr>
          <w:rFonts w:hint="eastAsia"/>
        </w:rPr>
        <w:t>__STL_BEGIN_NAMESPACE</w:t>
      </w:r>
    </w:p>
    <w:p w:rsidR="00000000" w:rsidRDefault="003B0D60">
      <w:pPr>
        <w:pStyle w:val="ALT-L"/>
        <w:ind w:right="-1358"/>
        <w:rPr>
          <w:rFonts w:hint="eastAsia"/>
        </w:rPr>
      </w:pPr>
    </w:p>
    <w:p w:rsidR="00000000" w:rsidRDefault="003B0D60">
      <w:pPr>
        <w:pStyle w:val="ALT-L"/>
        <w:ind w:right="-1358"/>
        <w:rPr>
          <w:rFonts w:hint="eastAsia"/>
        </w:rPr>
      </w:pPr>
      <w:r>
        <w:rPr>
          <w:rFonts w:hint="eastAsia"/>
        </w:rPr>
        <w:t>#if defined(__sgi) &amp;&amp; !defined(__GNUC__) &amp;&amp; (_MIPS_SIM != _MIPS_SIM_ABI32)</w:t>
      </w:r>
    </w:p>
    <w:p w:rsidR="00000000" w:rsidRDefault="003B0D60">
      <w:pPr>
        <w:pStyle w:val="ALT-L"/>
        <w:ind w:right="-1358"/>
        <w:rPr>
          <w:rFonts w:hint="eastAsia"/>
        </w:rPr>
      </w:pPr>
      <w:r>
        <w:rPr>
          <w:rFonts w:hint="eastAsia"/>
        </w:rPr>
        <w:t>#pragma set woff 1174</w:t>
      </w:r>
    </w:p>
    <w:p w:rsidR="00000000" w:rsidRDefault="003B0D60">
      <w:pPr>
        <w:pStyle w:val="ALT-L"/>
        <w:ind w:right="-1358"/>
        <w:rPr>
          <w:rFonts w:hint="eastAsia"/>
        </w:rPr>
      </w:pPr>
      <w:r>
        <w:rPr>
          <w:rFonts w:hint="eastAsia"/>
        </w:rPr>
        <w:t>#endif</w:t>
      </w:r>
    </w:p>
    <w:p w:rsidR="00000000" w:rsidRDefault="003B0D60">
      <w:pPr>
        <w:pStyle w:val="ALT-L"/>
        <w:ind w:right="-1358"/>
        <w:rPr>
          <w:rFonts w:hint="eastAsia"/>
        </w:rPr>
      </w:pPr>
    </w:p>
    <w:p w:rsidR="00000000" w:rsidRDefault="003B0D60">
      <w:pPr>
        <w:pStyle w:val="ALT-L"/>
        <w:ind w:right="-1358"/>
      </w:pPr>
      <w:r>
        <w:rPr>
          <w:rFonts w:hint="eastAsia"/>
        </w:rPr>
        <w:t>#ifndef __STL_LIMITED_DEFAULT_TEMPLATES</w:t>
      </w:r>
    </w:p>
    <w:p w:rsidR="00000000" w:rsidRDefault="003B0D60">
      <w:pPr>
        <w:pStyle w:val="ALT-L"/>
        <w:ind w:right="-1358"/>
        <w:rPr>
          <w:rStyle w:val="ctrl-2"/>
          <w:rFonts w:hint="eastAsia"/>
        </w:rPr>
      </w:pPr>
      <w:r>
        <w:rPr>
          <w:rStyle w:val="ctrl-2"/>
        </w:rPr>
        <w:t xml:space="preserve">// </w:t>
      </w:r>
      <w:r>
        <w:rPr>
          <w:rStyle w:val="ctrl-2"/>
        </w:rPr>
        <w:t xml:space="preserve">hash&lt;&gt; </w:t>
      </w:r>
      <w:r>
        <w:rPr>
          <w:rStyle w:val="ctrl-2"/>
          <w:rFonts w:hint="eastAsia"/>
        </w:rPr>
        <w:t>是個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>function object</w:t>
      </w:r>
      <w:r>
        <w:rPr>
          <w:rStyle w:val="ctrl-2"/>
          <w:rFonts w:hint="eastAsia"/>
        </w:rPr>
        <w:t>，定義於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 xml:space="preserve">&lt;stl_hash_fun.h&gt; </w:t>
      </w:r>
      <w:r>
        <w:rPr>
          <w:rStyle w:val="ctrl-2"/>
          <w:rFonts w:hint="eastAsia"/>
        </w:rPr>
        <w:t>中</w:t>
      </w:r>
    </w:p>
    <w:p w:rsidR="00000000" w:rsidRDefault="003B0D60">
      <w:pPr>
        <w:pStyle w:val="ALT-L"/>
        <w:ind w:right="-1358"/>
        <w:rPr>
          <w:rStyle w:val="ctrl-2"/>
        </w:rPr>
      </w:pP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例：</w:t>
      </w:r>
      <w:r>
        <w:rPr>
          <w:rStyle w:val="ctrl-2"/>
        </w:rPr>
        <w:t>hash&lt;int&gt;::operator()(int x)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>const { return x; }</w:t>
      </w:r>
    </w:p>
    <w:p w:rsidR="00000000" w:rsidRDefault="003B0D60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template &lt;class </w:t>
      </w:r>
      <w:r>
        <w:rPr>
          <w:rStyle w:val="ctrl-3"/>
          <w:rFonts w:hint="eastAsia"/>
        </w:rPr>
        <w:t>Value</w:t>
      </w:r>
      <w:r>
        <w:rPr>
          <w:rFonts w:hint="eastAsia"/>
        </w:rPr>
        <w:t xml:space="preserve">, class </w:t>
      </w:r>
      <w:r>
        <w:rPr>
          <w:rStyle w:val="ctrl-3"/>
          <w:rFonts w:hint="eastAsia"/>
        </w:rPr>
        <w:t>HashFcn</w:t>
      </w:r>
      <w:r>
        <w:rPr>
          <w:rFonts w:hint="eastAsia"/>
        </w:rPr>
        <w:t xml:space="preserve"> = </w:t>
      </w:r>
      <w:r>
        <w:rPr>
          <w:rStyle w:val="ctrl-1"/>
          <w:rFonts w:hint="eastAsia"/>
        </w:rPr>
        <w:t>hash</w:t>
      </w:r>
      <w:r>
        <w:rPr>
          <w:rFonts w:hint="eastAsia"/>
        </w:rPr>
        <w:t>&lt;Value&gt;,</w:t>
      </w:r>
    </w:p>
    <w:p w:rsidR="00000000" w:rsidRDefault="003B0D60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        class </w:t>
      </w:r>
      <w:r>
        <w:rPr>
          <w:rStyle w:val="ctrl-3"/>
          <w:rFonts w:hint="eastAsia"/>
        </w:rPr>
        <w:t>EqualKey</w:t>
      </w:r>
      <w:r>
        <w:rPr>
          <w:rFonts w:hint="eastAsia"/>
        </w:rPr>
        <w:t xml:space="preserve"> = </w:t>
      </w:r>
      <w:r>
        <w:rPr>
          <w:rStyle w:val="ctrl-1"/>
          <w:rFonts w:hint="eastAsia"/>
        </w:rPr>
        <w:t>equal_to</w:t>
      </w:r>
      <w:r>
        <w:rPr>
          <w:rFonts w:hint="eastAsia"/>
        </w:rPr>
        <w:t>&lt;Value&gt;,</w:t>
      </w:r>
    </w:p>
    <w:p w:rsidR="00000000" w:rsidRDefault="003B0D60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        class </w:t>
      </w:r>
      <w:r>
        <w:rPr>
          <w:rFonts w:hint="eastAsia"/>
          <w:shd w:val="pct15" w:color="auto" w:fill="FFFFFF"/>
        </w:rPr>
        <w:t xml:space="preserve">Alloc = </w:t>
      </w:r>
      <w:r>
        <w:rPr>
          <w:rStyle w:val="ctrl-1"/>
          <w:rFonts w:hint="eastAsia"/>
          <w:shd w:val="pct15" w:color="auto" w:fill="FFFFFF"/>
        </w:rPr>
        <w:t>alloc</w:t>
      </w:r>
      <w:r>
        <w:rPr>
          <w:rFonts w:hint="eastAsia"/>
        </w:rPr>
        <w:t>&gt;</w:t>
      </w:r>
    </w:p>
    <w:p w:rsidR="00000000" w:rsidRDefault="003B0D60">
      <w:pPr>
        <w:pStyle w:val="ALT-L"/>
        <w:ind w:right="-1358"/>
        <w:rPr>
          <w:rFonts w:hint="eastAsia"/>
        </w:rPr>
      </w:pPr>
      <w:r>
        <w:rPr>
          <w:rFonts w:hint="eastAsia"/>
        </w:rPr>
        <w:t>#else</w:t>
      </w:r>
    </w:p>
    <w:p w:rsidR="00000000" w:rsidRDefault="003B0D60">
      <w:pPr>
        <w:pStyle w:val="ALT-L"/>
        <w:ind w:right="-1358"/>
        <w:rPr>
          <w:rFonts w:hint="eastAsia"/>
        </w:rPr>
      </w:pPr>
      <w:r>
        <w:rPr>
          <w:rFonts w:hint="eastAsia"/>
        </w:rPr>
        <w:t>template &lt;class Value, clas</w:t>
      </w:r>
      <w:r>
        <w:rPr>
          <w:rFonts w:hint="eastAsia"/>
        </w:rPr>
        <w:t>s HashFcn, class EqualKey, class Alloc = alloc&gt;</w:t>
      </w:r>
    </w:p>
    <w:p w:rsidR="00000000" w:rsidRDefault="003B0D60">
      <w:pPr>
        <w:pStyle w:val="ALT-L"/>
        <w:ind w:right="-1358"/>
        <w:rPr>
          <w:rFonts w:hint="eastAsia"/>
        </w:rPr>
      </w:pPr>
      <w:r>
        <w:rPr>
          <w:rFonts w:hint="eastAsia"/>
        </w:rPr>
        <w:lastRenderedPageBreak/>
        <w:t>#endif</w:t>
      </w:r>
    </w:p>
    <w:p w:rsidR="00000000" w:rsidRDefault="003B0D60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class </w:t>
      </w:r>
      <w:r>
        <w:rPr>
          <w:rStyle w:val="ctrl-1"/>
          <w:rFonts w:hint="eastAsia"/>
        </w:rPr>
        <w:t>hash_set</w:t>
      </w:r>
    </w:p>
    <w:p w:rsidR="00000000" w:rsidRDefault="003B0D60">
      <w:pPr>
        <w:pStyle w:val="ALT-L"/>
        <w:ind w:right="-1358"/>
        <w:rPr>
          <w:rFonts w:hint="eastAsia"/>
        </w:rPr>
      </w:pPr>
      <w:r>
        <w:rPr>
          <w:rFonts w:hint="eastAsia"/>
        </w:rPr>
        <w:t>{</w:t>
      </w:r>
    </w:p>
    <w:p w:rsidR="00000000" w:rsidRDefault="003B0D60">
      <w:pPr>
        <w:pStyle w:val="ALT-L"/>
        <w:ind w:right="-1358"/>
      </w:pPr>
      <w:r>
        <w:rPr>
          <w:rFonts w:hint="eastAsia"/>
        </w:rPr>
        <w:t>private:</w:t>
      </w:r>
    </w:p>
    <w:p w:rsidR="00000000" w:rsidRDefault="003B0D60">
      <w:pPr>
        <w:pStyle w:val="ALT-L"/>
        <w:ind w:right="-1358"/>
        <w:rPr>
          <w:rStyle w:val="ctrl-2"/>
          <w:rFonts w:hint="eastAsia"/>
        </w:rPr>
      </w:pPr>
      <w:r>
        <w:t xml:space="preserve">  </w:t>
      </w:r>
      <w:r>
        <w:rPr>
          <w:rStyle w:val="ctrl-2"/>
        </w:rPr>
        <w:t xml:space="preserve">// </w:t>
      </w:r>
      <w:r>
        <w:rPr>
          <w:rStyle w:val="ctrl-2"/>
          <w:rFonts w:hint="eastAsia"/>
        </w:rPr>
        <w:t>以下使用的</w:t>
      </w:r>
      <w:r>
        <w:rPr>
          <w:rStyle w:val="ctrl-2"/>
          <w:rFonts w:hint="eastAsia"/>
        </w:rPr>
        <w:t xml:space="preserve"> identity</w:t>
      </w:r>
      <w:r>
        <w:rPr>
          <w:rStyle w:val="ctrl-2"/>
        </w:rPr>
        <w:t>&lt;&gt;</w:t>
      </w:r>
      <w:r>
        <w:rPr>
          <w:rStyle w:val="ctrl-2"/>
          <w:rFonts w:hint="eastAsia"/>
        </w:rPr>
        <w:t xml:space="preserve"> </w:t>
      </w:r>
      <w:r>
        <w:rPr>
          <w:rStyle w:val="ctrl-2"/>
          <w:rFonts w:hint="eastAsia"/>
        </w:rPr>
        <w:t>定義於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 xml:space="preserve">&lt;stl_function.h&gt; </w:t>
      </w:r>
      <w:r>
        <w:rPr>
          <w:rStyle w:val="ctrl-2"/>
          <w:rFonts w:hint="eastAsia"/>
        </w:rPr>
        <w:t>中。</w:t>
      </w:r>
    </w:p>
    <w:p w:rsidR="00000000" w:rsidRDefault="003B0D60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typedef </w:t>
      </w:r>
      <w:r>
        <w:rPr>
          <w:rStyle w:val="ctrl-3"/>
          <w:rFonts w:hint="eastAsia"/>
        </w:rPr>
        <w:t>hashtable</w:t>
      </w:r>
      <w:r>
        <w:rPr>
          <w:rFonts w:hint="eastAsia"/>
        </w:rPr>
        <w:t xml:space="preserve">&lt;Value, Value, HashFcn, </w:t>
      </w:r>
      <w:r>
        <w:rPr>
          <w:rStyle w:val="ctrl-3"/>
          <w:rFonts w:hint="eastAsia"/>
        </w:rPr>
        <w:t>identity</w:t>
      </w:r>
      <w:r>
        <w:rPr>
          <w:rFonts w:hint="eastAsia"/>
        </w:rPr>
        <w:t xml:space="preserve">&lt;Value&gt;, </w:t>
      </w:r>
    </w:p>
    <w:p w:rsidR="00000000" w:rsidRDefault="003B0D60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                  EqualKey, Alloc&gt; </w:t>
      </w:r>
      <w:r>
        <w:rPr>
          <w:rStyle w:val="ctrl-1"/>
          <w:rFonts w:hint="eastAsia"/>
        </w:rPr>
        <w:t>ht</w:t>
      </w:r>
      <w:r>
        <w:rPr>
          <w:rFonts w:hint="eastAsia"/>
        </w:rPr>
        <w:t>;</w:t>
      </w:r>
    </w:p>
    <w:p w:rsidR="00000000" w:rsidRDefault="003B0D60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ht </w:t>
      </w:r>
      <w:r>
        <w:rPr>
          <w:rStyle w:val="ctrl-1"/>
          <w:rFonts w:hint="eastAsia"/>
        </w:rPr>
        <w:t>rep</w:t>
      </w:r>
      <w:r>
        <w:rPr>
          <w:rFonts w:hint="eastAsia"/>
        </w:rPr>
        <w:t>;</w:t>
      </w:r>
      <w:r>
        <w:tab/>
      </w:r>
      <w:r>
        <w:rPr>
          <w:rStyle w:val="ctrl-2"/>
        </w:rPr>
        <w:t xml:space="preserve">// </w:t>
      </w:r>
      <w:r>
        <w:rPr>
          <w:rStyle w:val="ctrl-2"/>
          <w:rFonts w:hint="eastAsia"/>
        </w:rPr>
        <w:t>底層機制以</w:t>
      </w:r>
      <w:r>
        <w:rPr>
          <w:rStyle w:val="ctrl-2"/>
        </w:rPr>
        <w:t xml:space="preserve"> hash tab</w:t>
      </w:r>
      <w:r>
        <w:rPr>
          <w:rStyle w:val="ctrl-2"/>
        </w:rPr>
        <w:t xml:space="preserve">le </w:t>
      </w:r>
      <w:r>
        <w:rPr>
          <w:rStyle w:val="ctrl-2"/>
          <w:rFonts w:hint="eastAsia"/>
        </w:rPr>
        <w:t>完成</w:t>
      </w:r>
    </w:p>
    <w:p w:rsidR="00000000" w:rsidRDefault="003B0D60">
      <w:pPr>
        <w:pStyle w:val="ALT-L"/>
        <w:ind w:right="-1358"/>
        <w:rPr>
          <w:rFonts w:hint="eastAsia"/>
        </w:rPr>
      </w:pPr>
    </w:p>
    <w:p w:rsidR="00000000" w:rsidRDefault="003B0D60">
      <w:pPr>
        <w:pStyle w:val="ALT-L"/>
        <w:ind w:right="-1358"/>
        <w:rPr>
          <w:rFonts w:hint="eastAsia"/>
        </w:rPr>
      </w:pPr>
      <w:r>
        <w:rPr>
          <w:rFonts w:hint="eastAsia"/>
        </w:rPr>
        <w:t>public:</w:t>
      </w:r>
    </w:p>
    <w:p w:rsidR="00000000" w:rsidRDefault="003B0D60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typedef typename ht::key_type </w:t>
      </w:r>
      <w:r>
        <w:rPr>
          <w:rStyle w:val="ctrl-3"/>
          <w:rFonts w:hint="eastAsia"/>
        </w:rPr>
        <w:t>key_type</w:t>
      </w:r>
      <w:r>
        <w:rPr>
          <w:rFonts w:hint="eastAsia"/>
        </w:rPr>
        <w:t>;</w:t>
      </w:r>
    </w:p>
    <w:p w:rsidR="00000000" w:rsidRDefault="003B0D60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typedef typename ht::value_type </w:t>
      </w:r>
      <w:r>
        <w:rPr>
          <w:rStyle w:val="ctrl-3"/>
          <w:rFonts w:hint="eastAsia"/>
        </w:rPr>
        <w:t>value_type</w:t>
      </w:r>
      <w:r>
        <w:rPr>
          <w:rFonts w:hint="eastAsia"/>
        </w:rPr>
        <w:t>;</w:t>
      </w:r>
    </w:p>
    <w:p w:rsidR="00000000" w:rsidRDefault="003B0D60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typedef typename ht::hasher </w:t>
      </w:r>
      <w:r>
        <w:rPr>
          <w:rStyle w:val="ctrl-3"/>
          <w:rFonts w:hint="eastAsia"/>
        </w:rPr>
        <w:t>hasher</w:t>
      </w:r>
      <w:r>
        <w:rPr>
          <w:rFonts w:hint="eastAsia"/>
        </w:rPr>
        <w:t>;</w:t>
      </w:r>
    </w:p>
    <w:p w:rsidR="00000000" w:rsidRDefault="003B0D60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typedef typename ht::key_equal </w:t>
      </w:r>
      <w:r>
        <w:rPr>
          <w:rStyle w:val="ctrl-3"/>
          <w:rFonts w:hint="eastAsia"/>
        </w:rPr>
        <w:t>key_equal</w:t>
      </w:r>
      <w:r>
        <w:rPr>
          <w:rFonts w:hint="eastAsia"/>
        </w:rPr>
        <w:t>;</w:t>
      </w:r>
    </w:p>
    <w:p w:rsidR="00000000" w:rsidRDefault="003B0D60">
      <w:pPr>
        <w:pStyle w:val="ALT-L"/>
        <w:ind w:right="-1358"/>
        <w:rPr>
          <w:rFonts w:hint="eastAsia"/>
        </w:rPr>
      </w:pPr>
    </w:p>
    <w:p w:rsidR="00000000" w:rsidRDefault="003B0D60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typedef typename ht::size_type </w:t>
      </w:r>
      <w:r>
        <w:rPr>
          <w:rStyle w:val="ctrl-3"/>
          <w:rFonts w:hint="eastAsia"/>
        </w:rPr>
        <w:t>size_type</w:t>
      </w:r>
      <w:r>
        <w:rPr>
          <w:rFonts w:hint="eastAsia"/>
        </w:rPr>
        <w:t>;</w:t>
      </w:r>
    </w:p>
    <w:p w:rsidR="00000000" w:rsidRDefault="003B0D60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typedef typename ht::dif</w:t>
      </w:r>
      <w:r>
        <w:rPr>
          <w:rFonts w:hint="eastAsia"/>
        </w:rPr>
        <w:t xml:space="preserve">ference_type </w:t>
      </w:r>
      <w:r>
        <w:rPr>
          <w:rStyle w:val="ctrl-3"/>
          <w:rFonts w:hint="eastAsia"/>
        </w:rPr>
        <w:t>difference_type</w:t>
      </w:r>
      <w:r>
        <w:rPr>
          <w:rFonts w:hint="eastAsia"/>
        </w:rPr>
        <w:t>;</w:t>
      </w:r>
    </w:p>
    <w:p w:rsidR="00000000" w:rsidRDefault="003B0D60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typedef typename ht::const_pointer </w:t>
      </w:r>
      <w:r>
        <w:rPr>
          <w:rStyle w:val="ctrl-3"/>
          <w:rFonts w:hint="eastAsia"/>
        </w:rPr>
        <w:t>pointer</w:t>
      </w:r>
      <w:r>
        <w:rPr>
          <w:rFonts w:hint="eastAsia"/>
        </w:rPr>
        <w:t>;</w:t>
      </w:r>
    </w:p>
    <w:p w:rsidR="00000000" w:rsidRDefault="003B0D60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typedef typename ht::const_pointer </w:t>
      </w:r>
      <w:r>
        <w:rPr>
          <w:rStyle w:val="ctrl-3"/>
          <w:rFonts w:hint="eastAsia"/>
        </w:rPr>
        <w:t>const_pointer</w:t>
      </w:r>
      <w:r>
        <w:rPr>
          <w:rFonts w:hint="eastAsia"/>
        </w:rPr>
        <w:t>;</w:t>
      </w:r>
    </w:p>
    <w:p w:rsidR="00000000" w:rsidRDefault="003B0D60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typedef typename ht::const_reference </w:t>
      </w:r>
      <w:r>
        <w:rPr>
          <w:rStyle w:val="ctrl-3"/>
          <w:rFonts w:hint="eastAsia"/>
        </w:rPr>
        <w:t>reference</w:t>
      </w:r>
      <w:r>
        <w:rPr>
          <w:rFonts w:hint="eastAsia"/>
        </w:rPr>
        <w:t>;</w:t>
      </w:r>
    </w:p>
    <w:p w:rsidR="00000000" w:rsidRDefault="003B0D60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typedef typename ht::const_reference </w:t>
      </w:r>
      <w:r>
        <w:rPr>
          <w:rStyle w:val="ctrl-3"/>
          <w:rFonts w:hint="eastAsia"/>
        </w:rPr>
        <w:t>const_reference</w:t>
      </w:r>
      <w:r>
        <w:rPr>
          <w:rFonts w:hint="eastAsia"/>
        </w:rPr>
        <w:t>;</w:t>
      </w:r>
    </w:p>
    <w:p w:rsidR="00000000" w:rsidRDefault="003B0D60">
      <w:pPr>
        <w:pStyle w:val="ALT-L"/>
        <w:ind w:right="-1358"/>
        <w:rPr>
          <w:rFonts w:hint="eastAsia"/>
        </w:rPr>
      </w:pPr>
    </w:p>
    <w:p w:rsidR="00000000" w:rsidRDefault="003B0D60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typedef typename ht</w:t>
      </w:r>
      <w:r>
        <w:rPr>
          <w:rFonts w:hint="eastAsia"/>
        </w:rPr>
        <w:t xml:space="preserve">::const_iterator </w:t>
      </w:r>
      <w:r>
        <w:rPr>
          <w:rStyle w:val="ctrl-3"/>
          <w:rFonts w:hint="eastAsia"/>
        </w:rPr>
        <w:t>iterator</w:t>
      </w:r>
      <w:r>
        <w:rPr>
          <w:rFonts w:hint="eastAsia"/>
        </w:rPr>
        <w:t>;</w:t>
      </w:r>
    </w:p>
    <w:p w:rsidR="00000000" w:rsidRDefault="003B0D60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typedef typename ht::const_iterator </w:t>
      </w:r>
      <w:r>
        <w:rPr>
          <w:rStyle w:val="ctrl-3"/>
          <w:rFonts w:hint="eastAsia"/>
        </w:rPr>
        <w:t>const_iterator</w:t>
      </w:r>
      <w:r>
        <w:rPr>
          <w:rFonts w:hint="eastAsia"/>
        </w:rPr>
        <w:t>;</w:t>
      </w:r>
    </w:p>
    <w:p w:rsidR="00000000" w:rsidRDefault="003B0D60">
      <w:pPr>
        <w:pStyle w:val="ALT-L"/>
        <w:ind w:right="-1358"/>
        <w:rPr>
          <w:rFonts w:hint="eastAsia"/>
        </w:rPr>
      </w:pPr>
    </w:p>
    <w:p w:rsidR="00000000" w:rsidRDefault="003B0D60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hasher </w:t>
      </w:r>
      <w:r>
        <w:rPr>
          <w:rStyle w:val="ctrl-1"/>
          <w:rFonts w:hint="eastAsia"/>
        </w:rPr>
        <w:t>hash_funct</w:t>
      </w:r>
      <w:r>
        <w:rPr>
          <w:rFonts w:hint="eastAsia"/>
        </w:rPr>
        <w:t>() const { return rep.</w:t>
      </w:r>
      <w:r>
        <w:rPr>
          <w:rStyle w:val="ctrl-3"/>
          <w:rFonts w:hint="eastAsia"/>
        </w:rPr>
        <w:t>hash_funct</w:t>
      </w:r>
      <w:r>
        <w:rPr>
          <w:rFonts w:hint="eastAsia"/>
        </w:rPr>
        <w:t>(); }</w:t>
      </w:r>
    </w:p>
    <w:p w:rsidR="00000000" w:rsidRDefault="003B0D60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key_equal </w:t>
      </w:r>
      <w:r>
        <w:rPr>
          <w:rStyle w:val="ctrl-1"/>
          <w:rFonts w:hint="eastAsia"/>
        </w:rPr>
        <w:t>key_eq</w:t>
      </w:r>
      <w:r>
        <w:rPr>
          <w:rFonts w:hint="eastAsia"/>
        </w:rPr>
        <w:t>() const { return rep.</w:t>
      </w:r>
      <w:r>
        <w:rPr>
          <w:rStyle w:val="ctrl-3"/>
          <w:rFonts w:hint="eastAsia"/>
        </w:rPr>
        <w:t>key_eq</w:t>
      </w:r>
      <w:r>
        <w:rPr>
          <w:rFonts w:hint="eastAsia"/>
        </w:rPr>
        <w:t>(); }</w:t>
      </w:r>
    </w:p>
    <w:p w:rsidR="00000000" w:rsidRDefault="003B0D60">
      <w:pPr>
        <w:pStyle w:val="ALT-L"/>
        <w:ind w:right="-1358"/>
        <w:rPr>
          <w:rFonts w:hint="eastAsia"/>
        </w:rPr>
      </w:pPr>
    </w:p>
    <w:p w:rsidR="00000000" w:rsidRDefault="003B0D60">
      <w:pPr>
        <w:pStyle w:val="ALT-L"/>
        <w:ind w:right="-1358"/>
      </w:pPr>
      <w:r>
        <w:rPr>
          <w:rFonts w:hint="eastAsia"/>
        </w:rPr>
        <w:t>public:</w:t>
      </w:r>
    </w:p>
    <w:p w:rsidR="00000000" w:rsidRDefault="003B0D60">
      <w:pPr>
        <w:pStyle w:val="ALT-L"/>
        <w:ind w:right="-1358"/>
        <w:rPr>
          <w:rStyle w:val="ctrl-2"/>
          <w:rFonts w:hint="eastAsia"/>
        </w:rPr>
      </w:pPr>
      <w:r>
        <w:t xml:space="preserve">  </w:t>
      </w:r>
      <w:r>
        <w:rPr>
          <w:rStyle w:val="ctrl-2"/>
        </w:rPr>
        <w:t xml:space="preserve">// </w:t>
      </w:r>
      <w:r>
        <w:rPr>
          <w:rStyle w:val="ctrl-2"/>
          <w:rFonts w:hint="eastAsia"/>
        </w:rPr>
        <w:t>預設使用大小為</w:t>
      </w:r>
      <w:r>
        <w:rPr>
          <w:rStyle w:val="ctrl-2"/>
          <w:rFonts w:hint="eastAsia"/>
        </w:rPr>
        <w:t>100</w:t>
      </w:r>
      <w:r>
        <w:rPr>
          <w:rStyle w:val="ctrl-2"/>
          <w:rFonts w:hint="eastAsia"/>
        </w:rPr>
        <w:t>的表格。將由</w:t>
      </w:r>
      <w:r>
        <w:rPr>
          <w:rStyle w:val="ctrl-2"/>
        </w:rPr>
        <w:t xml:space="preserve">hash table </w:t>
      </w:r>
      <w:r>
        <w:rPr>
          <w:rStyle w:val="ctrl-2"/>
          <w:rFonts w:hint="eastAsia"/>
        </w:rPr>
        <w:t>調整為最接近且較大之質數</w:t>
      </w:r>
    </w:p>
    <w:p w:rsidR="00000000" w:rsidRDefault="003B0D60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</w:t>
      </w:r>
      <w:r>
        <w:rPr>
          <w:rStyle w:val="ctrl-1"/>
          <w:rFonts w:hint="eastAsia"/>
        </w:rPr>
        <w:t>hash_set</w:t>
      </w:r>
      <w:r>
        <w:rPr>
          <w:rFonts w:hint="eastAsia"/>
        </w:rPr>
        <w:t>() : rep(</w:t>
      </w:r>
      <w:r>
        <w:rPr>
          <w:rStyle w:val="ctrl-3"/>
          <w:rFonts w:hint="eastAsia"/>
        </w:rPr>
        <w:t>100</w:t>
      </w:r>
      <w:r>
        <w:rPr>
          <w:rFonts w:hint="eastAsia"/>
        </w:rPr>
        <w:t>, hasher(), key_equal()) {}</w:t>
      </w:r>
    </w:p>
    <w:p w:rsidR="00000000" w:rsidRDefault="003B0D60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explicit </w:t>
      </w:r>
      <w:r>
        <w:rPr>
          <w:rStyle w:val="ctrl-1"/>
          <w:rFonts w:hint="eastAsia"/>
        </w:rPr>
        <w:t>hash_set</w:t>
      </w:r>
      <w:r>
        <w:rPr>
          <w:rFonts w:hint="eastAsia"/>
        </w:rPr>
        <w:t>(size_type n) : rep(</w:t>
      </w:r>
      <w:r>
        <w:rPr>
          <w:rStyle w:val="ctrl-3"/>
          <w:rFonts w:hint="eastAsia"/>
        </w:rPr>
        <w:t>n</w:t>
      </w:r>
      <w:r>
        <w:rPr>
          <w:rFonts w:hint="eastAsia"/>
        </w:rPr>
        <w:t>, hasher(), key_equal()) {}</w:t>
      </w:r>
    </w:p>
    <w:p w:rsidR="00000000" w:rsidRDefault="003B0D60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</w:t>
      </w:r>
      <w:r>
        <w:rPr>
          <w:rStyle w:val="ctrl-1"/>
          <w:rFonts w:hint="eastAsia"/>
        </w:rPr>
        <w:t>hash_set</w:t>
      </w:r>
      <w:r>
        <w:rPr>
          <w:rFonts w:hint="eastAsia"/>
        </w:rPr>
        <w:t>(size_type n, const hasher&amp; hf) : rep(n, hf, key_equal()) {}</w:t>
      </w:r>
    </w:p>
    <w:p w:rsidR="00000000" w:rsidRDefault="003B0D60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</w:t>
      </w:r>
      <w:r>
        <w:rPr>
          <w:rStyle w:val="ctrl-1"/>
          <w:rFonts w:hint="eastAsia"/>
        </w:rPr>
        <w:t>hash_set</w:t>
      </w:r>
      <w:r>
        <w:rPr>
          <w:rFonts w:hint="eastAsia"/>
        </w:rPr>
        <w:t>(size_type n, con</w:t>
      </w:r>
      <w:r>
        <w:rPr>
          <w:rFonts w:hint="eastAsia"/>
        </w:rPr>
        <w:t>st hasher&amp; hf, const key_equal&amp; eql)</w:t>
      </w:r>
    </w:p>
    <w:p w:rsidR="00000000" w:rsidRDefault="003B0D60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  : rep(n, hf, eql) {}</w:t>
      </w:r>
    </w:p>
    <w:p w:rsidR="00000000" w:rsidRDefault="003B0D60">
      <w:pPr>
        <w:pStyle w:val="ALT-L"/>
        <w:ind w:right="-1358"/>
        <w:rPr>
          <w:rFonts w:hint="eastAsia"/>
        </w:rPr>
      </w:pPr>
    </w:p>
    <w:p w:rsidR="00000000" w:rsidRDefault="003B0D60">
      <w:pPr>
        <w:pStyle w:val="ALT-L"/>
        <w:ind w:right="-135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以下，安插動作全部使用</w:t>
      </w:r>
      <w:r>
        <w:rPr>
          <w:rStyle w:val="ctrl-2"/>
        </w:rPr>
        <w:t xml:space="preserve"> insert_unique()</w:t>
      </w:r>
      <w:r>
        <w:rPr>
          <w:rStyle w:val="ctrl-2"/>
          <w:rFonts w:hint="eastAsia"/>
        </w:rPr>
        <w:t>，不允許鍵值重複。</w:t>
      </w:r>
    </w:p>
    <w:p w:rsidR="00000000" w:rsidRDefault="003B0D60">
      <w:pPr>
        <w:pStyle w:val="ALT-L"/>
        <w:ind w:right="-1358"/>
        <w:rPr>
          <w:rFonts w:hint="eastAsia"/>
        </w:rPr>
      </w:pPr>
      <w:r>
        <w:rPr>
          <w:rFonts w:hint="eastAsia"/>
        </w:rPr>
        <w:t>#ifdef __STL_MEMBER_TEMPLATES</w:t>
      </w:r>
    </w:p>
    <w:p w:rsidR="00000000" w:rsidRDefault="003B0D60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template &lt;class InputIterator&gt;</w:t>
      </w:r>
    </w:p>
    <w:p w:rsidR="00000000" w:rsidRDefault="003B0D60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</w:t>
      </w:r>
      <w:r>
        <w:rPr>
          <w:rStyle w:val="ctrl-1"/>
          <w:rFonts w:hint="eastAsia"/>
        </w:rPr>
        <w:t>hash_set</w:t>
      </w:r>
      <w:r>
        <w:rPr>
          <w:rFonts w:hint="eastAsia"/>
        </w:rPr>
        <w:t>(InputIterator f, InputIterator l)</w:t>
      </w:r>
    </w:p>
    <w:p w:rsidR="00000000" w:rsidRDefault="003B0D60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  : rep(100, hasher(), key_equal()) { rep.</w:t>
      </w:r>
      <w:r>
        <w:rPr>
          <w:rStyle w:val="ctrl-3"/>
          <w:rFonts w:hint="eastAsia"/>
        </w:rPr>
        <w:t>i</w:t>
      </w:r>
      <w:r>
        <w:rPr>
          <w:rStyle w:val="ctrl-3"/>
          <w:rFonts w:hint="eastAsia"/>
        </w:rPr>
        <w:t>nsert_unique</w:t>
      </w:r>
      <w:r>
        <w:rPr>
          <w:rFonts w:hint="eastAsia"/>
        </w:rPr>
        <w:t>(f, l); }</w:t>
      </w:r>
    </w:p>
    <w:p w:rsidR="00000000" w:rsidRDefault="003B0D60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template &lt;class InputIterator&gt;</w:t>
      </w:r>
    </w:p>
    <w:p w:rsidR="00000000" w:rsidRDefault="003B0D60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</w:t>
      </w:r>
      <w:r>
        <w:rPr>
          <w:rStyle w:val="ctrl-1"/>
          <w:rFonts w:hint="eastAsia"/>
        </w:rPr>
        <w:t>hash_set</w:t>
      </w:r>
      <w:r>
        <w:rPr>
          <w:rFonts w:hint="eastAsia"/>
        </w:rPr>
        <w:t>(InputIterator f, InputIterator l, size_type n)</w:t>
      </w:r>
    </w:p>
    <w:p w:rsidR="00000000" w:rsidRDefault="003B0D60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  : rep(n, hasher(), key_equal()) { rep.</w:t>
      </w:r>
      <w:r>
        <w:rPr>
          <w:rStyle w:val="ctrl-3"/>
          <w:rFonts w:hint="eastAsia"/>
        </w:rPr>
        <w:t>insert_unique</w:t>
      </w:r>
      <w:r>
        <w:rPr>
          <w:rFonts w:hint="eastAsia"/>
        </w:rPr>
        <w:t>(f, l); }</w:t>
      </w:r>
    </w:p>
    <w:p w:rsidR="00000000" w:rsidRDefault="003B0D60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template &lt;class InputIterator&gt;</w:t>
      </w:r>
    </w:p>
    <w:p w:rsidR="00000000" w:rsidRDefault="003B0D60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</w:t>
      </w:r>
      <w:r>
        <w:rPr>
          <w:rStyle w:val="ctrl-1"/>
          <w:rFonts w:hint="eastAsia"/>
        </w:rPr>
        <w:t>hash_set</w:t>
      </w:r>
      <w:r>
        <w:rPr>
          <w:rFonts w:hint="eastAsia"/>
        </w:rPr>
        <w:t xml:space="preserve">(InputIterator f, InputIterator l, </w:t>
      </w:r>
      <w:r>
        <w:rPr>
          <w:rFonts w:hint="eastAsia"/>
        </w:rPr>
        <w:t>size_type n,</w:t>
      </w:r>
    </w:p>
    <w:p w:rsidR="00000000" w:rsidRDefault="003B0D60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         const hasher&amp; hf)</w:t>
      </w:r>
    </w:p>
    <w:p w:rsidR="00000000" w:rsidRDefault="003B0D60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  : rep(n, hf, key_equal()) { rep.</w:t>
      </w:r>
      <w:r>
        <w:rPr>
          <w:rStyle w:val="ctrl-3"/>
          <w:rFonts w:hint="eastAsia"/>
        </w:rPr>
        <w:t>insert_unique</w:t>
      </w:r>
      <w:r>
        <w:rPr>
          <w:rFonts w:hint="eastAsia"/>
        </w:rPr>
        <w:t>(f, l); }</w:t>
      </w:r>
    </w:p>
    <w:p w:rsidR="00000000" w:rsidRDefault="003B0D60">
      <w:pPr>
        <w:pStyle w:val="ALT-L"/>
        <w:ind w:right="-1358"/>
        <w:rPr>
          <w:rFonts w:hint="eastAsia"/>
        </w:rPr>
      </w:pPr>
      <w:r>
        <w:rPr>
          <w:rFonts w:hint="eastAsia"/>
        </w:rPr>
        <w:lastRenderedPageBreak/>
        <w:t xml:space="preserve">  template &lt;class InputIterator&gt;</w:t>
      </w:r>
    </w:p>
    <w:p w:rsidR="00000000" w:rsidRDefault="003B0D60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</w:t>
      </w:r>
      <w:r>
        <w:rPr>
          <w:rStyle w:val="ctrl-1"/>
          <w:rFonts w:hint="eastAsia"/>
        </w:rPr>
        <w:t>hash_set</w:t>
      </w:r>
      <w:r>
        <w:rPr>
          <w:rFonts w:hint="eastAsia"/>
        </w:rPr>
        <w:t>(InputIterator f, InputIterator l, size_type n,</w:t>
      </w:r>
    </w:p>
    <w:p w:rsidR="00000000" w:rsidRDefault="003B0D60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         const hasher&amp; hf, const key_equal&amp; eql)</w:t>
      </w:r>
    </w:p>
    <w:p w:rsidR="00000000" w:rsidRDefault="003B0D60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  : rep(n, </w:t>
      </w:r>
      <w:r>
        <w:rPr>
          <w:rFonts w:hint="eastAsia"/>
        </w:rPr>
        <w:t>hf, eql) { rep.</w:t>
      </w:r>
      <w:r>
        <w:rPr>
          <w:rStyle w:val="ctrl-3"/>
          <w:rFonts w:hint="eastAsia"/>
        </w:rPr>
        <w:t>insert_unique</w:t>
      </w:r>
      <w:r>
        <w:rPr>
          <w:rFonts w:hint="eastAsia"/>
        </w:rPr>
        <w:t>(f, l); }</w:t>
      </w:r>
    </w:p>
    <w:p w:rsidR="00000000" w:rsidRDefault="003B0D60">
      <w:pPr>
        <w:pStyle w:val="ALT-L"/>
        <w:ind w:right="-1358"/>
        <w:rPr>
          <w:rFonts w:hint="eastAsia"/>
        </w:rPr>
      </w:pPr>
      <w:r>
        <w:rPr>
          <w:rFonts w:hint="eastAsia"/>
        </w:rPr>
        <w:t>#else</w:t>
      </w:r>
    </w:p>
    <w:p w:rsidR="00000000" w:rsidRDefault="003B0D60">
      <w:pPr>
        <w:pStyle w:val="ALT-L"/>
        <w:ind w:right="-1358"/>
        <w:rPr>
          <w:rFonts w:hint="eastAsia"/>
        </w:rPr>
      </w:pPr>
    </w:p>
    <w:p w:rsidR="00000000" w:rsidRDefault="003B0D60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</w:t>
      </w:r>
      <w:r>
        <w:rPr>
          <w:rStyle w:val="ctrl-1"/>
          <w:rFonts w:hint="eastAsia"/>
        </w:rPr>
        <w:t>hash_set</w:t>
      </w:r>
      <w:r>
        <w:rPr>
          <w:rFonts w:hint="eastAsia"/>
        </w:rPr>
        <w:t>(const value_type* f, const value_type* l)</w:t>
      </w:r>
    </w:p>
    <w:p w:rsidR="00000000" w:rsidRDefault="003B0D60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  : rep(100, hasher(), key_equal()) { rep.</w:t>
      </w:r>
      <w:r>
        <w:rPr>
          <w:rStyle w:val="ctrl-3"/>
          <w:rFonts w:hint="eastAsia"/>
        </w:rPr>
        <w:t>insert_unique</w:t>
      </w:r>
      <w:r>
        <w:rPr>
          <w:rFonts w:hint="eastAsia"/>
        </w:rPr>
        <w:t>(f, l); }</w:t>
      </w:r>
    </w:p>
    <w:p w:rsidR="00000000" w:rsidRDefault="003B0D60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</w:t>
      </w:r>
      <w:r>
        <w:rPr>
          <w:rStyle w:val="ctrl-1"/>
          <w:rFonts w:hint="eastAsia"/>
        </w:rPr>
        <w:t>hash_set</w:t>
      </w:r>
      <w:r>
        <w:rPr>
          <w:rFonts w:hint="eastAsia"/>
        </w:rPr>
        <w:t>(const value_type* f, const value_type* l, size_type n)</w:t>
      </w:r>
    </w:p>
    <w:p w:rsidR="00000000" w:rsidRDefault="003B0D60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  : rep(n, hasher(), ke</w:t>
      </w:r>
      <w:r>
        <w:rPr>
          <w:rFonts w:hint="eastAsia"/>
        </w:rPr>
        <w:t>y_equal()) { rep.</w:t>
      </w:r>
      <w:r>
        <w:rPr>
          <w:rStyle w:val="ctrl-3"/>
          <w:rFonts w:hint="eastAsia"/>
        </w:rPr>
        <w:t>insert_unique</w:t>
      </w:r>
      <w:r>
        <w:rPr>
          <w:rFonts w:hint="eastAsia"/>
        </w:rPr>
        <w:t>(f, l); }</w:t>
      </w:r>
    </w:p>
    <w:p w:rsidR="00000000" w:rsidRDefault="003B0D60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</w:t>
      </w:r>
      <w:r>
        <w:rPr>
          <w:rStyle w:val="ctrl-1"/>
          <w:rFonts w:hint="eastAsia"/>
        </w:rPr>
        <w:t>hash_set</w:t>
      </w:r>
      <w:r>
        <w:rPr>
          <w:rFonts w:hint="eastAsia"/>
        </w:rPr>
        <w:t>(const value_type* f, const value_type* l, size_type n,</w:t>
      </w:r>
    </w:p>
    <w:p w:rsidR="00000000" w:rsidRDefault="003B0D60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         const hasher&amp; hf)</w:t>
      </w:r>
    </w:p>
    <w:p w:rsidR="00000000" w:rsidRDefault="003B0D60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  : rep(n, hf, key_equal()) { rep.</w:t>
      </w:r>
      <w:r>
        <w:rPr>
          <w:rStyle w:val="ctrl-3"/>
          <w:rFonts w:hint="eastAsia"/>
        </w:rPr>
        <w:t>insert_unique</w:t>
      </w:r>
      <w:r>
        <w:rPr>
          <w:rFonts w:hint="eastAsia"/>
        </w:rPr>
        <w:t>(f, l); }</w:t>
      </w:r>
    </w:p>
    <w:p w:rsidR="00000000" w:rsidRDefault="003B0D60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</w:t>
      </w:r>
      <w:r>
        <w:rPr>
          <w:rStyle w:val="ctrl-1"/>
          <w:rFonts w:hint="eastAsia"/>
        </w:rPr>
        <w:t>hash_set</w:t>
      </w:r>
      <w:r>
        <w:rPr>
          <w:rFonts w:hint="eastAsia"/>
        </w:rPr>
        <w:t>(const value_type* f, const value_type* l, size_type</w:t>
      </w:r>
      <w:r>
        <w:rPr>
          <w:rFonts w:hint="eastAsia"/>
        </w:rPr>
        <w:t xml:space="preserve"> n,</w:t>
      </w:r>
    </w:p>
    <w:p w:rsidR="00000000" w:rsidRDefault="003B0D60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         const hasher&amp; hf, const key_equal&amp; eql)</w:t>
      </w:r>
    </w:p>
    <w:p w:rsidR="00000000" w:rsidRDefault="003B0D60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  : rep(n, hf, eql) { rep.</w:t>
      </w:r>
      <w:r>
        <w:rPr>
          <w:rStyle w:val="ctrl-3"/>
          <w:rFonts w:hint="eastAsia"/>
        </w:rPr>
        <w:t>insert_unique</w:t>
      </w:r>
      <w:r>
        <w:rPr>
          <w:rFonts w:hint="eastAsia"/>
        </w:rPr>
        <w:t>(f, l); }</w:t>
      </w:r>
    </w:p>
    <w:p w:rsidR="00000000" w:rsidRDefault="003B0D60">
      <w:pPr>
        <w:pStyle w:val="ALT-L"/>
        <w:ind w:right="-1358"/>
        <w:rPr>
          <w:rFonts w:hint="eastAsia"/>
        </w:rPr>
      </w:pPr>
    </w:p>
    <w:p w:rsidR="00000000" w:rsidRDefault="003B0D60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</w:t>
      </w:r>
      <w:r>
        <w:rPr>
          <w:rStyle w:val="ctrl-1"/>
          <w:rFonts w:hint="eastAsia"/>
        </w:rPr>
        <w:t>hash_set</w:t>
      </w:r>
      <w:r>
        <w:rPr>
          <w:rFonts w:hint="eastAsia"/>
        </w:rPr>
        <w:t>(const_iterator f, const_iterator l)</w:t>
      </w:r>
    </w:p>
    <w:p w:rsidR="00000000" w:rsidRDefault="003B0D60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  : rep(100, hasher(), key_equal()) { rep.</w:t>
      </w:r>
      <w:r>
        <w:rPr>
          <w:rStyle w:val="ctrl-3"/>
          <w:rFonts w:hint="eastAsia"/>
        </w:rPr>
        <w:t>insert_unique</w:t>
      </w:r>
      <w:r>
        <w:rPr>
          <w:rFonts w:hint="eastAsia"/>
        </w:rPr>
        <w:t>(f, l); }</w:t>
      </w:r>
    </w:p>
    <w:p w:rsidR="00000000" w:rsidRDefault="003B0D60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</w:t>
      </w:r>
      <w:r>
        <w:rPr>
          <w:rStyle w:val="ctrl-1"/>
          <w:rFonts w:hint="eastAsia"/>
        </w:rPr>
        <w:t>hash_set</w:t>
      </w:r>
      <w:r>
        <w:rPr>
          <w:rFonts w:hint="eastAsia"/>
        </w:rPr>
        <w:t>(const_iterator f, const_</w:t>
      </w:r>
      <w:r>
        <w:rPr>
          <w:rFonts w:hint="eastAsia"/>
        </w:rPr>
        <w:t>iterator l, size_type n)</w:t>
      </w:r>
    </w:p>
    <w:p w:rsidR="00000000" w:rsidRDefault="003B0D60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  : rep(n, hasher(), key_equal()) { rep.</w:t>
      </w:r>
      <w:r>
        <w:rPr>
          <w:rStyle w:val="ctrl-3"/>
          <w:rFonts w:hint="eastAsia"/>
        </w:rPr>
        <w:t>insert_unique</w:t>
      </w:r>
      <w:r>
        <w:rPr>
          <w:rFonts w:hint="eastAsia"/>
        </w:rPr>
        <w:t>(f, l); }</w:t>
      </w:r>
    </w:p>
    <w:p w:rsidR="00000000" w:rsidRDefault="003B0D60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</w:t>
      </w:r>
      <w:r>
        <w:rPr>
          <w:rStyle w:val="ctrl-1"/>
          <w:rFonts w:hint="eastAsia"/>
        </w:rPr>
        <w:t>hash_set</w:t>
      </w:r>
      <w:r>
        <w:rPr>
          <w:rFonts w:hint="eastAsia"/>
        </w:rPr>
        <w:t>(const_iterator f, const_iterator l, size_type n,</w:t>
      </w:r>
    </w:p>
    <w:p w:rsidR="00000000" w:rsidRDefault="003B0D60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         const hasher&amp; hf)</w:t>
      </w:r>
    </w:p>
    <w:p w:rsidR="00000000" w:rsidRDefault="003B0D60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  : rep(n, hf, key_equal()) { rep.</w:t>
      </w:r>
      <w:r>
        <w:rPr>
          <w:rStyle w:val="ctrl-3"/>
          <w:rFonts w:hint="eastAsia"/>
        </w:rPr>
        <w:t>insert_unique</w:t>
      </w:r>
      <w:r>
        <w:rPr>
          <w:rFonts w:hint="eastAsia"/>
        </w:rPr>
        <w:t>(f, l); }</w:t>
      </w:r>
    </w:p>
    <w:p w:rsidR="00000000" w:rsidRDefault="003B0D60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</w:t>
      </w:r>
      <w:r>
        <w:rPr>
          <w:rStyle w:val="ctrl-1"/>
          <w:rFonts w:hint="eastAsia"/>
        </w:rPr>
        <w:t>hash_set</w:t>
      </w:r>
      <w:r>
        <w:rPr>
          <w:rFonts w:hint="eastAsia"/>
        </w:rPr>
        <w:t>(const_i</w:t>
      </w:r>
      <w:r>
        <w:rPr>
          <w:rFonts w:hint="eastAsia"/>
        </w:rPr>
        <w:t>terator f, const_iterator l, size_type n,</w:t>
      </w:r>
    </w:p>
    <w:p w:rsidR="00000000" w:rsidRDefault="003B0D60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         const hasher&amp; hf, const key_equal&amp; eql)</w:t>
      </w:r>
    </w:p>
    <w:p w:rsidR="00000000" w:rsidRDefault="003B0D60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  : rep(n, hf, eql) { rep.</w:t>
      </w:r>
      <w:r>
        <w:rPr>
          <w:rStyle w:val="ctrl-3"/>
          <w:rFonts w:hint="eastAsia"/>
        </w:rPr>
        <w:t>insert_unique</w:t>
      </w:r>
      <w:r>
        <w:rPr>
          <w:rFonts w:hint="eastAsia"/>
        </w:rPr>
        <w:t>(f, l); }</w:t>
      </w:r>
    </w:p>
    <w:p w:rsidR="00000000" w:rsidRDefault="003B0D60">
      <w:pPr>
        <w:pStyle w:val="ALT-L"/>
        <w:ind w:right="-1358"/>
        <w:rPr>
          <w:rFonts w:hint="eastAsia"/>
        </w:rPr>
      </w:pPr>
      <w:r>
        <w:rPr>
          <w:rFonts w:hint="eastAsia"/>
        </w:rPr>
        <w:t>#endif /*__STL_MEMBER_TEMPLATES */</w:t>
      </w:r>
    </w:p>
    <w:p w:rsidR="00000000" w:rsidRDefault="003B0D60">
      <w:pPr>
        <w:pStyle w:val="ALT-L"/>
        <w:ind w:right="-1358"/>
        <w:rPr>
          <w:rFonts w:hint="eastAsia"/>
        </w:rPr>
      </w:pPr>
    </w:p>
    <w:p w:rsidR="00000000" w:rsidRDefault="003B0D60">
      <w:pPr>
        <w:pStyle w:val="ALT-L"/>
        <w:ind w:right="-1358"/>
        <w:rPr>
          <w:rFonts w:hint="eastAsia"/>
        </w:rPr>
      </w:pPr>
      <w:r>
        <w:rPr>
          <w:rFonts w:hint="eastAsia"/>
        </w:rPr>
        <w:t>public:</w:t>
      </w:r>
    </w:p>
    <w:p w:rsidR="00000000" w:rsidRDefault="003B0D60">
      <w:pPr>
        <w:pStyle w:val="ALT-L"/>
        <w:ind w:right="-1358"/>
        <w:rPr>
          <w:rStyle w:val="ctrl-2"/>
          <w:rFonts w:hint="eastAsia"/>
        </w:rPr>
      </w:pPr>
      <w:r>
        <w:rPr>
          <w:rFonts w:hint="eastAsia"/>
        </w:rPr>
        <w:t xml:space="preserve">  </w:t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所有操作幾乎都有</w:t>
      </w:r>
      <w:r>
        <w:rPr>
          <w:rStyle w:val="ctrl-2"/>
        </w:rPr>
        <w:t xml:space="preserve"> hash table </w:t>
      </w:r>
      <w:r>
        <w:rPr>
          <w:rStyle w:val="ctrl-2"/>
          <w:rFonts w:hint="eastAsia"/>
        </w:rPr>
        <w:t>對應版本。轉呼叫就行。</w:t>
      </w:r>
    </w:p>
    <w:p w:rsidR="00000000" w:rsidRDefault="003B0D60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size_type </w:t>
      </w:r>
      <w:r>
        <w:rPr>
          <w:rStyle w:val="ctrl-1"/>
          <w:rFonts w:hint="eastAsia"/>
        </w:rPr>
        <w:t>size</w:t>
      </w:r>
      <w:r>
        <w:rPr>
          <w:rFonts w:hint="eastAsia"/>
        </w:rPr>
        <w:t>() const { retu</w:t>
      </w:r>
      <w:r>
        <w:rPr>
          <w:rFonts w:hint="eastAsia"/>
        </w:rPr>
        <w:t>rn rep.</w:t>
      </w:r>
      <w:r>
        <w:rPr>
          <w:rStyle w:val="ctrl-3"/>
          <w:rFonts w:hint="eastAsia"/>
        </w:rPr>
        <w:t>size</w:t>
      </w:r>
      <w:r>
        <w:rPr>
          <w:rFonts w:hint="eastAsia"/>
        </w:rPr>
        <w:t>(); }</w:t>
      </w:r>
    </w:p>
    <w:p w:rsidR="00000000" w:rsidRDefault="003B0D60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size_type </w:t>
      </w:r>
      <w:r>
        <w:rPr>
          <w:rStyle w:val="ctrl-1"/>
          <w:rFonts w:hint="eastAsia"/>
        </w:rPr>
        <w:t>max_size</w:t>
      </w:r>
      <w:r>
        <w:rPr>
          <w:rFonts w:hint="eastAsia"/>
        </w:rPr>
        <w:t>() const { return rep.</w:t>
      </w:r>
      <w:r>
        <w:rPr>
          <w:rStyle w:val="ctrl-3"/>
          <w:rFonts w:hint="eastAsia"/>
        </w:rPr>
        <w:t>max_size</w:t>
      </w:r>
      <w:r>
        <w:rPr>
          <w:rFonts w:hint="eastAsia"/>
        </w:rPr>
        <w:t>(); }</w:t>
      </w:r>
    </w:p>
    <w:p w:rsidR="00000000" w:rsidRDefault="003B0D60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bool </w:t>
      </w:r>
      <w:r>
        <w:rPr>
          <w:rStyle w:val="ctrl-1"/>
          <w:rFonts w:hint="eastAsia"/>
        </w:rPr>
        <w:t>empty</w:t>
      </w:r>
      <w:r>
        <w:rPr>
          <w:rFonts w:hint="eastAsia"/>
        </w:rPr>
        <w:t>() const { return rep.</w:t>
      </w:r>
      <w:r>
        <w:rPr>
          <w:rStyle w:val="ctrl-3"/>
          <w:rFonts w:hint="eastAsia"/>
        </w:rPr>
        <w:t>empty</w:t>
      </w:r>
      <w:r>
        <w:rPr>
          <w:rFonts w:hint="eastAsia"/>
        </w:rPr>
        <w:t>(); }</w:t>
      </w:r>
    </w:p>
    <w:p w:rsidR="00000000" w:rsidRDefault="003B0D60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void </w:t>
      </w:r>
      <w:r>
        <w:rPr>
          <w:rStyle w:val="ctrl-1"/>
          <w:rFonts w:hint="eastAsia"/>
        </w:rPr>
        <w:t>swap</w:t>
      </w:r>
      <w:r>
        <w:rPr>
          <w:rFonts w:hint="eastAsia"/>
        </w:rPr>
        <w:t>(hash_set&amp; hs) { rep.</w:t>
      </w:r>
      <w:r>
        <w:rPr>
          <w:rStyle w:val="ctrl-3"/>
          <w:rFonts w:hint="eastAsia"/>
        </w:rPr>
        <w:t>swap</w:t>
      </w:r>
      <w:r>
        <w:rPr>
          <w:rFonts w:hint="eastAsia"/>
        </w:rPr>
        <w:t>(hs.rep); }</w:t>
      </w:r>
    </w:p>
    <w:p w:rsidR="00000000" w:rsidRDefault="003B0D60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friend bool </w:t>
      </w:r>
      <w:r>
        <w:rPr>
          <w:rStyle w:val="ctrl-1"/>
          <w:rFonts w:hint="eastAsia"/>
        </w:rPr>
        <w:t>operator==</w:t>
      </w:r>
      <w:r>
        <w:rPr>
          <w:rFonts w:hint="eastAsia"/>
        </w:rPr>
        <w:t xml:space="preserve"> __STL_NULL_TMPL_ARGS (const hash_set&amp;,</w:t>
      </w:r>
    </w:p>
    <w:p w:rsidR="00000000" w:rsidRDefault="003B0D60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                        </w:t>
      </w:r>
      <w:r>
        <w:rPr>
          <w:rFonts w:hint="eastAsia"/>
        </w:rPr>
        <w:t xml:space="preserve">                     const hash_set&amp;);</w:t>
      </w:r>
    </w:p>
    <w:p w:rsidR="00000000" w:rsidRDefault="003B0D60">
      <w:pPr>
        <w:pStyle w:val="ALT-L"/>
        <w:ind w:right="-1358"/>
        <w:rPr>
          <w:rFonts w:hint="eastAsia"/>
        </w:rPr>
      </w:pPr>
    </w:p>
    <w:p w:rsidR="00000000" w:rsidRDefault="003B0D60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iterator </w:t>
      </w:r>
      <w:r>
        <w:rPr>
          <w:rStyle w:val="ctrl-1"/>
          <w:rFonts w:hint="eastAsia"/>
        </w:rPr>
        <w:t>begin</w:t>
      </w:r>
      <w:r>
        <w:rPr>
          <w:rFonts w:hint="eastAsia"/>
        </w:rPr>
        <w:t>() const { return rep.</w:t>
      </w:r>
      <w:r>
        <w:rPr>
          <w:rStyle w:val="ctrl-3"/>
          <w:rFonts w:hint="eastAsia"/>
        </w:rPr>
        <w:t>begin</w:t>
      </w:r>
      <w:r>
        <w:rPr>
          <w:rFonts w:hint="eastAsia"/>
        </w:rPr>
        <w:t>(); }</w:t>
      </w:r>
    </w:p>
    <w:p w:rsidR="00000000" w:rsidRDefault="003B0D60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iterator </w:t>
      </w:r>
      <w:r>
        <w:rPr>
          <w:rStyle w:val="ctrl-1"/>
          <w:rFonts w:hint="eastAsia"/>
        </w:rPr>
        <w:t>end</w:t>
      </w:r>
      <w:r>
        <w:rPr>
          <w:rFonts w:hint="eastAsia"/>
        </w:rPr>
        <w:t>() const { return rep.</w:t>
      </w:r>
      <w:r>
        <w:rPr>
          <w:rStyle w:val="ctrl-3"/>
          <w:rFonts w:hint="eastAsia"/>
        </w:rPr>
        <w:t>end</w:t>
      </w:r>
      <w:r>
        <w:rPr>
          <w:rFonts w:hint="eastAsia"/>
        </w:rPr>
        <w:t>(); }</w:t>
      </w:r>
    </w:p>
    <w:p w:rsidR="00000000" w:rsidRDefault="003B0D60">
      <w:pPr>
        <w:pStyle w:val="ALT-L"/>
        <w:ind w:right="-1358"/>
        <w:rPr>
          <w:rFonts w:hint="eastAsia"/>
        </w:rPr>
      </w:pPr>
    </w:p>
    <w:p w:rsidR="00000000" w:rsidRDefault="003B0D60">
      <w:pPr>
        <w:pStyle w:val="ALT-L"/>
        <w:ind w:right="-1358"/>
        <w:rPr>
          <w:rFonts w:hint="eastAsia"/>
        </w:rPr>
      </w:pPr>
      <w:r>
        <w:rPr>
          <w:rFonts w:hint="eastAsia"/>
        </w:rPr>
        <w:t>public:</w:t>
      </w:r>
    </w:p>
    <w:p w:rsidR="00000000" w:rsidRDefault="003B0D60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pair&lt;iterator, bool&gt; </w:t>
      </w:r>
      <w:r>
        <w:rPr>
          <w:rStyle w:val="ctrl-1"/>
          <w:rFonts w:hint="eastAsia"/>
        </w:rPr>
        <w:t>insert</w:t>
      </w:r>
      <w:r>
        <w:rPr>
          <w:rFonts w:hint="eastAsia"/>
        </w:rPr>
        <w:t>(const value_type&amp; obj)</w:t>
      </w:r>
    </w:p>
    <w:p w:rsidR="00000000" w:rsidRDefault="003B0D60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  {</w:t>
      </w:r>
    </w:p>
    <w:p w:rsidR="00000000" w:rsidRDefault="003B0D60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    pair&lt;typename ht::iterator, bool&gt; p = </w:t>
      </w:r>
      <w:r>
        <w:rPr>
          <w:rStyle w:val="ctrl-1"/>
          <w:rFonts w:hint="eastAsia"/>
        </w:rPr>
        <w:t>rep</w:t>
      </w:r>
      <w:r>
        <w:rPr>
          <w:rFonts w:hint="eastAsia"/>
        </w:rPr>
        <w:t>.</w:t>
      </w:r>
      <w:r>
        <w:rPr>
          <w:rStyle w:val="ctrl-3"/>
          <w:rFonts w:hint="eastAsia"/>
        </w:rPr>
        <w:t>insert</w:t>
      </w:r>
      <w:r>
        <w:rPr>
          <w:rStyle w:val="ctrl-3"/>
          <w:rFonts w:hint="eastAsia"/>
        </w:rPr>
        <w:t>_unique</w:t>
      </w:r>
      <w:r>
        <w:rPr>
          <w:rFonts w:hint="eastAsia"/>
        </w:rPr>
        <w:t>(obj);</w:t>
      </w:r>
    </w:p>
    <w:p w:rsidR="00000000" w:rsidRDefault="003B0D60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    return pair&lt;iterator, bool&gt;(p.first, p.second);</w:t>
      </w:r>
    </w:p>
    <w:p w:rsidR="00000000" w:rsidRDefault="003B0D60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3B0D60">
      <w:pPr>
        <w:pStyle w:val="ALT-L"/>
        <w:ind w:right="-1358"/>
        <w:rPr>
          <w:rFonts w:hint="eastAsia"/>
        </w:rPr>
      </w:pPr>
      <w:r>
        <w:rPr>
          <w:rFonts w:hint="eastAsia"/>
        </w:rPr>
        <w:t>#ifdef __STL_MEMBER_TEMPLATES</w:t>
      </w:r>
    </w:p>
    <w:p w:rsidR="00000000" w:rsidRDefault="003B0D60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template &lt;class InputIterator&gt;</w:t>
      </w:r>
    </w:p>
    <w:p w:rsidR="00000000" w:rsidRDefault="003B0D60">
      <w:pPr>
        <w:pStyle w:val="ALT-L"/>
        <w:ind w:right="-1358"/>
        <w:rPr>
          <w:rFonts w:hint="eastAsia"/>
        </w:rPr>
      </w:pPr>
      <w:r>
        <w:rPr>
          <w:rFonts w:hint="eastAsia"/>
        </w:rPr>
        <w:lastRenderedPageBreak/>
        <w:t xml:space="preserve">  void </w:t>
      </w:r>
      <w:r>
        <w:rPr>
          <w:rStyle w:val="ctrl-1"/>
          <w:rFonts w:hint="eastAsia"/>
        </w:rPr>
        <w:t>insert</w:t>
      </w:r>
      <w:r>
        <w:rPr>
          <w:rFonts w:hint="eastAsia"/>
        </w:rPr>
        <w:t xml:space="preserve">(InputIterator f, InputIterator l) { </w:t>
      </w:r>
      <w:r>
        <w:rPr>
          <w:rStyle w:val="ctrl-1"/>
          <w:rFonts w:hint="eastAsia"/>
        </w:rPr>
        <w:t>rep</w:t>
      </w:r>
      <w:r>
        <w:rPr>
          <w:rFonts w:hint="eastAsia"/>
        </w:rPr>
        <w:t>.</w:t>
      </w:r>
      <w:r>
        <w:rPr>
          <w:rStyle w:val="ctrl-3"/>
          <w:rFonts w:hint="eastAsia"/>
        </w:rPr>
        <w:t>insert_unique</w:t>
      </w:r>
      <w:r>
        <w:rPr>
          <w:rFonts w:hint="eastAsia"/>
        </w:rPr>
        <w:t>(f,l); }</w:t>
      </w:r>
    </w:p>
    <w:p w:rsidR="00000000" w:rsidRDefault="003B0D60">
      <w:pPr>
        <w:pStyle w:val="ALT-L"/>
        <w:ind w:right="-1358"/>
        <w:rPr>
          <w:rFonts w:hint="eastAsia"/>
        </w:rPr>
      </w:pPr>
      <w:r>
        <w:rPr>
          <w:rFonts w:hint="eastAsia"/>
        </w:rPr>
        <w:t>#else</w:t>
      </w:r>
    </w:p>
    <w:p w:rsidR="00000000" w:rsidRDefault="003B0D60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void </w:t>
      </w:r>
      <w:r>
        <w:rPr>
          <w:rStyle w:val="ctrl-1"/>
          <w:rFonts w:hint="eastAsia"/>
        </w:rPr>
        <w:t>insert</w:t>
      </w:r>
      <w:r>
        <w:rPr>
          <w:rFonts w:hint="eastAsia"/>
        </w:rPr>
        <w:t>(const value_type* f, co</w:t>
      </w:r>
      <w:r>
        <w:rPr>
          <w:rFonts w:hint="eastAsia"/>
        </w:rPr>
        <w:t>nst value_type* l) {</w:t>
      </w:r>
    </w:p>
    <w:p w:rsidR="00000000" w:rsidRDefault="003B0D60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  </w:t>
      </w:r>
      <w:r>
        <w:rPr>
          <w:rStyle w:val="ctrl-1"/>
          <w:rFonts w:hint="eastAsia"/>
        </w:rPr>
        <w:t>rep</w:t>
      </w:r>
      <w:r>
        <w:rPr>
          <w:rFonts w:hint="eastAsia"/>
        </w:rPr>
        <w:t>.</w:t>
      </w:r>
      <w:r>
        <w:rPr>
          <w:rStyle w:val="ctrl-3"/>
          <w:rFonts w:hint="eastAsia"/>
        </w:rPr>
        <w:t>insert_unique</w:t>
      </w:r>
      <w:r>
        <w:rPr>
          <w:rFonts w:hint="eastAsia"/>
        </w:rPr>
        <w:t>(f,l);</w:t>
      </w:r>
    </w:p>
    <w:p w:rsidR="00000000" w:rsidRDefault="003B0D60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3B0D60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void </w:t>
      </w:r>
      <w:r>
        <w:rPr>
          <w:rStyle w:val="ctrl-1"/>
          <w:rFonts w:hint="eastAsia"/>
        </w:rPr>
        <w:t>insert</w:t>
      </w:r>
      <w:r>
        <w:rPr>
          <w:rFonts w:hint="eastAsia"/>
        </w:rPr>
        <w:t>(const_iterator f, const_iterator l) {</w:t>
      </w:r>
      <w:r>
        <w:rPr>
          <w:rStyle w:val="ctrl-1"/>
          <w:rFonts w:hint="eastAsia"/>
        </w:rPr>
        <w:t>rep</w:t>
      </w:r>
      <w:r>
        <w:rPr>
          <w:rFonts w:hint="eastAsia"/>
        </w:rPr>
        <w:t>.</w:t>
      </w:r>
      <w:r>
        <w:rPr>
          <w:rStyle w:val="ctrl-3"/>
          <w:rFonts w:hint="eastAsia"/>
        </w:rPr>
        <w:t>insert_unique</w:t>
      </w:r>
      <w:r>
        <w:rPr>
          <w:rFonts w:hint="eastAsia"/>
        </w:rPr>
        <w:t>(f, l); }</w:t>
      </w:r>
    </w:p>
    <w:p w:rsidR="00000000" w:rsidRDefault="003B0D60">
      <w:pPr>
        <w:pStyle w:val="ALT-L"/>
        <w:ind w:right="-1358"/>
        <w:rPr>
          <w:rFonts w:hint="eastAsia"/>
        </w:rPr>
      </w:pPr>
      <w:r>
        <w:rPr>
          <w:rFonts w:hint="eastAsia"/>
        </w:rPr>
        <w:t>#endif /*__STL_MEMBER_TEMPLATES */</w:t>
      </w:r>
    </w:p>
    <w:p w:rsidR="00000000" w:rsidRDefault="003B0D60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</w:t>
      </w:r>
      <w:r>
        <w:rPr>
          <w:rStyle w:val="ctrl-3"/>
          <w:rFonts w:hint="eastAsia"/>
        </w:rPr>
        <w:t>pair</w:t>
      </w:r>
      <w:r>
        <w:rPr>
          <w:rFonts w:hint="eastAsia"/>
        </w:rPr>
        <w:t xml:space="preserve">&lt;iterator, bool&gt; </w:t>
      </w:r>
      <w:r>
        <w:rPr>
          <w:rStyle w:val="ctrl-1"/>
          <w:rFonts w:hint="eastAsia"/>
        </w:rPr>
        <w:t>insert_noresize</w:t>
      </w:r>
      <w:r>
        <w:rPr>
          <w:rFonts w:hint="eastAsia"/>
        </w:rPr>
        <w:t>(const value_type&amp; obj)</w:t>
      </w:r>
    </w:p>
    <w:p w:rsidR="00000000" w:rsidRDefault="003B0D60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{</w:t>
      </w:r>
    </w:p>
    <w:p w:rsidR="00000000" w:rsidRDefault="003B0D60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  pair&lt;typename ht::it</w:t>
      </w:r>
      <w:r>
        <w:rPr>
          <w:rFonts w:hint="eastAsia"/>
        </w:rPr>
        <w:t xml:space="preserve">erator, bool&gt; p = </w:t>
      </w:r>
      <w:r>
        <w:rPr>
          <w:rStyle w:val="ctrl-1"/>
          <w:rFonts w:hint="eastAsia"/>
        </w:rPr>
        <w:t>rep</w:t>
      </w:r>
      <w:r>
        <w:rPr>
          <w:rFonts w:hint="eastAsia"/>
        </w:rPr>
        <w:t>.</w:t>
      </w:r>
      <w:r>
        <w:rPr>
          <w:rStyle w:val="ctrl-3"/>
          <w:rFonts w:hint="eastAsia"/>
        </w:rPr>
        <w:t>insert_unique_noresize</w:t>
      </w:r>
      <w:r>
        <w:rPr>
          <w:rFonts w:hint="eastAsia"/>
        </w:rPr>
        <w:t>(obj);</w:t>
      </w:r>
    </w:p>
    <w:p w:rsidR="00000000" w:rsidRDefault="003B0D60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  return pair&lt;iterator, bool&gt;(p.first, p.second);</w:t>
      </w:r>
    </w:p>
    <w:p w:rsidR="00000000" w:rsidRDefault="003B0D60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3B0D60">
      <w:pPr>
        <w:pStyle w:val="ALT-L"/>
        <w:ind w:right="-1358"/>
        <w:rPr>
          <w:rFonts w:hint="eastAsia"/>
        </w:rPr>
      </w:pPr>
    </w:p>
    <w:p w:rsidR="00000000" w:rsidRDefault="003B0D60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iterator </w:t>
      </w:r>
      <w:r>
        <w:rPr>
          <w:rStyle w:val="ctrl-1"/>
          <w:rFonts w:hint="eastAsia"/>
        </w:rPr>
        <w:t>find</w:t>
      </w:r>
      <w:r>
        <w:rPr>
          <w:rFonts w:hint="eastAsia"/>
        </w:rPr>
        <w:t xml:space="preserve">(const key_type&amp; key) const { return </w:t>
      </w:r>
      <w:r>
        <w:rPr>
          <w:rStyle w:val="ctrl-1"/>
          <w:rFonts w:hint="eastAsia"/>
        </w:rPr>
        <w:t>rep</w:t>
      </w:r>
      <w:r>
        <w:rPr>
          <w:rFonts w:hint="eastAsia"/>
        </w:rPr>
        <w:t>.</w:t>
      </w:r>
      <w:r>
        <w:rPr>
          <w:rStyle w:val="ctrl-3"/>
          <w:rFonts w:hint="eastAsia"/>
        </w:rPr>
        <w:t>find</w:t>
      </w:r>
      <w:r>
        <w:rPr>
          <w:rFonts w:hint="eastAsia"/>
        </w:rPr>
        <w:t>(key); }</w:t>
      </w:r>
    </w:p>
    <w:p w:rsidR="00000000" w:rsidRDefault="003B0D60">
      <w:pPr>
        <w:pStyle w:val="ALT-L"/>
        <w:ind w:right="-1358"/>
        <w:rPr>
          <w:rFonts w:hint="eastAsia"/>
        </w:rPr>
      </w:pPr>
    </w:p>
    <w:p w:rsidR="00000000" w:rsidRDefault="003B0D60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size_type </w:t>
      </w:r>
      <w:r>
        <w:rPr>
          <w:rStyle w:val="ctrl-1"/>
          <w:rFonts w:hint="eastAsia"/>
        </w:rPr>
        <w:t>count</w:t>
      </w:r>
      <w:r>
        <w:rPr>
          <w:rFonts w:hint="eastAsia"/>
        </w:rPr>
        <w:t xml:space="preserve">(const key_type&amp; key) const { return </w:t>
      </w:r>
      <w:r>
        <w:rPr>
          <w:rStyle w:val="ctrl-1"/>
          <w:rFonts w:hint="eastAsia"/>
        </w:rPr>
        <w:t>rep</w:t>
      </w:r>
      <w:r>
        <w:rPr>
          <w:rFonts w:hint="eastAsia"/>
        </w:rPr>
        <w:t>.</w:t>
      </w:r>
      <w:r>
        <w:rPr>
          <w:rStyle w:val="ctrl-3"/>
          <w:rFonts w:hint="eastAsia"/>
        </w:rPr>
        <w:t>count</w:t>
      </w:r>
      <w:r>
        <w:rPr>
          <w:rFonts w:hint="eastAsia"/>
        </w:rPr>
        <w:t>(key); }</w:t>
      </w:r>
    </w:p>
    <w:p w:rsidR="00000000" w:rsidRDefault="003B0D60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</w:t>
      </w:r>
    </w:p>
    <w:p w:rsidR="00000000" w:rsidRDefault="003B0D60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p</w:t>
      </w:r>
      <w:r>
        <w:rPr>
          <w:rFonts w:hint="eastAsia"/>
        </w:rPr>
        <w:t xml:space="preserve">air&lt;iterator, iterator&gt; </w:t>
      </w:r>
      <w:r>
        <w:rPr>
          <w:rStyle w:val="ctrl-1"/>
          <w:rFonts w:hint="eastAsia"/>
        </w:rPr>
        <w:t>equal_range</w:t>
      </w:r>
      <w:r>
        <w:rPr>
          <w:rFonts w:hint="eastAsia"/>
        </w:rPr>
        <w:t>(const key_type&amp; key) const</w:t>
      </w:r>
    </w:p>
    <w:p w:rsidR="00000000" w:rsidRDefault="003B0D60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  { return </w:t>
      </w:r>
      <w:r>
        <w:rPr>
          <w:rStyle w:val="ctrl-1"/>
          <w:rFonts w:hint="eastAsia"/>
        </w:rPr>
        <w:t>rep</w:t>
      </w:r>
      <w:r>
        <w:rPr>
          <w:rFonts w:hint="eastAsia"/>
        </w:rPr>
        <w:t>.</w:t>
      </w:r>
      <w:r>
        <w:rPr>
          <w:rStyle w:val="ctrl-3"/>
          <w:rFonts w:hint="eastAsia"/>
        </w:rPr>
        <w:t>equal_range</w:t>
      </w:r>
      <w:r>
        <w:rPr>
          <w:rFonts w:hint="eastAsia"/>
        </w:rPr>
        <w:t>(key); }</w:t>
      </w:r>
    </w:p>
    <w:p w:rsidR="00000000" w:rsidRDefault="003B0D60">
      <w:pPr>
        <w:pStyle w:val="ALT-L"/>
        <w:ind w:right="-1358"/>
        <w:rPr>
          <w:rFonts w:hint="eastAsia"/>
        </w:rPr>
      </w:pPr>
    </w:p>
    <w:p w:rsidR="00000000" w:rsidRDefault="003B0D60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size_type </w:t>
      </w:r>
      <w:r>
        <w:rPr>
          <w:rStyle w:val="ctrl-1"/>
          <w:rFonts w:hint="eastAsia"/>
        </w:rPr>
        <w:t>erase</w:t>
      </w:r>
      <w:r>
        <w:rPr>
          <w:rFonts w:hint="eastAsia"/>
        </w:rPr>
        <w:t xml:space="preserve">(const key_type&amp; key) {return </w:t>
      </w:r>
      <w:r>
        <w:rPr>
          <w:rStyle w:val="ctrl-1"/>
          <w:rFonts w:hint="eastAsia"/>
        </w:rPr>
        <w:t>rep</w:t>
      </w:r>
      <w:r>
        <w:rPr>
          <w:rFonts w:hint="eastAsia"/>
        </w:rPr>
        <w:t>.</w:t>
      </w:r>
      <w:r>
        <w:rPr>
          <w:rStyle w:val="ctrl-3"/>
          <w:rFonts w:hint="eastAsia"/>
        </w:rPr>
        <w:t>erase</w:t>
      </w:r>
      <w:r>
        <w:rPr>
          <w:rFonts w:hint="eastAsia"/>
        </w:rPr>
        <w:t>(key); }</w:t>
      </w:r>
    </w:p>
    <w:p w:rsidR="00000000" w:rsidRDefault="003B0D60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void </w:t>
      </w:r>
      <w:r>
        <w:rPr>
          <w:rStyle w:val="ctrl-1"/>
          <w:rFonts w:hint="eastAsia"/>
        </w:rPr>
        <w:t>erase</w:t>
      </w:r>
      <w:r>
        <w:rPr>
          <w:rFonts w:hint="eastAsia"/>
        </w:rPr>
        <w:t xml:space="preserve">(iterator it) { </w:t>
      </w:r>
      <w:r>
        <w:rPr>
          <w:rStyle w:val="ctrl-1"/>
          <w:rFonts w:hint="eastAsia"/>
        </w:rPr>
        <w:t>rep</w:t>
      </w:r>
      <w:r>
        <w:rPr>
          <w:rFonts w:hint="eastAsia"/>
        </w:rPr>
        <w:t>.</w:t>
      </w:r>
      <w:r>
        <w:rPr>
          <w:rStyle w:val="ctrl-3"/>
          <w:rFonts w:hint="eastAsia"/>
        </w:rPr>
        <w:t>erase</w:t>
      </w:r>
      <w:r>
        <w:rPr>
          <w:rFonts w:hint="eastAsia"/>
        </w:rPr>
        <w:t>(it); }</w:t>
      </w:r>
    </w:p>
    <w:p w:rsidR="00000000" w:rsidRDefault="003B0D60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void </w:t>
      </w:r>
      <w:r>
        <w:rPr>
          <w:rStyle w:val="ctrl-1"/>
          <w:rFonts w:hint="eastAsia"/>
        </w:rPr>
        <w:t>erase</w:t>
      </w:r>
      <w:r>
        <w:rPr>
          <w:rFonts w:hint="eastAsia"/>
        </w:rPr>
        <w:t xml:space="preserve">(iterator f, iterator l) { </w:t>
      </w:r>
      <w:r>
        <w:rPr>
          <w:rStyle w:val="ctrl-1"/>
          <w:rFonts w:hint="eastAsia"/>
        </w:rPr>
        <w:t>rep</w:t>
      </w:r>
      <w:r>
        <w:rPr>
          <w:rFonts w:hint="eastAsia"/>
        </w:rPr>
        <w:t>.</w:t>
      </w:r>
      <w:r>
        <w:rPr>
          <w:rStyle w:val="ctrl-3"/>
          <w:rFonts w:hint="eastAsia"/>
        </w:rPr>
        <w:t>er</w:t>
      </w:r>
      <w:r>
        <w:rPr>
          <w:rStyle w:val="ctrl-3"/>
          <w:rFonts w:hint="eastAsia"/>
        </w:rPr>
        <w:t>ase</w:t>
      </w:r>
      <w:r>
        <w:rPr>
          <w:rFonts w:hint="eastAsia"/>
        </w:rPr>
        <w:t>(f, l); }</w:t>
      </w:r>
    </w:p>
    <w:p w:rsidR="00000000" w:rsidRDefault="003B0D60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void </w:t>
      </w:r>
      <w:r>
        <w:rPr>
          <w:rStyle w:val="ctrl-1"/>
          <w:rFonts w:hint="eastAsia"/>
        </w:rPr>
        <w:t>clear</w:t>
      </w:r>
      <w:r>
        <w:rPr>
          <w:rFonts w:hint="eastAsia"/>
        </w:rPr>
        <w:t xml:space="preserve">() { </w:t>
      </w:r>
      <w:r>
        <w:rPr>
          <w:rStyle w:val="ctrl-1"/>
          <w:rFonts w:hint="eastAsia"/>
        </w:rPr>
        <w:t>rep</w:t>
      </w:r>
      <w:r>
        <w:rPr>
          <w:rFonts w:hint="eastAsia"/>
        </w:rPr>
        <w:t>.</w:t>
      </w:r>
      <w:r>
        <w:rPr>
          <w:rStyle w:val="ctrl-3"/>
          <w:rFonts w:hint="eastAsia"/>
        </w:rPr>
        <w:t>clear</w:t>
      </w:r>
      <w:r>
        <w:rPr>
          <w:rFonts w:hint="eastAsia"/>
        </w:rPr>
        <w:t>(); }</w:t>
      </w:r>
    </w:p>
    <w:p w:rsidR="00000000" w:rsidRDefault="003B0D60">
      <w:pPr>
        <w:pStyle w:val="ALT-L"/>
        <w:ind w:right="-1358"/>
        <w:rPr>
          <w:rFonts w:hint="eastAsia"/>
        </w:rPr>
      </w:pPr>
    </w:p>
    <w:p w:rsidR="00000000" w:rsidRDefault="003B0D60">
      <w:pPr>
        <w:pStyle w:val="ALT-L"/>
        <w:ind w:right="-1358"/>
        <w:rPr>
          <w:rFonts w:hint="eastAsia"/>
        </w:rPr>
      </w:pPr>
      <w:r>
        <w:rPr>
          <w:rFonts w:hint="eastAsia"/>
        </w:rPr>
        <w:t>public:</w:t>
      </w:r>
    </w:p>
    <w:p w:rsidR="00000000" w:rsidRDefault="003B0D60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void </w:t>
      </w:r>
      <w:r>
        <w:rPr>
          <w:rStyle w:val="ctrl-1"/>
          <w:rFonts w:hint="eastAsia"/>
        </w:rPr>
        <w:t>resize</w:t>
      </w:r>
      <w:r>
        <w:rPr>
          <w:rFonts w:hint="eastAsia"/>
        </w:rPr>
        <w:t xml:space="preserve">(size_type hint) { </w:t>
      </w:r>
      <w:r>
        <w:rPr>
          <w:rStyle w:val="ctrl-1"/>
          <w:rFonts w:hint="eastAsia"/>
        </w:rPr>
        <w:t>rep</w:t>
      </w:r>
      <w:r>
        <w:rPr>
          <w:rFonts w:hint="eastAsia"/>
        </w:rPr>
        <w:t>.</w:t>
      </w:r>
      <w:r>
        <w:rPr>
          <w:rStyle w:val="ctrl-3"/>
          <w:rFonts w:hint="eastAsia"/>
        </w:rPr>
        <w:t>resize</w:t>
      </w:r>
      <w:r>
        <w:rPr>
          <w:rFonts w:hint="eastAsia"/>
        </w:rPr>
        <w:t>(hint); }</w:t>
      </w:r>
    </w:p>
    <w:p w:rsidR="00000000" w:rsidRDefault="003B0D60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size_type </w:t>
      </w:r>
      <w:r>
        <w:rPr>
          <w:rStyle w:val="ctrl-1"/>
          <w:rFonts w:hint="eastAsia"/>
        </w:rPr>
        <w:t>bucket_count</w:t>
      </w:r>
      <w:r>
        <w:rPr>
          <w:rFonts w:hint="eastAsia"/>
        </w:rPr>
        <w:t xml:space="preserve">() const { return </w:t>
      </w:r>
      <w:r>
        <w:rPr>
          <w:rStyle w:val="ctrl-1"/>
          <w:rFonts w:hint="eastAsia"/>
        </w:rPr>
        <w:t>rep</w:t>
      </w:r>
      <w:r>
        <w:rPr>
          <w:rFonts w:hint="eastAsia"/>
        </w:rPr>
        <w:t>.</w:t>
      </w:r>
      <w:r>
        <w:rPr>
          <w:rStyle w:val="ctrl-3"/>
          <w:rFonts w:hint="eastAsia"/>
        </w:rPr>
        <w:t>bucket_count</w:t>
      </w:r>
      <w:r>
        <w:rPr>
          <w:rFonts w:hint="eastAsia"/>
        </w:rPr>
        <w:t>(); }</w:t>
      </w:r>
    </w:p>
    <w:p w:rsidR="00000000" w:rsidRDefault="003B0D60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size_type </w:t>
      </w:r>
      <w:r>
        <w:rPr>
          <w:rStyle w:val="ctrl-1"/>
          <w:rFonts w:hint="eastAsia"/>
        </w:rPr>
        <w:t>max_bucket_count</w:t>
      </w:r>
      <w:r>
        <w:rPr>
          <w:rFonts w:hint="eastAsia"/>
        </w:rPr>
        <w:t xml:space="preserve">() const { return </w:t>
      </w:r>
      <w:r>
        <w:rPr>
          <w:rStyle w:val="ctrl-1"/>
          <w:rFonts w:hint="eastAsia"/>
        </w:rPr>
        <w:t>rep</w:t>
      </w:r>
      <w:r>
        <w:rPr>
          <w:rFonts w:hint="eastAsia"/>
        </w:rPr>
        <w:t>.</w:t>
      </w:r>
      <w:r>
        <w:rPr>
          <w:rStyle w:val="ctrl-3"/>
          <w:rFonts w:hint="eastAsia"/>
        </w:rPr>
        <w:t>max_bucket_count</w:t>
      </w:r>
      <w:r>
        <w:rPr>
          <w:rFonts w:hint="eastAsia"/>
        </w:rPr>
        <w:t>(); }</w:t>
      </w:r>
    </w:p>
    <w:p w:rsidR="00000000" w:rsidRDefault="003B0D60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size_type </w:t>
      </w:r>
      <w:r>
        <w:rPr>
          <w:rStyle w:val="ctrl-1"/>
          <w:rFonts w:hint="eastAsia"/>
        </w:rPr>
        <w:t>el</w:t>
      </w:r>
      <w:r>
        <w:rPr>
          <w:rStyle w:val="ctrl-1"/>
          <w:rFonts w:hint="eastAsia"/>
        </w:rPr>
        <w:t>ems_in_bucket</w:t>
      </w:r>
      <w:r>
        <w:rPr>
          <w:rFonts w:hint="eastAsia"/>
        </w:rPr>
        <w:t>(size_type n) const</w:t>
      </w:r>
    </w:p>
    <w:p w:rsidR="00000000" w:rsidRDefault="003B0D60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  { return </w:t>
      </w:r>
      <w:r>
        <w:rPr>
          <w:rStyle w:val="ctrl-1"/>
          <w:rFonts w:hint="eastAsia"/>
        </w:rPr>
        <w:t>rep</w:t>
      </w:r>
      <w:r>
        <w:rPr>
          <w:rFonts w:hint="eastAsia"/>
        </w:rPr>
        <w:t>.</w:t>
      </w:r>
      <w:r>
        <w:rPr>
          <w:rStyle w:val="ctrl-3"/>
          <w:rFonts w:hint="eastAsia"/>
        </w:rPr>
        <w:t>elems_in_bucket</w:t>
      </w:r>
      <w:r>
        <w:rPr>
          <w:rFonts w:hint="eastAsia"/>
        </w:rPr>
        <w:t>(n); }</w:t>
      </w:r>
    </w:p>
    <w:p w:rsidR="00000000" w:rsidRDefault="003B0D60">
      <w:pPr>
        <w:pStyle w:val="ALT-L"/>
        <w:ind w:right="-1358"/>
        <w:rPr>
          <w:rFonts w:hint="eastAsia"/>
        </w:rPr>
      </w:pPr>
      <w:r>
        <w:rPr>
          <w:rFonts w:hint="eastAsia"/>
        </w:rPr>
        <w:t>};</w:t>
      </w:r>
    </w:p>
    <w:p w:rsidR="00000000" w:rsidRDefault="003B0D60">
      <w:pPr>
        <w:pStyle w:val="ALT-L"/>
        <w:ind w:right="-1358"/>
        <w:rPr>
          <w:rFonts w:hint="eastAsia"/>
        </w:rPr>
      </w:pPr>
    </w:p>
    <w:p w:rsidR="00000000" w:rsidRDefault="003B0D60">
      <w:pPr>
        <w:pStyle w:val="ALT-L"/>
        <w:ind w:right="-1358"/>
        <w:rPr>
          <w:rFonts w:hint="eastAsia"/>
        </w:rPr>
      </w:pPr>
      <w:r>
        <w:rPr>
          <w:rFonts w:hint="eastAsia"/>
        </w:rPr>
        <w:t>template &lt;class Value, class HashFcn, class EqualKey, class Alloc&gt;</w:t>
      </w:r>
    </w:p>
    <w:p w:rsidR="00000000" w:rsidRDefault="003B0D60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inline bool </w:t>
      </w:r>
      <w:r>
        <w:rPr>
          <w:rStyle w:val="ctrl-1"/>
          <w:rFonts w:hint="eastAsia"/>
        </w:rPr>
        <w:t>operator==</w:t>
      </w:r>
      <w:r>
        <w:rPr>
          <w:rFonts w:hint="eastAsia"/>
        </w:rPr>
        <w:t>(const hash_set&lt;Value, HashFcn, EqualKey, Alloc&gt;&amp; hs1,</w:t>
      </w:r>
    </w:p>
    <w:p w:rsidR="00000000" w:rsidRDefault="003B0D60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                     const hash_se</w:t>
      </w:r>
      <w:r>
        <w:rPr>
          <w:rFonts w:hint="eastAsia"/>
        </w:rPr>
        <w:t>t&lt;Value, HashFcn, EqualKey, Alloc&gt;&amp; hs2)</w:t>
      </w:r>
    </w:p>
    <w:p w:rsidR="00000000" w:rsidRDefault="003B0D60">
      <w:pPr>
        <w:pStyle w:val="ALT-L"/>
        <w:ind w:right="-1358"/>
        <w:rPr>
          <w:rFonts w:hint="eastAsia"/>
        </w:rPr>
      </w:pPr>
      <w:r>
        <w:rPr>
          <w:rFonts w:hint="eastAsia"/>
        </w:rPr>
        <w:t>{</w:t>
      </w:r>
    </w:p>
    <w:p w:rsidR="00000000" w:rsidRDefault="003B0D60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return hs1.</w:t>
      </w:r>
      <w:r>
        <w:rPr>
          <w:rStyle w:val="ctrl-1"/>
          <w:rFonts w:hint="eastAsia"/>
        </w:rPr>
        <w:t>rep</w:t>
      </w:r>
      <w:r>
        <w:rPr>
          <w:rFonts w:hint="eastAsia"/>
        </w:rPr>
        <w:t xml:space="preserve"> </w:t>
      </w:r>
      <w:r>
        <w:rPr>
          <w:rStyle w:val="ctrl-3"/>
          <w:rFonts w:hint="eastAsia"/>
        </w:rPr>
        <w:t>==</w:t>
      </w:r>
      <w:r>
        <w:rPr>
          <w:rFonts w:hint="eastAsia"/>
        </w:rPr>
        <w:t xml:space="preserve"> hs2.</w:t>
      </w:r>
      <w:r>
        <w:rPr>
          <w:rStyle w:val="ctrl-1"/>
          <w:rFonts w:hint="eastAsia"/>
        </w:rPr>
        <w:t>rep</w:t>
      </w:r>
      <w:r>
        <w:rPr>
          <w:rFonts w:hint="eastAsia"/>
        </w:rPr>
        <w:t>;</w:t>
      </w:r>
    </w:p>
    <w:p w:rsidR="00000000" w:rsidRDefault="003B0D60">
      <w:pPr>
        <w:pStyle w:val="ALT-L"/>
        <w:ind w:right="-1358"/>
        <w:rPr>
          <w:rFonts w:hint="eastAsia"/>
        </w:rPr>
      </w:pPr>
      <w:r>
        <w:rPr>
          <w:rFonts w:hint="eastAsia"/>
        </w:rPr>
        <w:t>}</w:t>
      </w:r>
    </w:p>
    <w:p w:rsidR="00000000" w:rsidRDefault="003B0D60">
      <w:pPr>
        <w:pStyle w:val="ALT-L"/>
        <w:ind w:right="-1358"/>
        <w:rPr>
          <w:rFonts w:hint="eastAsia"/>
        </w:rPr>
      </w:pPr>
    </w:p>
    <w:p w:rsidR="00000000" w:rsidRDefault="003B0D60">
      <w:pPr>
        <w:pStyle w:val="ALT-L"/>
        <w:ind w:right="-1358"/>
        <w:rPr>
          <w:rFonts w:hint="eastAsia"/>
        </w:rPr>
      </w:pPr>
      <w:r>
        <w:rPr>
          <w:rFonts w:hint="eastAsia"/>
        </w:rPr>
        <w:t>#ifdef __STL_FUNCTION_TMPL_PARTIAL_ORDER</w:t>
      </w:r>
    </w:p>
    <w:p w:rsidR="00000000" w:rsidRDefault="003B0D60">
      <w:pPr>
        <w:pStyle w:val="ALT-L"/>
        <w:ind w:right="-1358"/>
        <w:rPr>
          <w:rFonts w:hint="eastAsia"/>
        </w:rPr>
      </w:pPr>
    </w:p>
    <w:p w:rsidR="00000000" w:rsidRDefault="003B0D60">
      <w:pPr>
        <w:pStyle w:val="ALT-L"/>
        <w:ind w:right="-1358"/>
        <w:rPr>
          <w:rFonts w:hint="eastAsia"/>
        </w:rPr>
      </w:pPr>
      <w:r>
        <w:rPr>
          <w:rFonts w:hint="eastAsia"/>
        </w:rPr>
        <w:t>template &lt;class Val, class HashFcn, class EqualKey, class Alloc&gt;</w:t>
      </w:r>
    </w:p>
    <w:p w:rsidR="00000000" w:rsidRDefault="003B0D60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inline void </w:t>
      </w:r>
      <w:r>
        <w:rPr>
          <w:rStyle w:val="ctrl-1"/>
          <w:rFonts w:hint="eastAsia"/>
        </w:rPr>
        <w:t>swap</w:t>
      </w:r>
      <w:r>
        <w:rPr>
          <w:rFonts w:hint="eastAsia"/>
        </w:rPr>
        <w:t>(hash_set&lt;Val, HashFcn, EqualKey, Alloc&gt;&amp; hs1,</w:t>
      </w:r>
    </w:p>
    <w:p w:rsidR="00000000" w:rsidRDefault="003B0D60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         </w:t>
      </w:r>
      <w:r>
        <w:rPr>
          <w:rFonts w:hint="eastAsia"/>
        </w:rPr>
        <w:t xml:space="preserve">      hash_set&lt;Val, HashFcn, EqualKey, Alloc&gt;&amp; hs2) {</w:t>
      </w:r>
    </w:p>
    <w:p w:rsidR="00000000" w:rsidRDefault="003B0D60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hs1.</w:t>
      </w:r>
      <w:r>
        <w:rPr>
          <w:rStyle w:val="ctrl-3"/>
          <w:rFonts w:hint="eastAsia"/>
        </w:rPr>
        <w:t>swap</w:t>
      </w:r>
      <w:r>
        <w:rPr>
          <w:rFonts w:hint="eastAsia"/>
        </w:rPr>
        <w:t>(hs2);</w:t>
      </w:r>
    </w:p>
    <w:p w:rsidR="00000000" w:rsidRDefault="003B0D60">
      <w:pPr>
        <w:pStyle w:val="ALT-L"/>
        <w:ind w:right="-1358"/>
        <w:rPr>
          <w:rFonts w:hint="eastAsia"/>
        </w:rPr>
      </w:pPr>
      <w:r>
        <w:rPr>
          <w:rFonts w:hint="eastAsia"/>
        </w:rPr>
        <w:t>}</w:t>
      </w:r>
    </w:p>
    <w:p w:rsidR="00000000" w:rsidRDefault="003B0D60">
      <w:pPr>
        <w:pStyle w:val="ALT-L"/>
        <w:ind w:right="-1358"/>
        <w:rPr>
          <w:rFonts w:hint="eastAsia"/>
        </w:rPr>
      </w:pPr>
    </w:p>
    <w:p w:rsidR="00000000" w:rsidRDefault="003B0D60">
      <w:pPr>
        <w:pStyle w:val="ALT-L"/>
        <w:ind w:right="-1358"/>
        <w:rPr>
          <w:rFonts w:hint="eastAsia"/>
        </w:rPr>
      </w:pPr>
      <w:r>
        <w:rPr>
          <w:rFonts w:hint="eastAsia"/>
        </w:rPr>
        <w:t>#endif /* __STL_FUNCTION_TMPL_PARTIAL_ORDER */</w:t>
      </w:r>
    </w:p>
    <w:p w:rsidR="00000000" w:rsidRDefault="003B0D60">
      <w:pPr>
        <w:pStyle w:val="ALT-L"/>
        <w:ind w:right="-1358"/>
        <w:rPr>
          <w:rFonts w:hint="eastAsia"/>
        </w:rPr>
      </w:pPr>
    </w:p>
    <w:p w:rsidR="00000000" w:rsidRDefault="003B0D60">
      <w:pPr>
        <w:pStyle w:val="ALT-L"/>
        <w:ind w:right="-1358"/>
        <w:rPr>
          <w:rFonts w:hint="eastAsia"/>
        </w:rPr>
      </w:pPr>
    </w:p>
    <w:p w:rsidR="00000000" w:rsidRDefault="003B0D60">
      <w:pPr>
        <w:pStyle w:val="ALT-L"/>
        <w:ind w:right="-1358"/>
        <w:rPr>
          <w:rFonts w:hint="eastAsia"/>
        </w:rPr>
      </w:pPr>
      <w:r>
        <w:rPr>
          <w:rFonts w:hint="eastAsia"/>
        </w:rPr>
        <w:t>#if</w:t>
      </w:r>
      <w:r>
        <w:rPr>
          <w:rStyle w:val="ctrl-1"/>
          <w:rFonts w:hint="eastAsia"/>
        </w:rPr>
        <w:t>n</w:t>
      </w:r>
      <w:r>
        <w:rPr>
          <w:rFonts w:hint="eastAsia"/>
        </w:rPr>
        <w:t>def __STL_LIMITED_DEFAULT_TEMPLATES</w:t>
      </w:r>
    </w:p>
    <w:p w:rsidR="00000000" w:rsidRDefault="003B0D60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template &lt;class </w:t>
      </w:r>
      <w:r>
        <w:rPr>
          <w:rStyle w:val="ctrl-3"/>
          <w:rFonts w:hint="eastAsia"/>
        </w:rPr>
        <w:t>Value</w:t>
      </w:r>
      <w:r>
        <w:rPr>
          <w:rFonts w:hint="eastAsia"/>
        </w:rPr>
        <w:t xml:space="preserve">, class </w:t>
      </w:r>
      <w:r>
        <w:rPr>
          <w:rStyle w:val="ctrl-3"/>
          <w:rFonts w:hint="eastAsia"/>
        </w:rPr>
        <w:t>HashFcn</w:t>
      </w:r>
      <w:r>
        <w:rPr>
          <w:rFonts w:hint="eastAsia"/>
        </w:rPr>
        <w:t xml:space="preserve"> = hash&lt;Value&gt;,</w:t>
      </w:r>
    </w:p>
    <w:p w:rsidR="00000000" w:rsidRDefault="003B0D60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        class </w:t>
      </w:r>
      <w:r>
        <w:rPr>
          <w:rStyle w:val="ctrl-3"/>
          <w:rFonts w:hint="eastAsia"/>
        </w:rPr>
        <w:t>EqualKey</w:t>
      </w:r>
      <w:r>
        <w:rPr>
          <w:rFonts w:hint="eastAsia"/>
        </w:rPr>
        <w:t xml:space="preserve"> = equal_to&lt;Value</w:t>
      </w:r>
      <w:r>
        <w:rPr>
          <w:rFonts w:hint="eastAsia"/>
        </w:rPr>
        <w:t>&gt;,</w:t>
      </w:r>
    </w:p>
    <w:p w:rsidR="00000000" w:rsidRDefault="003B0D60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        class </w:t>
      </w:r>
      <w:r>
        <w:rPr>
          <w:rStyle w:val="ctrl-3"/>
          <w:rFonts w:hint="eastAsia"/>
        </w:rPr>
        <w:t>Alloc</w:t>
      </w:r>
      <w:r>
        <w:rPr>
          <w:rFonts w:hint="eastAsia"/>
        </w:rPr>
        <w:t xml:space="preserve"> = alloc&gt;</w:t>
      </w:r>
    </w:p>
    <w:p w:rsidR="00000000" w:rsidRDefault="003B0D60">
      <w:pPr>
        <w:pStyle w:val="ALT-L"/>
        <w:ind w:right="-1358"/>
        <w:rPr>
          <w:rFonts w:hint="eastAsia"/>
        </w:rPr>
      </w:pPr>
      <w:r>
        <w:rPr>
          <w:rFonts w:hint="eastAsia"/>
        </w:rPr>
        <w:t>#else</w:t>
      </w:r>
    </w:p>
    <w:p w:rsidR="00000000" w:rsidRDefault="003B0D60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template &lt;class Value, class HashFcn, class EqualKey, class </w:t>
      </w:r>
      <w:r>
        <w:rPr>
          <w:rFonts w:hint="eastAsia"/>
          <w:shd w:val="pct15" w:color="auto" w:fill="FFFFFF"/>
        </w:rPr>
        <w:t>Alloc = alloc</w:t>
      </w:r>
      <w:r>
        <w:rPr>
          <w:rFonts w:hint="eastAsia"/>
        </w:rPr>
        <w:t>&gt;</w:t>
      </w:r>
    </w:p>
    <w:p w:rsidR="00000000" w:rsidRDefault="003B0D60">
      <w:pPr>
        <w:pStyle w:val="ALT-L"/>
        <w:ind w:right="-1358"/>
        <w:rPr>
          <w:rFonts w:hint="eastAsia"/>
        </w:rPr>
      </w:pPr>
      <w:r>
        <w:rPr>
          <w:rFonts w:hint="eastAsia"/>
        </w:rPr>
        <w:t>#endif</w:t>
      </w:r>
    </w:p>
    <w:p w:rsidR="00000000" w:rsidRDefault="003B0D60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class </w:t>
      </w:r>
      <w:r>
        <w:rPr>
          <w:rStyle w:val="ctrl-1"/>
          <w:rFonts w:hint="eastAsia"/>
        </w:rPr>
        <w:t>hash_multiset</w:t>
      </w:r>
    </w:p>
    <w:p w:rsidR="00000000" w:rsidRDefault="003B0D60">
      <w:pPr>
        <w:pStyle w:val="ALT-L"/>
        <w:ind w:right="-1358"/>
        <w:rPr>
          <w:rFonts w:hint="eastAsia"/>
        </w:rPr>
      </w:pPr>
      <w:r>
        <w:rPr>
          <w:rFonts w:hint="eastAsia"/>
        </w:rPr>
        <w:t>{</w:t>
      </w:r>
    </w:p>
    <w:p w:rsidR="00000000" w:rsidRDefault="003B0D60">
      <w:pPr>
        <w:pStyle w:val="ALT-L"/>
        <w:ind w:right="-1358"/>
        <w:rPr>
          <w:rFonts w:hint="eastAsia"/>
        </w:rPr>
      </w:pPr>
      <w:r>
        <w:rPr>
          <w:rFonts w:hint="eastAsia"/>
        </w:rPr>
        <w:t>private:</w:t>
      </w:r>
    </w:p>
    <w:p w:rsidR="00000000" w:rsidRDefault="003B0D60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typedef hashtable&lt;Value, Value, HashFcn, identity&lt;Value&gt;, </w:t>
      </w:r>
    </w:p>
    <w:p w:rsidR="00000000" w:rsidRDefault="003B0D60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                  EqualKey, Alloc&gt; </w:t>
      </w:r>
      <w:r>
        <w:rPr>
          <w:rStyle w:val="ctrl-1"/>
          <w:rFonts w:hint="eastAsia"/>
        </w:rPr>
        <w:t>ht</w:t>
      </w:r>
      <w:r>
        <w:rPr>
          <w:rFonts w:hint="eastAsia"/>
        </w:rPr>
        <w:t>;</w:t>
      </w:r>
    </w:p>
    <w:p w:rsidR="00000000" w:rsidRDefault="003B0D60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 xml:space="preserve"> ht </w:t>
      </w:r>
      <w:r>
        <w:rPr>
          <w:rStyle w:val="ctrl-1"/>
          <w:rFonts w:hint="eastAsia"/>
        </w:rPr>
        <w:t>rep</w:t>
      </w:r>
      <w:r>
        <w:rPr>
          <w:rFonts w:hint="eastAsia"/>
        </w:rPr>
        <w:t>;</w:t>
      </w:r>
    </w:p>
    <w:p w:rsidR="00000000" w:rsidRDefault="003B0D60">
      <w:pPr>
        <w:pStyle w:val="ALT-L"/>
        <w:ind w:right="-1358"/>
        <w:rPr>
          <w:rFonts w:hint="eastAsia"/>
        </w:rPr>
      </w:pPr>
    </w:p>
    <w:p w:rsidR="00000000" w:rsidRDefault="003B0D60">
      <w:pPr>
        <w:pStyle w:val="ALT-L"/>
        <w:ind w:right="-1358"/>
        <w:rPr>
          <w:rFonts w:hint="eastAsia"/>
        </w:rPr>
      </w:pPr>
      <w:r>
        <w:rPr>
          <w:rFonts w:hint="eastAsia"/>
        </w:rPr>
        <w:t>public:</w:t>
      </w:r>
    </w:p>
    <w:p w:rsidR="00000000" w:rsidRDefault="003B0D60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typedef typename ht::key_type </w:t>
      </w:r>
      <w:r>
        <w:rPr>
          <w:rStyle w:val="ctrl-3"/>
          <w:rFonts w:hint="eastAsia"/>
        </w:rPr>
        <w:t>key_type</w:t>
      </w:r>
      <w:r>
        <w:rPr>
          <w:rFonts w:hint="eastAsia"/>
        </w:rPr>
        <w:t>;</w:t>
      </w:r>
    </w:p>
    <w:p w:rsidR="00000000" w:rsidRDefault="003B0D60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typedef typename ht::value_type </w:t>
      </w:r>
      <w:r>
        <w:rPr>
          <w:rStyle w:val="ctrl-3"/>
          <w:rFonts w:hint="eastAsia"/>
        </w:rPr>
        <w:t>value_type</w:t>
      </w:r>
      <w:r>
        <w:rPr>
          <w:rFonts w:hint="eastAsia"/>
        </w:rPr>
        <w:t>;</w:t>
      </w:r>
    </w:p>
    <w:p w:rsidR="00000000" w:rsidRDefault="003B0D60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typedef typename ht::hasher </w:t>
      </w:r>
      <w:r>
        <w:rPr>
          <w:rStyle w:val="ctrl-3"/>
          <w:rFonts w:hint="eastAsia"/>
        </w:rPr>
        <w:t>hasher</w:t>
      </w:r>
      <w:r>
        <w:rPr>
          <w:rFonts w:hint="eastAsia"/>
        </w:rPr>
        <w:t>;</w:t>
      </w:r>
    </w:p>
    <w:p w:rsidR="00000000" w:rsidRDefault="003B0D60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typedef typename ht::key_equal </w:t>
      </w:r>
      <w:r>
        <w:rPr>
          <w:rStyle w:val="ctrl-3"/>
          <w:rFonts w:hint="eastAsia"/>
        </w:rPr>
        <w:t>key_equal</w:t>
      </w:r>
      <w:r>
        <w:rPr>
          <w:rFonts w:hint="eastAsia"/>
        </w:rPr>
        <w:t>;</w:t>
      </w:r>
    </w:p>
    <w:p w:rsidR="00000000" w:rsidRDefault="003B0D60">
      <w:pPr>
        <w:pStyle w:val="ALT-L"/>
        <w:ind w:right="-1358"/>
        <w:rPr>
          <w:rFonts w:hint="eastAsia"/>
        </w:rPr>
      </w:pPr>
    </w:p>
    <w:p w:rsidR="00000000" w:rsidRDefault="003B0D60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typedef typename ht::size_type </w:t>
      </w:r>
      <w:r>
        <w:rPr>
          <w:rStyle w:val="ctrl-3"/>
          <w:rFonts w:hint="eastAsia"/>
        </w:rPr>
        <w:t>size_type</w:t>
      </w:r>
      <w:r>
        <w:rPr>
          <w:rFonts w:hint="eastAsia"/>
        </w:rPr>
        <w:t>;</w:t>
      </w:r>
    </w:p>
    <w:p w:rsidR="00000000" w:rsidRDefault="003B0D60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typedef typename ht::</w:t>
      </w:r>
      <w:r>
        <w:rPr>
          <w:rFonts w:hint="eastAsia"/>
        </w:rPr>
        <w:t xml:space="preserve">difference_type </w:t>
      </w:r>
      <w:r>
        <w:rPr>
          <w:rStyle w:val="ctrl-3"/>
          <w:rFonts w:hint="eastAsia"/>
        </w:rPr>
        <w:t>difference_type</w:t>
      </w:r>
      <w:r>
        <w:rPr>
          <w:rFonts w:hint="eastAsia"/>
        </w:rPr>
        <w:t>;</w:t>
      </w:r>
    </w:p>
    <w:p w:rsidR="00000000" w:rsidRDefault="003B0D60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typedef typename ht::const_pointer </w:t>
      </w:r>
      <w:r>
        <w:rPr>
          <w:rStyle w:val="ctrl-3"/>
          <w:rFonts w:hint="eastAsia"/>
        </w:rPr>
        <w:t>pointer</w:t>
      </w:r>
      <w:r>
        <w:rPr>
          <w:rFonts w:hint="eastAsia"/>
        </w:rPr>
        <w:t>;</w:t>
      </w:r>
    </w:p>
    <w:p w:rsidR="00000000" w:rsidRDefault="003B0D60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typedef typename ht::const_pointer </w:t>
      </w:r>
      <w:r>
        <w:rPr>
          <w:rStyle w:val="ctrl-3"/>
          <w:rFonts w:hint="eastAsia"/>
        </w:rPr>
        <w:t>const_pointer</w:t>
      </w:r>
      <w:r>
        <w:rPr>
          <w:rFonts w:hint="eastAsia"/>
        </w:rPr>
        <w:t>;</w:t>
      </w:r>
    </w:p>
    <w:p w:rsidR="00000000" w:rsidRDefault="003B0D60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typedef typename ht::const_reference </w:t>
      </w:r>
      <w:r>
        <w:rPr>
          <w:rStyle w:val="ctrl-3"/>
          <w:rFonts w:hint="eastAsia"/>
        </w:rPr>
        <w:t>reference</w:t>
      </w:r>
      <w:r>
        <w:rPr>
          <w:rFonts w:hint="eastAsia"/>
        </w:rPr>
        <w:t>;</w:t>
      </w:r>
    </w:p>
    <w:p w:rsidR="00000000" w:rsidRDefault="003B0D60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typedef typename ht::const_reference </w:t>
      </w:r>
      <w:r>
        <w:rPr>
          <w:rStyle w:val="ctrl-3"/>
          <w:rFonts w:hint="eastAsia"/>
        </w:rPr>
        <w:t>const_reference</w:t>
      </w:r>
      <w:r>
        <w:rPr>
          <w:rFonts w:hint="eastAsia"/>
        </w:rPr>
        <w:t>;</w:t>
      </w:r>
    </w:p>
    <w:p w:rsidR="00000000" w:rsidRDefault="003B0D60">
      <w:pPr>
        <w:pStyle w:val="ALT-L"/>
        <w:ind w:right="-1358"/>
        <w:rPr>
          <w:rFonts w:hint="eastAsia"/>
        </w:rPr>
      </w:pPr>
    </w:p>
    <w:p w:rsidR="00000000" w:rsidRDefault="003B0D60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typedef typename</w:t>
      </w:r>
      <w:r>
        <w:rPr>
          <w:rFonts w:hint="eastAsia"/>
        </w:rPr>
        <w:t xml:space="preserve"> ht::const_iterator </w:t>
      </w:r>
      <w:r>
        <w:rPr>
          <w:rStyle w:val="ctrl-3"/>
          <w:rFonts w:hint="eastAsia"/>
        </w:rPr>
        <w:t>iterator</w:t>
      </w:r>
      <w:r>
        <w:rPr>
          <w:rFonts w:hint="eastAsia"/>
        </w:rPr>
        <w:t>;</w:t>
      </w:r>
    </w:p>
    <w:p w:rsidR="00000000" w:rsidRDefault="003B0D60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typedef typename ht::const_iterator </w:t>
      </w:r>
      <w:r>
        <w:rPr>
          <w:rStyle w:val="ctrl-3"/>
          <w:rFonts w:hint="eastAsia"/>
        </w:rPr>
        <w:t>const_iterator</w:t>
      </w:r>
      <w:r>
        <w:rPr>
          <w:rFonts w:hint="eastAsia"/>
        </w:rPr>
        <w:t>;</w:t>
      </w:r>
    </w:p>
    <w:p w:rsidR="00000000" w:rsidRDefault="003B0D60">
      <w:pPr>
        <w:pStyle w:val="ALT-L"/>
        <w:ind w:right="-1358"/>
        <w:rPr>
          <w:rFonts w:hint="eastAsia"/>
        </w:rPr>
      </w:pPr>
    </w:p>
    <w:p w:rsidR="00000000" w:rsidRDefault="003B0D60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hasher </w:t>
      </w:r>
      <w:r>
        <w:rPr>
          <w:rStyle w:val="ctrl-1"/>
          <w:rFonts w:hint="eastAsia"/>
        </w:rPr>
        <w:t>hash_funct</w:t>
      </w:r>
      <w:r>
        <w:rPr>
          <w:rFonts w:hint="eastAsia"/>
        </w:rPr>
        <w:t>() const { return rep.</w:t>
      </w:r>
      <w:r>
        <w:rPr>
          <w:rStyle w:val="ctrl-3"/>
          <w:rFonts w:hint="eastAsia"/>
        </w:rPr>
        <w:t>hash_funct</w:t>
      </w:r>
      <w:r>
        <w:rPr>
          <w:rFonts w:hint="eastAsia"/>
        </w:rPr>
        <w:t>(); }</w:t>
      </w:r>
    </w:p>
    <w:p w:rsidR="00000000" w:rsidRDefault="003B0D60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key_equal </w:t>
      </w:r>
      <w:r>
        <w:rPr>
          <w:rStyle w:val="ctrl-1"/>
          <w:rFonts w:hint="eastAsia"/>
        </w:rPr>
        <w:t>key_eq</w:t>
      </w:r>
      <w:r>
        <w:rPr>
          <w:rFonts w:hint="eastAsia"/>
        </w:rPr>
        <w:t>() const { return rep.</w:t>
      </w:r>
      <w:r>
        <w:rPr>
          <w:rStyle w:val="ctrl-3"/>
          <w:rFonts w:hint="eastAsia"/>
        </w:rPr>
        <w:t>key_eq</w:t>
      </w:r>
      <w:r>
        <w:rPr>
          <w:rFonts w:hint="eastAsia"/>
        </w:rPr>
        <w:t>(); }</w:t>
      </w:r>
    </w:p>
    <w:p w:rsidR="00000000" w:rsidRDefault="003B0D60">
      <w:pPr>
        <w:pStyle w:val="ALT-L"/>
        <w:ind w:right="-1358"/>
        <w:rPr>
          <w:rFonts w:hint="eastAsia"/>
        </w:rPr>
      </w:pPr>
    </w:p>
    <w:p w:rsidR="00000000" w:rsidRDefault="003B0D60">
      <w:pPr>
        <w:pStyle w:val="ALT-L"/>
        <w:ind w:right="-1358"/>
        <w:rPr>
          <w:rFonts w:hint="eastAsia"/>
        </w:rPr>
      </w:pPr>
      <w:r>
        <w:rPr>
          <w:rFonts w:hint="eastAsia"/>
        </w:rPr>
        <w:t>public:</w:t>
      </w:r>
    </w:p>
    <w:p w:rsidR="00000000" w:rsidRDefault="003B0D60">
      <w:pPr>
        <w:pStyle w:val="ALT-L"/>
        <w:ind w:right="-1358"/>
        <w:rPr>
          <w:rStyle w:val="ctrl-2"/>
          <w:rFonts w:hint="eastAsia"/>
        </w:rPr>
      </w:pPr>
      <w:r>
        <w:t xml:space="preserve">  </w:t>
      </w:r>
      <w:r>
        <w:rPr>
          <w:rStyle w:val="ctrl-2"/>
        </w:rPr>
        <w:t xml:space="preserve">// </w:t>
      </w:r>
      <w:r>
        <w:rPr>
          <w:rStyle w:val="ctrl-2"/>
          <w:rFonts w:hint="eastAsia"/>
        </w:rPr>
        <w:t>預設使用大小為</w:t>
      </w:r>
      <w:r>
        <w:rPr>
          <w:rStyle w:val="ctrl-2"/>
          <w:rFonts w:hint="eastAsia"/>
        </w:rPr>
        <w:t>100</w:t>
      </w:r>
      <w:r>
        <w:rPr>
          <w:rStyle w:val="ctrl-2"/>
          <w:rFonts w:hint="eastAsia"/>
        </w:rPr>
        <w:t>的表格。將被</w:t>
      </w:r>
      <w:r>
        <w:rPr>
          <w:rStyle w:val="ctrl-2"/>
        </w:rPr>
        <w:t xml:space="preserve">hash table </w:t>
      </w:r>
      <w:r>
        <w:rPr>
          <w:rStyle w:val="ctrl-2"/>
          <w:rFonts w:hint="eastAsia"/>
        </w:rPr>
        <w:t>調整為最接近且較大之質數</w:t>
      </w:r>
    </w:p>
    <w:p w:rsidR="00000000" w:rsidRDefault="003B0D60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</w:t>
      </w:r>
      <w:r>
        <w:rPr>
          <w:rStyle w:val="ctrl-1"/>
          <w:rFonts w:hint="eastAsia"/>
        </w:rPr>
        <w:t>hash_multiset</w:t>
      </w:r>
      <w:r>
        <w:rPr>
          <w:rFonts w:hint="eastAsia"/>
        </w:rPr>
        <w:t>() : rep(</w:t>
      </w:r>
      <w:r>
        <w:rPr>
          <w:rStyle w:val="ctrl-3"/>
          <w:rFonts w:hint="eastAsia"/>
        </w:rPr>
        <w:t>100</w:t>
      </w:r>
      <w:r>
        <w:rPr>
          <w:rFonts w:hint="eastAsia"/>
        </w:rPr>
        <w:t>, hasher(), key_equal()) {}</w:t>
      </w:r>
    </w:p>
    <w:p w:rsidR="00000000" w:rsidRDefault="003B0D60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explicit </w:t>
      </w:r>
      <w:r>
        <w:rPr>
          <w:rStyle w:val="ctrl-1"/>
          <w:rFonts w:hint="eastAsia"/>
        </w:rPr>
        <w:t>hash_multiset</w:t>
      </w:r>
      <w:r>
        <w:rPr>
          <w:rFonts w:hint="eastAsia"/>
        </w:rPr>
        <w:t xml:space="preserve">(size_type n) : </w:t>
      </w:r>
      <w:r>
        <w:rPr>
          <w:rStyle w:val="ctrl-1"/>
          <w:rFonts w:hint="eastAsia"/>
        </w:rPr>
        <w:t>rep</w:t>
      </w:r>
      <w:r>
        <w:rPr>
          <w:rFonts w:hint="eastAsia"/>
        </w:rPr>
        <w:t>(n, hasher(), key_equal()) {}</w:t>
      </w:r>
    </w:p>
    <w:p w:rsidR="00000000" w:rsidRDefault="003B0D60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</w:t>
      </w:r>
      <w:r>
        <w:rPr>
          <w:rStyle w:val="ctrl-1"/>
          <w:rFonts w:hint="eastAsia"/>
        </w:rPr>
        <w:t>hash_multiset</w:t>
      </w:r>
      <w:r>
        <w:rPr>
          <w:rFonts w:hint="eastAsia"/>
        </w:rPr>
        <w:t xml:space="preserve">(size_type n, const hasher&amp; hf) : </w:t>
      </w:r>
      <w:r>
        <w:rPr>
          <w:rStyle w:val="ctrl-1"/>
          <w:rFonts w:hint="eastAsia"/>
        </w:rPr>
        <w:t>rep</w:t>
      </w:r>
      <w:r>
        <w:rPr>
          <w:rFonts w:hint="eastAsia"/>
        </w:rPr>
        <w:t>(n, hf, key_equal()) {}</w:t>
      </w:r>
    </w:p>
    <w:p w:rsidR="00000000" w:rsidRDefault="003B0D60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</w:t>
      </w:r>
      <w:r>
        <w:rPr>
          <w:rStyle w:val="ctrl-1"/>
          <w:rFonts w:hint="eastAsia"/>
        </w:rPr>
        <w:t>hash_multi</w:t>
      </w:r>
      <w:r>
        <w:rPr>
          <w:rStyle w:val="ctrl-1"/>
          <w:rFonts w:hint="eastAsia"/>
        </w:rPr>
        <w:t>set</w:t>
      </w:r>
      <w:r>
        <w:rPr>
          <w:rFonts w:hint="eastAsia"/>
        </w:rPr>
        <w:t>(size_type n, const hasher&amp; hf, const key_equal&amp; eql)</w:t>
      </w:r>
    </w:p>
    <w:p w:rsidR="00000000" w:rsidRDefault="003B0D60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  : </w:t>
      </w:r>
      <w:r>
        <w:rPr>
          <w:rStyle w:val="ctrl-1"/>
          <w:rFonts w:hint="eastAsia"/>
        </w:rPr>
        <w:t>rep</w:t>
      </w:r>
      <w:r>
        <w:rPr>
          <w:rFonts w:hint="eastAsia"/>
        </w:rPr>
        <w:t>(n, hf, eql) {}</w:t>
      </w:r>
    </w:p>
    <w:p w:rsidR="00000000" w:rsidRDefault="003B0D60">
      <w:pPr>
        <w:pStyle w:val="ALT-L"/>
        <w:ind w:right="-1358"/>
        <w:rPr>
          <w:rFonts w:hint="eastAsia"/>
        </w:rPr>
      </w:pPr>
    </w:p>
    <w:p w:rsidR="00000000" w:rsidRDefault="003B0D60">
      <w:pPr>
        <w:pStyle w:val="ALT-L"/>
        <w:ind w:right="-135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以下，安插動作全部使用</w:t>
      </w:r>
      <w:r>
        <w:rPr>
          <w:rStyle w:val="ctrl-2"/>
        </w:rPr>
        <w:t xml:space="preserve"> insert_equal()</w:t>
      </w:r>
      <w:r>
        <w:rPr>
          <w:rStyle w:val="ctrl-2"/>
          <w:rFonts w:hint="eastAsia"/>
        </w:rPr>
        <w:t>，允許鍵值重複。</w:t>
      </w:r>
    </w:p>
    <w:p w:rsidR="00000000" w:rsidRDefault="003B0D60">
      <w:pPr>
        <w:pStyle w:val="ALT-L"/>
        <w:ind w:right="-1358"/>
        <w:rPr>
          <w:rFonts w:hint="eastAsia"/>
        </w:rPr>
      </w:pPr>
      <w:r>
        <w:rPr>
          <w:rFonts w:hint="eastAsia"/>
        </w:rPr>
        <w:t>#ifdef __STL_MEMBER_TEMPLATES</w:t>
      </w:r>
    </w:p>
    <w:p w:rsidR="00000000" w:rsidRDefault="003B0D60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template &lt;class InputIterator&gt;</w:t>
      </w:r>
    </w:p>
    <w:p w:rsidR="00000000" w:rsidRDefault="003B0D60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</w:t>
      </w:r>
      <w:r>
        <w:rPr>
          <w:rStyle w:val="ctrl-1"/>
          <w:rFonts w:hint="eastAsia"/>
        </w:rPr>
        <w:t>hash_multiset</w:t>
      </w:r>
      <w:r>
        <w:rPr>
          <w:rFonts w:hint="eastAsia"/>
        </w:rPr>
        <w:t>(InputIterator f, InputIterator l)</w:t>
      </w:r>
    </w:p>
    <w:p w:rsidR="00000000" w:rsidRDefault="003B0D60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  : </w:t>
      </w:r>
      <w:r>
        <w:rPr>
          <w:rStyle w:val="ctrl-1"/>
          <w:rFonts w:hint="eastAsia"/>
        </w:rPr>
        <w:t>rep</w:t>
      </w:r>
      <w:r>
        <w:rPr>
          <w:rFonts w:hint="eastAsia"/>
        </w:rPr>
        <w:t>(</w:t>
      </w:r>
      <w:r>
        <w:rPr>
          <w:rStyle w:val="ctrl-3"/>
          <w:rFonts w:hint="eastAsia"/>
        </w:rPr>
        <w:t>100</w:t>
      </w:r>
      <w:r>
        <w:rPr>
          <w:rFonts w:hint="eastAsia"/>
        </w:rPr>
        <w:t>, hasher(</w:t>
      </w:r>
      <w:r>
        <w:rPr>
          <w:rFonts w:hint="eastAsia"/>
        </w:rPr>
        <w:t>), key_equal()) { rep.</w:t>
      </w:r>
      <w:r>
        <w:rPr>
          <w:rStyle w:val="ctrl-3"/>
          <w:rFonts w:hint="eastAsia"/>
        </w:rPr>
        <w:t>insert_equal</w:t>
      </w:r>
      <w:r>
        <w:rPr>
          <w:rFonts w:hint="eastAsia"/>
        </w:rPr>
        <w:t>(f, l); }</w:t>
      </w:r>
    </w:p>
    <w:p w:rsidR="00000000" w:rsidRDefault="003B0D60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template &lt;class InputIterator&gt;</w:t>
      </w:r>
    </w:p>
    <w:p w:rsidR="00000000" w:rsidRDefault="003B0D60">
      <w:pPr>
        <w:pStyle w:val="ALT-L"/>
        <w:ind w:right="-1358"/>
        <w:rPr>
          <w:rFonts w:hint="eastAsia"/>
        </w:rPr>
      </w:pPr>
      <w:r>
        <w:rPr>
          <w:rFonts w:hint="eastAsia"/>
        </w:rPr>
        <w:lastRenderedPageBreak/>
        <w:t xml:space="preserve">  </w:t>
      </w:r>
      <w:r>
        <w:rPr>
          <w:rStyle w:val="ctrl-1"/>
          <w:rFonts w:hint="eastAsia"/>
        </w:rPr>
        <w:t>hash_multiset</w:t>
      </w:r>
      <w:r>
        <w:rPr>
          <w:rFonts w:hint="eastAsia"/>
        </w:rPr>
        <w:t>(InputIterator f, InputIterator l, size_type n)</w:t>
      </w:r>
    </w:p>
    <w:p w:rsidR="00000000" w:rsidRDefault="003B0D60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  : </w:t>
      </w:r>
      <w:r>
        <w:rPr>
          <w:rStyle w:val="ctrl-1"/>
          <w:rFonts w:hint="eastAsia"/>
        </w:rPr>
        <w:t>rep</w:t>
      </w:r>
      <w:r>
        <w:rPr>
          <w:rFonts w:hint="eastAsia"/>
        </w:rPr>
        <w:t>(n, hasher(), key_equal()) { rep.</w:t>
      </w:r>
      <w:r>
        <w:rPr>
          <w:rStyle w:val="ctrl-3"/>
          <w:rFonts w:hint="eastAsia"/>
        </w:rPr>
        <w:t>insert_equal</w:t>
      </w:r>
      <w:r>
        <w:rPr>
          <w:rFonts w:hint="eastAsia"/>
        </w:rPr>
        <w:t>(f, l); }</w:t>
      </w:r>
    </w:p>
    <w:p w:rsidR="00000000" w:rsidRDefault="003B0D60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template &lt;class InputIterator&gt;</w:t>
      </w:r>
    </w:p>
    <w:p w:rsidR="00000000" w:rsidRDefault="003B0D60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</w:t>
      </w:r>
      <w:r>
        <w:rPr>
          <w:rStyle w:val="ctrl-1"/>
          <w:rFonts w:hint="eastAsia"/>
        </w:rPr>
        <w:t>hash_multiset</w:t>
      </w:r>
      <w:r>
        <w:rPr>
          <w:rFonts w:hint="eastAsia"/>
        </w:rPr>
        <w:t>(Inp</w:t>
      </w:r>
      <w:r>
        <w:rPr>
          <w:rFonts w:hint="eastAsia"/>
        </w:rPr>
        <w:t>utIterator f, InputIterator l, size_type n,</w:t>
      </w:r>
    </w:p>
    <w:p w:rsidR="00000000" w:rsidRDefault="003B0D60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              const hasher&amp; hf)</w:t>
      </w:r>
    </w:p>
    <w:p w:rsidR="00000000" w:rsidRDefault="003B0D60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  : </w:t>
      </w:r>
      <w:r>
        <w:rPr>
          <w:rStyle w:val="ctrl-1"/>
          <w:rFonts w:hint="eastAsia"/>
        </w:rPr>
        <w:t>rep</w:t>
      </w:r>
      <w:r>
        <w:rPr>
          <w:rFonts w:hint="eastAsia"/>
        </w:rPr>
        <w:t>(n, hf, key_equal()) { rep.</w:t>
      </w:r>
      <w:r>
        <w:rPr>
          <w:rStyle w:val="ctrl-3"/>
          <w:rFonts w:hint="eastAsia"/>
        </w:rPr>
        <w:t>insert_equal</w:t>
      </w:r>
      <w:r>
        <w:rPr>
          <w:rFonts w:hint="eastAsia"/>
        </w:rPr>
        <w:t>(f, l); }</w:t>
      </w:r>
    </w:p>
    <w:p w:rsidR="00000000" w:rsidRDefault="003B0D60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template &lt;class InputIterator&gt;</w:t>
      </w:r>
    </w:p>
    <w:p w:rsidR="00000000" w:rsidRDefault="003B0D60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</w:t>
      </w:r>
      <w:r>
        <w:rPr>
          <w:rStyle w:val="ctrl-1"/>
          <w:rFonts w:hint="eastAsia"/>
        </w:rPr>
        <w:t>hash_multiset</w:t>
      </w:r>
      <w:r>
        <w:rPr>
          <w:rFonts w:hint="eastAsia"/>
        </w:rPr>
        <w:t>(InputIterator f, InputIterator l, size_type n,</w:t>
      </w:r>
    </w:p>
    <w:p w:rsidR="00000000" w:rsidRDefault="003B0D60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              const ha</w:t>
      </w:r>
      <w:r>
        <w:rPr>
          <w:rFonts w:hint="eastAsia"/>
        </w:rPr>
        <w:t>sher&amp; hf, const key_equal&amp; eql)</w:t>
      </w:r>
    </w:p>
    <w:p w:rsidR="00000000" w:rsidRDefault="003B0D60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  : </w:t>
      </w:r>
      <w:r>
        <w:rPr>
          <w:rStyle w:val="ctrl-1"/>
          <w:rFonts w:hint="eastAsia"/>
        </w:rPr>
        <w:t>rep</w:t>
      </w:r>
      <w:r>
        <w:rPr>
          <w:rFonts w:hint="eastAsia"/>
        </w:rPr>
        <w:t>(n, hf, eql) { rep.</w:t>
      </w:r>
      <w:r>
        <w:rPr>
          <w:rStyle w:val="ctrl-3"/>
          <w:rFonts w:hint="eastAsia"/>
        </w:rPr>
        <w:t>insert_equal</w:t>
      </w:r>
      <w:r>
        <w:rPr>
          <w:rFonts w:hint="eastAsia"/>
        </w:rPr>
        <w:t>(f, l); }</w:t>
      </w:r>
    </w:p>
    <w:p w:rsidR="00000000" w:rsidRDefault="003B0D60">
      <w:pPr>
        <w:pStyle w:val="ALT-L"/>
        <w:ind w:right="-1358"/>
        <w:rPr>
          <w:rFonts w:hint="eastAsia"/>
        </w:rPr>
      </w:pPr>
      <w:r>
        <w:rPr>
          <w:rFonts w:hint="eastAsia"/>
        </w:rPr>
        <w:t>#else</w:t>
      </w:r>
    </w:p>
    <w:p w:rsidR="00000000" w:rsidRDefault="003B0D60">
      <w:pPr>
        <w:pStyle w:val="ALT-L"/>
        <w:ind w:right="-1358"/>
        <w:rPr>
          <w:rFonts w:hint="eastAsia"/>
        </w:rPr>
      </w:pPr>
    </w:p>
    <w:p w:rsidR="00000000" w:rsidRDefault="003B0D60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</w:t>
      </w:r>
      <w:r>
        <w:rPr>
          <w:rStyle w:val="ctrl-1"/>
          <w:rFonts w:hint="eastAsia"/>
        </w:rPr>
        <w:t>hash_multiset</w:t>
      </w:r>
      <w:r>
        <w:rPr>
          <w:rFonts w:hint="eastAsia"/>
        </w:rPr>
        <w:t>(const value_type* f, const value_type* l)</w:t>
      </w:r>
    </w:p>
    <w:p w:rsidR="00000000" w:rsidRDefault="003B0D60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  : </w:t>
      </w:r>
      <w:r>
        <w:rPr>
          <w:rStyle w:val="ctrl-1"/>
          <w:rFonts w:hint="eastAsia"/>
        </w:rPr>
        <w:t>rep</w:t>
      </w:r>
      <w:r>
        <w:rPr>
          <w:rFonts w:hint="eastAsia"/>
        </w:rPr>
        <w:t>(</w:t>
      </w:r>
      <w:r>
        <w:rPr>
          <w:rStyle w:val="ctrl-3"/>
          <w:rFonts w:hint="eastAsia"/>
        </w:rPr>
        <w:t>100</w:t>
      </w:r>
      <w:r>
        <w:rPr>
          <w:rFonts w:hint="eastAsia"/>
        </w:rPr>
        <w:t>, hasher(), key_equal()) { rep.</w:t>
      </w:r>
      <w:r>
        <w:rPr>
          <w:rStyle w:val="ctrl-3"/>
          <w:rFonts w:hint="eastAsia"/>
        </w:rPr>
        <w:t>insert_equal</w:t>
      </w:r>
      <w:r>
        <w:rPr>
          <w:rFonts w:hint="eastAsia"/>
        </w:rPr>
        <w:t>(f, l); }</w:t>
      </w:r>
    </w:p>
    <w:p w:rsidR="00000000" w:rsidRDefault="003B0D60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</w:t>
      </w:r>
      <w:r>
        <w:rPr>
          <w:rStyle w:val="ctrl-1"/>
          <w:rFonts w:hint="eastAsia"/>
        </w:rPr>
        <w:t>hash_multiset</w:t>
      </w:r>
      <w:r>
        <w:rPr>
          <w:rFonts w:hint="eastAsia"/>
        </w:rPr>
        <w:t xml:space="preserve">(const value_type* f, const </w:t>
      </w:r>
      <w:r>
        <w:rPr>
          <w:rFonts w:hint="eastAsia"/>
        </w:rPr>
        <w:t>value_type* l, size_type n)</w:t>
      </w:r>
    </w:p>
    <w:p w:rsidR="00000000" w:rsidRDefault="003B0D60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  : </w:t>
      </w:r>
      <w:r>
        <w:rPr>
          <w:rStyle w:val="ctrl-1"/>
          <w:rFonts w:hint="eastAsia"/>
        </w:rPr>
        <w:t>rep</w:t>
      </w:r>
      <w:r>
        <w:rPr>
          <w:rFonts w:hint="eastAsia"/>
        </w:rPr>
        <w:t>(n, hasher(), key_equal()) { rep.</w:t>
      </w:r>
      <w:r>
        <w:rPr>
          <w:rStyle w:val="ctrl-3"/>
          <w:rFonts w:hint="eastAsia"/>
        </w:rPr>
        <w:t>insert_equal</w:t>
      </w:r>
      <w:r>
        <w:rPr>
          <w:rFonts w:hint="eastAsia"/>
        </w:rPr>
        <w:t>(f, l); }</w:t>
      </w:r>
    </w:p>
    <w:p w:rsidR="00000000" w:rsidRDefault="003B0D60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</w:t>
      </w:r>
      <w:r>
        <w:rPr>
          <w:rStyle w:val="ctrl-1"/>
          <w:rFonts w:hint="eastAsia"/>
        </w:rPr>
        <w:t>hash_multiset</w:t>
      </w:r>
      <w:r>
        <w:rPr>
          <w:rFonts w:hint="eastAsia"/>
        </w:rPr>
        <w:t>(const value_type* f, const value_type* l, size_type n,</w:t>
      </w:r>
    </w:p>
    <w:p w:rsidR="00000000" w:rsidRDefault="003B0D60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              const hasher&amp; hf)</w:t>
      </w:r>
    </w:p>
    <w:p w:rsidR="00000000" w:rsidRDefault="003B0D60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  : </w:t>
      </w:r>
      <w:r>
        <w:rPr>
          <w:rStyle w:val="ctrl-1"/>
          <w:rFonts w:hint="eastAsia"/>
        </w:rPr>
        <w:t>rep</w:t>
      </w:r>
      <w:r>
        <w:rPr>
          <w:rFonts w:hint="eastAsia"/>
        </w:rPr>
        <w:t>(n, hf, key_equal()) { rep.</w:t>
      </w:r>
      <w:r>
        <w:rPr>
          <w:rStyle w:val="ctrl-3"/>
          <w:rFonts w:hint="eastAsia"/>
        </w:rPr>
        <w:t>insert_equal</w:t>
      </w:r>
      <w:r>
        <w:rPr>
          <w:rFonts w:hint="eastAsia"/>
        </w:rPr>
        <w:t>(f, l); }</w:t>
      </w:r>
    </w:p>
    <w:p w:rsidR="00000000" w:rsidRDefault="003B0D60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 xml:space="preserve"> </w:t>
      </w:r>
      <w:r>
        <w:rPr>
          <w:rStyle w:val="ctrl-1"/>
          <w:rFonts w:hint="eastAsia"/>
        </w:rPr>
        <w:t>hash_multiset</w:t>
      </w:r>
      <w:r>
        <w:rPr>
          <w:rFonts w:hint="eastAsia"/>
        </w:rPr>
        <w:t>(const value_type* f, const value_type* l, size_type n,</w:t>
      </w:r>
    </w:p>
    <w:p w:rsidR="00000000" w:rsidRDefault="003B0D60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              const hasher&amp; hf, const key_equal&amp; eql)</w:t>
      </w:r>
    </w:p>
    <w:p w:rsidR="00000000" w:rsidRDefault="003B0D60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  : </w:t>
      </w:r>
      <w:r>
        <w:rPr>
          <w:rStyle w:val="ctrl-1"/>
          <w:rFonts w:hint="eastAsia"/>
        </w:rPr>
        <w:t>rep</w:t>
      </w:r>
      <w:r>
        <w:rPr>
          <w:rFonts w:hint="eastAsia"/>
        </w:rPr>
        <w:t>(n, hf, eql) { rep.</w:t>
      </w:r>
      <w:r>
        <w:rPr>
          <w:rStyle w:val="ctrl-3"/>
          <w:rFonts w:hint="eastAsia"/>
        </w:rPr>
        <w:t>insert_equal</w:t>
      </w:r>
      <w:r>
        <w:rPr>
          <w:rFonts w:hint="eastAsia"/>
        </w:rPr>
        <w:t>(f, l); }</w:t>
      </w:r>
    </w:p>
    <w:p w:rsidR="00000000" w:rsidRDefault="003B0D60">
      <w:pPr>
        <w:pStyle w:val="ALT-L"/>
        <w:ind w:right="-1358"/>
        <w:rPr>
          <w:rFonts w:hint="eastAsia"/>
        </w:rPr>
      </w:pPr>
    </w:p>
    <w:p w:rsidR="00000000" w:rsidRDefault="003B0D60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</w:t>
      </w:r>
      <w:r>
        <w:rPr>
          <w:rStyle w:val="ctrl-1"/>
          <w:rFonts w:hint="eastAsia"/>
        </w:rPr>
        <w:t>hash_multiset</w:t>
      </w:r>
      <w:r>
        <w:rPr>
          <w:rFonts w:hint="eastAsia"/>
        </w:rPr>
        <w:t>(const_iterator f, const_iterator l)</w:t>
      </w:r>
    </w:p>
    <w:p w:rsidR="00000000" w:rsidRDefault="003B0D60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  : </w:t>
      </w:r>
      <w:r>
        <w:rPr>
          <w:rStyle w:val="ctrl-1"/>
          <w:rFonts w:hint="eastAsia"/>
        </w:rPr>
        <w:t>rep</w:t>
      </w:r>
      <w:r>
        <w:rPr>
          <w:rFonts w:hint="eastAsia"/>
        </w:rPr>
        <w:t>(</w:t>
      </w:r>
      <w:r>
        <w:rPr>
          <w:rStyle w:val="ctrl-3"/>
          <w:rFonts w:hint="eastAsia"/>
        </w:rPr>
        <w:t>100</w:t>
      </w:r>
      <w:r>
        <w:rPr>
          <w:rFonts w:hint="eastAsia"/>
        </w:rPr>
        <w:t>, hasher(), ke</w:t>
      </w:r>
      <w:r>
        <w:rPr>
          <w:rFonts w:hint="eastAsia"/>
        </w:rPr>
        <w:t>y_equal()) { rep.</w:t>
      </w:r>
      <w:r>
        <w:rPr>
          <w:rStyle w:val="ctrl-3"/>
          <w:rFonts w:hint="eastAsia"/>
        </w:rPr>
        <w:t>insert_equal</w:t>
      </w:r>
      <w:r>
        <w:rPr>
          <w:rFonts w:hint="eastAsia"/>
        </w:rPr>
        <w:t>(f, l); }</w:t>
      </w:r>
    </w:p>
    <w:p w:rsidR="00000000" w:rsidRDefault="003B0D60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</w:t>
      </w:r>
      <w:r>
        <w:rPr>
          <w:rStyle w:val="ctrl-1"/>
          <w:rFonts w:hint="eastAsia"/>
        </w:rPr>
        <w:t>hash_multiset</w:t>
      </w:r>
      <w:r>
        <w:rPr>
          <w:rFonts w:hint="eastAsia"/>
        </w:rPr>
        <w:t>(const_iterator f, const_iterator l, size_type n)</w:t>
      </w:r>
    </w:p>
    <w:p w:rsidR="00000000" w:rsidRDefault="003B0D60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  : </w:t>
      </w:r>
      <w:r>
        <w:rPr>
          <w:rStyle w:val="ctrl-1"/>
          <w:rFonts w:hint="eastAsia"/>
        </w:rPr>
        <w:t>rep</w:t>
      </w:r>
      <w:r>
        <w:rPr>
          <w:rFonts w:hint="eastAsia"/>
        </w:rPr>
        <w:t>(n, hasher(), key_equal()) { rep.</w:t>
      </w:r>
      <w:r>
        <w:rPr>
          <w:rStyle w:val="ctrl-3"/>
          <w:rFonts w:hint="eastAsia"/>
        </w:rPr>
        <w:t>insert_equal</w:t>
      </w:r>
      <w:r>
        <w:rPr>
          <w:rFonts w:hint="eastAsia"/>
        </w:rPr>
        <w:t>(f, l); }</w:t>
      </w:r>
    </w:p>
    <w:p w:rsidR="00000000" w:rsidRDefault="003B0D60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</w:t>
      </w:r>
      <w:r>
        <w:rPr>
          <w:rStyle w:val="ctrl-1"/>
          <w:rFonts w:hint="eastAsia"/>
        </w:rPr>
        <w:t>hash_multiset</w:t>
      </w:r>
      <w:r>
        <w:rPr>
          <w:rFonts w:hint="eastAsia"/>
        </w:rPr>
        <w:t>(const_iterator f, const_iterator l, size_type n,</w:t>
      </w:r>
    </w:p>
    <w:p w:rsidR="00000000" w:rsidRDefault="003B0D60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              const h</w:t>
      </w:r>
      <w:r>
        <w:rPr>
          <w:rFonts w:hint="eastAsia"/>
        </w:rPr>
        <w:t>asher&amp; hf)</w:t>
      </w:r>
    </w:p>
    <w:p w:rsidR="00000000" w:rsidRDefault="003B0D60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  : </w:t>
      </w:r>
      <w:r>
        <w:rPr>
          <w:rStyle w:val="ctrl-1"/>
          <w:rFonts w:hint="eastAsia"/>
        </w:rPr>
        <w:t>rep</w:t>
      </w:r>
      <w:r>
        <w:rPr>
          <w:rFonts w:hint="eastAsia"/>
        </w:rPr>
        <w:t>(n, hf, key_equal()) { rep.</w:t>
      </w:r>
      <w:r>
        <w:rPr>
          <w:rStyle w:val="ctrl-3"/>
          <w:rFonts w:hint="eastAsia"/>
        </w:rPr>
        <w:t>insert_equal</w:t>
      </w:r>
      <w:r>
        <w:rPr>
          <w:rFonts w:hint="eastAsia"/>
        </w:rPr>
        <w:t>(f, l); }</w:t>
      </w:r>
    </w:p>
    <w:p w:rsidR="00000000" w:rsidRDefault="003B0D60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</w:t>
      </w:r>
      <w:r>
        <w:rPr>
          <w:rStyle w:val="ctrl-1"/>
          <w:rFonts w:hint="eastAsia"/>
        </w:rPr>
        <w:t>hash_multiset</w:t>
      </w:r>
      <w:r>
        <w:rPr>
          <w:rFonts w:hint="eastAsia"/>
        </w:rPr>
        <w:t>(const_iterator f, const_iterator l, size_type n,</w:t>
      </w:r>
    </w:p>
    <w:p w:rsidR="00000000" w:rsidRDefault="003B0D60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              const hasher&amp; hf, const key_equal&amp; eql)</w:t>
      </w:r>
    </w:p>
    <w:p w:rsidR="00000000" w:rsidRDefault="003B0D60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  : </w:t>
      </w:r>
      <w:r>
        <w:rPr>
          <w:rStyle w:val="ctrl-1"/>
          <w:rFonts w:hint="eastAsia"/>
        </w:rPr>
        <w:t>rep</w:t>
      </w:r>
      <w:r>
        <w:rPr>
          <w:rFonts w:hint="eastAsia"/>
        </w:rPr>
        <w:t>(n, hf, eql) { rep.</w:t>
      </w:r>
      <w:r>
        <w:rPr>
          <w:rStyle w:val="ctrl-3"/>
          <w:rFonts w:hint="eastAsia"/>
        </w:rPr>
        <w:t>insert_equal</w:t>
      </w:r>
      <w:r>
        <w:rPr>
          <w:rFonts w:hint="eastAsia"/>
        </w:rPr>
        <w:t>(f, l); }</w:t>
      </w:r>
    </w:p>
    <w:p w:rsidR="00000000" w:rsidRDefault="003B0D60">
      <w:pPr>
        <w:pStyle w:val="ALT-L"/>
        <w:ind w:right="-1358"/>
        <w:rPr>
          <w:rFonts w:hint="eastAsia"/>
        </w:rPr>
      </w:pPr>
      <w:r>
        <w:rPr>
          <w:rFonts w:hint="eastAsia"/>
        </w:rPr>
        <w:t>#endif /*__STL_M</w:t>
      </w:r>
      <w:r>
        <w:rPr>
          <w:rFonts w:hint="eastAsia"/>
        </w:rPr>
        <w:t>EMBER_TEMPLATES */</w:t>
      </w:r>
    </w:p>
    <w:p w:rsidR="00000000" w:rsidRDefault="003B0D60">
      <w:pPr>
        <w:pStyle w:val="ALT-L"/>
        <w:ind w:right="-1358"/>
        <w:rPr>
          <w:rFonts w:hint="eastAsia"/>
        </w:rPr>
      </w:pPr>
    </w:p>
    <w:p w:rsidR="00000000" w:rsidRDefault="003B0D60">
      <w:pPr>
        <w:pStyle w:val="ALT-L"/>
        <w:ind w:right="-1358"/>
        <w:rPr>
          <w:rFonts w:hint="eastAsia"/>
        </w:rPr>
      </w:pPr>
      <w:r>
        <w:rPr>
          <w:rFonts w:hint="eastAsia"/>
        </w:rPr>
        <w:t>public:</w:t>
      </w:r>
    </w:p>
    <w:p w:rsidR="00000000" w:rsidRDefault="003B0D60">
      <w:pPr>
        <w:pStyle w:val="ALT-L"/>
        <w:ind w:right="-1358"/>
        <w:rPr>
          <w:rStyle w:val="ctrl-2"/>
          <w:rFonts w:hint="eastAsia"/>
        </w:rPr>
      </w:pPr>
      <w:r>
        <w:rPr>
          <w:rFonts w:hint="eastAsia"/>
        </w:rPr>
        <w:t xml:space="preserve">  </w:t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所有操作幾乎都有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 xml:space="preserve">hash table </w:t>
      </w:r>
      <w:r>
        <w:rPr>
          <w:rStyle w:val="ctrl-2"/>
          <w:rFonts w:hint="eastAsia"/>
        </w:rPr>
        <w:t>的對應版本，轉呼叫就好。</w:t>
      </w:r>
    </w:p>
    <w:p w:rsidR="00000000" w:rsidRDefault="003B0D60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size_type </w:t>
      </w:r>
      <w:r>
        <w:rPr>
          <w:rStyle w:val="ctrl-1"/>
          <w:rFonts w:hint="eastAsia"/>
        </w:rPr>
        <w:t>size</w:t>
      </w:r>
      <w:r>
        <w:rPr>
          <w:rFonts w:hint="eastAsia"/>
        </w:rPr>
        <w:t>() const { return rep.</w:t>
      </w:r>
      <w:r>
        <w:rPr>
          <w:rStyle w:val="ctrl-3"/>
          <w:rFonts w:hint="eastAsia"/>
        </w:rPr>
        <w:t>size</w:t>
      </w:r>
      <w:r>
        <w:rPr>
          <w:rFonts w:hint="eastAsia"/>
        </w:rPr>
        <w:t>(); }</w:t>
      </w:r>
    </w:p>
    <w:p w:rsidR="00000000" w:rsidRDefault="003B0D60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size_type </w:t>
      </w:r>
      <w:r>
        <w:rPr>
          <w:rStyle w:val="ctrl-1"/>
          <w:rFonts w:hint="eastAsia"/>
        </w:rPr>
        <w:t>max_size</w:t>
      </w:r>
      <w:r>
        <w:rPr>
          <w:rFonts w:hint="eastAsia"/>
        </w:rPr>
        <w:t>() const { return rep.</w:t>
      </w:r>
      <w:r>
        <w:rPr>
          <w:rStyle w:val="ctrl-3"/>
          <w:rFonts w:hint="eastAsia"/>
        </w:rPr>
        <w:t>max_size</w:t>
      </w:r>
      <w:r>
        <w:rPr>
          <w:rFonts w:hint="eastAsia"/>
        </w:rPr>
        <w:t>(); }</w:t>
      </w:r>
    </w:p>
    <w:p w:rsidR="00000000" w:rsidRDefault="003B0D60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bool </w:t>
      </w:r>
      <w:r>
        <w:rPr>
          <w:rStyle w:val="ctrl-1"/>
          <w:rFonts w:hint="eastAsia"/>
        </w:rPr>
        <w:t>empty</w:t>
      </w:r>
      <w:r>
        <w:rPr>
          <w:rFonts w:hint="eastAsia"/>
        </w:rPr>
        <w:t>() const { return rep.</w:t>
      </w:r>
      <w:r>
        <w:rPr>
          <w:rStyle w:val="ctrl-3"/>
          <w:rFonts w:hint="eastAsia"/>
        </w:rPr>
        <w:t>empty</w:t>
      </w:r>
      <w:r>
        <w:rPr>
          <w:rFonts w:hint="eastAsia"/>
        </w:rPr>
        <w:t>(); }</w:t>
      </w:r>
    </w:p>
    <w:p w:rsidR="00000000" w:rsidRDefault="003B0D60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void </w:t>
      </w:r>
      <w:r>
        <w:rPr>
          <w:rStyle w:val="ctrl-1"/>
          <w:rFonts w:hint="eastAsia"/>
        </w:rPr>
        <w:t>swap</w:t>
      </w:r>
      <w:r>
        <w:rPr>
          <w:rFonts w:hint="eastAsia"/>
        </w:rPr>
        <w:t>(hash_multiset&amp; hs) { rep.</w:t>
      </w:r>
      <w:r>
        <w:rPr>
          <w:rStyle w:val="ctrl-3"/>
          <w:rFonts w:hint="eastAsia"/>
        </w:rPr>
        <w:t>swap</w:t>
      </w:r>
      <w:r>
        <w:rPr>
          <w:rFonts w:hint="eastAsia"/>
        </w:rPr>
        <w:t>(hs.rep); }</w:t>
      </w:r>
    </w:p>
    <w:p w:rsidR="00000000" w:rsidRDefault="003B0D60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friend bool </w:t>
      </w:r>
      <w:r>
        <w:rPr>
          <w:rStyle w:val="ctrl-1"/>
          <w:rFonts w:hint="eastAsia"/>
        </w:rPr>
        <w:t>operato</w:t>
      </w:r>
      <w:r>
        <w:rPr>
          <w:rStyle w:val="ctrl-1"/>
          <w:rFonts w:hint="eastAsia"/>
        </w:rPr>
        <w:t>r==</w:t>
      </w:r>
      <w:r>
        <w:rPr>
          <w:rFonts w:hint="eastAsia"/>
        </w:rPr>
        <w:t xml:space="preserve"> __STL_NULL_TMPL_ARGS (const hash_multiset&amp;,</w:t>
      </w:r>
    </w:p>
    <w:p w:rsidR="00000000" w:rsidRDefault="003B0D60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                                             const hash_multiset&amp;);</w:t>
      </w:r>
    </w:p>
    <w:p w:rsidR="00000000" w:rsidRDefault="003B0D60">
      <w:pPr>
        <w:pStyle w:val="ALT-L"/>
        <w:ind w:right="-1358"/>
        <w:rPr>
          <w:rFonts w:hint="eastAsia"/>
        </w:rPr>
      </w:pPr>
    </w:p>
    <w:p w:rsidR="00000000" w:rsidRDefault="003B0D60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iterator </w:t>
      </w:r>
      <w:r>
        <w:rPr>
          <w:rStyle w:val="ctrl-1"/>
          <w:rFonts w:hint="eastAsia"/>
        </w:rPr>
        <w:t>begin</w:t>
      </w:r>
      <w:r>
        <w:rPr>
          <w:rFonts w:hint="eastAsia"/>
        </w:rPr>
        <w:t>() const { return rep.</w:t>
      </w:r>
      <w:r>
        <w:rPr>
          <w:rStyle w:val="ctrl-3"/>
          <w:rFonts w:hint="eastAsia"/>
        </w:rPr>
        <w:t>begin</w:t>
      </w:r>
      <w:r>
        <w:rPr>
          <w:rFonts w:hint="eastAsia"/>
        </w:rPr>
        <w:t>(); }</w:t>
      </w:r>
    </w:p>
    <w:p w:rsidR="00000000" w:rsidRDefault="003B0D60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iterator </w:t>
      </w:r>
      <w:r>
        <w:rPr>
          <w:rStyle w:val="ctrl-1"/>
          <w:rFonts w:hint="eastAsia"/>
        </w:rPr>
        <w:t>end</w:t>
      </w:r>
      <w:r>
        <w:rPr>
          <w:rFonts w:hint="eastAsia"/>
        </w:rPr>
        <w:t>() const { return rep.</w:t>
      </w:r>
      <w:r>
        <w:rPr>
          <w:rStyle w:val="ctrl-3"/>
          <w:rFonts w:hint="eastAsia"/>
        </w:rPr>
        <w:t>end</w:t>
      </w:r>
      <w:r>
        <w:rPr>
          <w:rFonts w:hint="eastAsia"/>
        </w:rPr>
        <w:t>(); }</w:t>
      </w:r>
    </w:p>
    <w:p w:rsidR="00000000" w:rsidRDefault="003B0D60">
      <w:pPr>
        <w:pStyle w:val="ALT-L"/>
        <w:ind w:right="-1358"/>
        <w:rPr>
          <w:rFonts w:hint="eastAsia"/>
        </w:rPr>
      </w:pPr>
    </w:p>
    <w:p w:rsidR="00000000" w:rsidRDefault="003B0D60">
      <w:pPr>
        <w:pStyle w:val="ALT-L"/>
        <w:ind w:right="-1358"/>
        <w:rPr>
          <w:rFonts w:hint="eastAsia"/>
        </w:rPr>
      </w:pPr>
      <w:r>
        <w:rPr>
          <w:rFonts w:hint="eastAsia"/>
        </w:rPr>
        <w:t>public:</w:t>
      </w:r>
    </w:p>
    <w:p w:rsidR="00000000" w:rsidRDefault="003B0D60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iterator </w:t>
      </w:r>
      <w:r>
        <w:rPr>
          <w:rStyle w:val="ctrl-1"/>
          <w:rFonts w:hint="eastAsia"/>
        </w:rPr>
        <w:t>insert</w:t>
      </w:r>
      <w:r>
        <w:rPr>
          <w:rFonts w:hint="eastAsia"/>
        </w:rPr>
        <w:t>(const value_type</w:t>
      </w:r>
      <w:r>
        <w:rPr>
          <w:rFonts w:hint="eastAsia"/>
        </w:rPr>
        <w:t>&amp; obj) { return rep.</w:t>
      </w:r>
      <w:r>
        <w:rPr>
          <w:rStyle w:val="ctrl-3"/>
          <w:rFonts w:hint="eastAsia"/>
        </w:rPr>
        <w:t>insert_equal</w:t>
      </w:r>
      <w:r>
        <w:rPr>
          <w:rFonts w:hint="eastAsia"/>
        </w:rPr>
        <w:t>(obj); }</w:t>
      </w:r>
    </w:p>
    <w:p w:rsidR="00000000" w:rsidRDefault="003B0D60">
      <w:pPr>
        <w:pStyle w:val="ALT-L"/>
        <w:ind w:right="-1358"/>
        <w:rPr>
          <w:rFonts w:hint="eastAsia"/>
        </w:rPr>
      </w:pPr>
      <w:r>
        <w:rPr>
          <w:rFonts w:hint="eastAsia"/>
        </w:rPr>
        <w:lastRenderedPageBreak/>
        <w:t>#ifdef __STL_MEMBER_TEMPLATES</w:t>
      </w:r>
    </w:p>
    <w:p w:rsidR="00000000" w:rsidRDefault="003B0D60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template &lt;class InputIterator&gt;</w:t>
      </w:r>
    </w:p>
    <w:p w:rsidR="00000000" w:rsidRDefault="003B0D60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void </w:t>
      </w:r>
      <w:r>
        <w:rPr>
          <w:rStyle w:val="ctrl-1"/>
          <w:rFonts w:hint="eastAsia"/>
        </w:rPr>
        <w:t>insert</w:t>
      </w:r>
      <w:r>
        <w:rPr>
          <w:rFonts w:hint="eastAsia"/>
        </w:rPr>
        <w:t>(InputIterator f, InputIterator l) { rep.</w:t>
      </w:r>
      <w:r>
        <w:rPr>
          <w:rStyle w:val="ctrl-3"/>
          <w:rFonts w:hint="eastAsia"/>
        </w:rPr>
        <w:t>insert_equal</w:t>
      </w:r>
      <w:r>
        <w:rPr>
          <w:rFonts w:hint="eastAsia"/>
        </w:rPr>
        <w:t>(f,l); }</w:t>
      </w:r>
    </w:p>
    <w:p w:rsidR="00000000" w:rsidRDefault="003B0D60">
      <w:pPr>
        <w:pStyle w:val="ALT-L"/>
        <w:ind w:right="-1358"/>
        <w:rPr>
          <w:rFonts w:hint="eastAsia"/>
        </w:rPr>
      </w:pPr>
      <w:r>
        <w:rPr>
          <w:rFonts w:hint="eastAsia"/>
        </w:rPr>
        <w:t>#else</w:t>
      </w:r>
    </w:p>
    <w:p w:rsidR="00000000" w:rsidRDefault="003B0D60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void </w:t>
      </w:r>
      <w:r>
        <w:rPr>
          <w:rStyle w:val="ctrl-1"/>
          <w:rFonts w:hint="eastAsia"/>
        </w:rPr>
        <w:t>insert</w:t>
      </w:r>
      <w:r>
        <w:rPr>
          <w:rFonts w:hint="eastAsia"/>
        </w:rPr>
        <w:t>(const value_type* f, const value_type* l) {</w:t>
      </w:r>
    </w:p>
    <w:p w:rsidR="00000000" w:rsidRDefault="003B0D60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  rep.</w:t>
      </w:r>
      <w:r>
        <w:rPr>
          <w:rStyle w:val="ctrl-3"/>
          <w:rFonts w:hint="eastAsia"/>
        </w:rPr>
        <w:t>inser</w:t>
      </w:r>
      <w:r>
        <w:rPr>
          <w:rStyle w:val="ctrl-3"/>
          <w:rFonts w:hint="eastAsia"/>
        </w:rPr>
        <w:t>t_equal</w:t>
      </w:r>
      <w:r>
        <w:rPr>
          <w:rFonts w:hint="eastAsia"/>
        </w:rPr>
        <w:t>(f,l);</w:t>
      </w:r>
    </w:p>
    <w:p w:rsidR="00000000" w:rsidRDefault="003B0D60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3B0D60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void </w:t>
      </w:r>
      <w:r>
        <w:rPr>
          <w:rStyle w:val="ctrl-1"/>
          <w:rFonts w:hint="eastAsia"/>
        </w:rPr>
        <w:t>insert</w:t>
      </w:r>
      <w:r>
        <w:rPr>
          <w:rFonts w:hint="eastAsia"/>
        </w:rPr>
        <w:t>(const_iterator f, const_iterator l) { rep.</w:t>
      </w:r>
      <w:r>
        <w:rPr>
          <w:rStyle w:val="ctrl-3"/>
          <w:rFonts w:hint="eastAsia"/>
        </w:rPr>
        <w:t>insert_equal</w:t>
      </w:r>
      <w:r>
        <w:rPr>
          <w:rFonts w:hint="eastAsia"/>
        </w:rPr>
        <w:t>(f, l); }</w:t>
      </w:r>
    </w:p>
    <w:p w:rsidR="00000000" w:rsidRDefault="003B0D60">
      <w:pPr>
        <w:pStyle w:val="ALT-L"/>
        <w:ind w:right="-1358"/>
        <w:rPr>
          <w:rFonts w:hint="eastAsia"/>
        </w:rPr>
      </w:pPr>
      <w:r>
        <w:rPr>
          <w:rFonts w:hint="eastAsia"/>
        </w:rPr>
        <w:t>#endif /*__STL_MEMBER_TEMPLATES */</w:t>
      </w:r>
    </w:p>
    <w:p w:rsidR="00000000" w:rsidRDefault="003B0D60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iterator </w:t>
      </w:r>
      <w:r>
        <w:rPr>
          <w:rStyle w:val="ctrl-1"/>
          <w:rFonts w:hint="eastAsia"/>
        </w:rPr>
        <w:t>insert_noresize</w:t>
      </w:r>
      <w:r>
        <w:rPr>
          <w:rFonts w:hint="eastAsia"/>
        </w:rPr>
        <w:t>(const value_type&amp; obj)</w:t>
      </w:r>
    </w:p>
    <w:p w:rsidR="00000000" w:rsidRDefault="003B0D60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  { return rep.</w:t>
      </w:r>
      <w:r>
        <w:rPr>
          <w:rStyle w:val="ctrl-3"/>
          <w:rFonts w:hint="eastAsia"/>
        </w:rPr>
        <w:t>insert_equal_noresize</w:t>
      </w:r>
      <w:r>
        <w:rPr>
          <w:rFonts w:hint="eastAsia"/>
        </w:rPr>
        <w:t xml:space="preserve">(obj); }    </w:t>
      </w:r>
    </w:p>
    <w:p w:rsidR="00000000" w:rsidRDefault="003B0D60">
      <w:pPr>
        <w:pStyle w:val="ALT-L"/>
        <w:ind w:right="-1358"/>
        <w:rPr>
          <w:rFonts w:hint="eastAsia"/>
        </w:rPr>
      </w:pPr>
    </w:p>
    <w:p w:rsidR="00000000" w:rsidRDefault="003B0D60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iterator </w:t>
      </w:r>
      <w:r>
        <w:rPr>
          <w:rStyle w:val="ctrl-1"/>
          <w:rFonts w:hint="eastAsia"/>
        </w:rPr>
        <w:t>find</w:t>
      </w:r>
      <w:r>
        <w:rPr>
          <w:rFonts w:hint="eastAsia"/>
        </w:rPr>
        <w:t>(const k</w:t>
      </w:r>
      <w:r>
        <w:rPr>
          <w:rFonts w:hint="eastAsia"/>
        </w:rPr>
        <w:t>ey_type&amp; key) const { return rep.</w:t>
      </w:r>
      <w:r>
        <w:rPr>
          <w:rStyle w:val="ctrl-3"/>
          <w:rFonts w:hint="eastAsia"/>
        </w:rPr>
        <w:t>find</w:t>
      </w:r>
      <w:r>
        <w:rPr>
          <w:rFonts w:hint="eastAsia"/>
        </w:rPr>
        <w:t>(key); }</w:t>
      </w:r>
    </w:p>
    <w:p w:rsidR="00000000" w:rsidRDefault="003B0D60">
      <w:pPr>
        <w:pStyle w:val="ALT-L"/>
        <w:ind w:right="-1358"/>
        <w:rPr>
          <w:rFonts w:hint="eastAsia"/>
        </w:rPr>
      </w:pPr>
    </w:p>
    <w:p w:rsidR="00000000" w:rsidRDefault="003B0D60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size_type </w:t>
      </w:r>
      <w:r>
        <w:rPr>
          <w:rStyle w:val="ctrl-1"/>
          <w:rFonts w:hint="eastAsia"/>
        </w:rPr>
        <w:t>count</w:t>
      </w:r>
      <w:r>
        <w:rPr>
          <w:rFonts w:hint="eastAsia"/>
        </w:rPr>
        <w:t>(const key_type&amp; key) const { return rep.</w:t>
      </w:r>
      <w:r>
        <w:rPr>
          <w:rStyle w:val="ctrl-3"/>
          <w:rFonts w:hint="eastAsia"/>
        </w:rPr>
        <w:t>count</w:t>
      </w:r>
      <w:r>
        <w:rPr>
          <w:rFonts w:hint="eastAsia"/>
        </w:rPr>
        <w:t>(key); }</w:t>
      </w:r>
    </w:p>
    <w:p w:rsidR="00000000" w:rsidRDefault="003B0D60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</w:t>
      </w:r>
    </w:p>
    <w:p w:rsidR="00000000" w:rsidRDefault="003B0D60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pair&lt;iterator, iterator&gt; </w:t>
      </w:r>
      <w:r>
        <w:rPr>
          <w:rStyle w:val="ctrl-1"/>
          <w:rFonts w:hint="eastAsia"/>
        </w:rPr>
        <w:t>equal_range</w:t>
      </w:r>
      <w:r>
        <w:rPr>
          <w:rFonts w:hint="eastAsia"/>
        </w:rPr>
        <w:t>(const key_type&amp; key) const</w:t>
      </w:r>
    </w:p>
    <w:p w:rsidR="00000000" w:rsidRDefault="003B0D60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  { return rep.</w:t>
      </w:r>
      <w:r>
        <w:rPr>
          <w:rStyle w:val="ctrl-3"/>
          <w:rFonts w:hint="eastAsia"/>
        </w:rPr>
        <w:t>equal_range</w:t>
      </w:r>
      <w:r>
        <w:rPr>
          <w:rFonts w:hint="eastAsia"/>
        </w:rPr>
        <w:t>(key); }</w:t>
      </w:r>
    </w:p>
    <w:p w:rsidR="00000000" w:rsidRDefault="003B0D60">
      <w:pPr>
        <w:pStyle w:val="ALT-L"/>
        <w:ind w:right="-1358"/>
        <w:rPr>
          <w:rFonts w:hint="eastAsia"/>
        </w:rPr>
      </w:pPr>
    </w:p>
    <w:p w:rsidR="00000000" w:rsidRDefault="003B0D60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size_type </w:t>
      </w:r>
      <w:r>
        <w:rPr>
          <w:rStyle w:val="ctrl-1"/>
          <w:rFonts w:hint="eastAsia"/>
        </w:rPr>
        <w:t>erase</w:t>
      </w:r>
      <w:r>
        <w:rPr>
          <w:rFonts w:hint="eastAsia"/>
        </w:rPr>
        <w:t>(const key_ty</w:t>
      </w:r>
      <w:r>
        <w:rPr>
          <w:rFonts w:hint="eastAsia"/>
        </w:rPr>
        <w:t>pe&amp; key) {return rep.</w:t>
      </w:r>
      <w:r>
        <w:rPr>
          <w:rStyle w:val="ctrl-3"/>
          <w:rFonts w:hint="eastAsia"/>
        </w:rPr>
        <w:t>erase</w:t>
      </w:r>
      <w:r>
        <w:rPr>
          <w:rFonts w:hint="eastAsia"/>
        </w:rPr>
        <w:t>(key); }</w:t>
      </w:r>
    </w:p>
    <w:p w:rsidR="00000000" w:rsidRDefault="003B0D60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void </w:t>
      </w:r>
      <w:r>
        <w:rPr>
          <w:rStyle w:val="ctrl-1"/>
          <w:rFonts w:hint="eastAsia"/>
        </w:rPr>
        <w:t>erase</w:t>
      </w:r>
      <w:r>
        <w:rPr>
          <w:rFonts w:hint="eastAsia"/>
        </w:rPr>
        <w:t>(iterator it) { rep.</w:t>
      </w:r>
      <w:r>
        <w:rPr>
          <w:rStyle w:val="ctrl-3"/>
          <w:rFonts w:hint="eastAsia"/>
        </w:rPr>
        <w:t>erase</w:t>
      </w:r>
      <w:r>
        <w:rPr>
          <w:rFonts w:hint="eastAsia"/>
        </w:rPr>
        <w:t>(it); }</w:t>
      </w:r>
    </w:p>
    <w:p w:rsidR="00000000" w:rsidRDefault="003B0D60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void </w:t>
      </w:r>
      <w:r>
        <w:rPr>
          <w:rStyle w:val="ctrl-1"/>
          <w:rFonts w:hint="eastAsia"/>
        </w:rPr>
        <w:t>erase</w:t>
      </w:r>
      <w:r>
        <w:rPr>
          <w:rFonts w:hint="eastAsia"/>
        </w:rPr>
        <w:t>(iterator f, iterator l) { rep.</w:t>
      </w:r>
      <w:r>
        <w:rPr>
          <w:rStyle w:val="ctrl-3"/>
          <w:rFonts w:hint="eastAsia"/>
        </w:rPr>
        <w:t>erase</w:t>
      </w:r>
      <w:r>
        <w:rPr>
          <w:rFonts w:hint="eastAsia"/>
        </w:rPr>
        <w:t>(f, l); }</w:t>
      </w:r>
    </w:p>
    <w:p w:rsidR="00000000" w:rsidRDefault="003B0D60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void </w:t>
      </w:r>
      <w:r>
        <w:rPr>
          <w:rStyle w:val="ctrl-1"/>
          <w:rFonts w:hint="eastAsia"/>
        </w:rPr>
        <w:t>clear</w:t>
      </w:r>
      <w:r>
        <w:rPr>
          <w:rFonts w:hint="eastAsia"/>
        </w:rPr>
        <w:t>() { rep.</w:t>
      </w:r>
      <w:r>
        <w:rPr>
          <w:rStyle w:val="ctrl-3"/>
          <w:rFonts w:hint="eastAsia"/>
        </w:rPr>
        <w:t>clear</w:t>
      </w:r>
      <w:r>
        <w:rPr>
          <w:rFonts w:hint="eastAsia"/>
        </w:rPr>
        <w:t>(); }</w:t>
      </w:r>
    </w:p>
    <w:p w:rsidR="00000000" w:rsidRDefault="003B0D60">
      <w:pPr>
        <w:pStyle w:val="ALT-L"/>
        <w:ind w:right="-1358"/>
        <w:rPr>
          <w:rFonts w:hint="eastAsia"/>
        </w:rPr>
      </w:pPr>
    </w:p>
    <w:p w:rsidR="00000000" w:rsidRDefault="003B0D60">
      <w:pPr>
        <w:pStyle w:val="ALT-L"/>
        <w:ind w:right="-1358"/>
        <w:rPr>
          <w:rFonts w:hint="eastAsia"/>
        </w:rPr>
      </w:pPr>
      <w:r>
        <w:rPr>
          <w:rFonts w:hint="eastAsia"/>
        </w:rPr>
        <w:t>public:</w:t>
      </w:r>
    </w:p>
    <w:p w:rsidR="00000000" w:rsidRDefault="003B0D60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void </w:t>
      </w:r>
      <w:r>
        <w:rPr>
          <w:rStyle w:val="ctrl-1"/>
          <w:rFonts w:hint="eastAsia"/>
        </w:rPr>
        <w:t>resize</w:t>
      </w:r>
      <w:r>
        <w:rPr>
          <w:rFonts w:hint="eastAsia"/>
        </w:rPr>
        <w:t>(size_type hint) { rep.</w:t>
      </w:r>
      <w:r>
        <w:rPr>
          <w:rStyle w:val="ctrl-3"/>
          <w:rFonts w:hint="eastAsia"/>
        </w:rPr>
        <w:t>resize</w:t>
      </w:r>
      <w:r>
        <w:rPr>
          <w:rFonts w:hint="eastAsia"/>
        </w:rPr>
        <w:t>(hint); }</w:t>
      </w:r>
    </w:p>
    <w:p w:rsidR="00000000" w:rsidRDefault="003B0D60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size_type </w:t>
      </w:r>
      <w:r>
        <w:rPr>
          <w:rStyle w:val="ctrl-1"/>
          <w:rFonts w:hint="eastAsia"/>
        </w:rPr>
        <w:t>bucket_count</w:t>
      </w:r>
      <w:r>
        <w:rPr>
          <w:rFonts w:hint="eastAsia"/>
        </w:rPr>
        <w:t>(</w:t>
      </w:r>
      <w:r>
        <w:rPr>
          <w:rFonts w:hint="eastAsia"/>
        </w:rPr>
        <w:t>) const { return rep.</w:t>
      </w:r>
      <w:r>
        <w:rPr>
          <w:rStyle w:val="ctrl-3"/>
          <w:rFonts w:hint="eastAsia"/>
        </w:rPr>
        <w:t>bucket_count</w:t>
      </w:r>
      <w:r>
        <w:rPr>
          <w:rFonts w:hint="eastAsia"/>
        </w:rPr>
        <w:t>(); }</w:t>
      </w:r>
    </w:p>
    <w:p w:rsidR="00000000" w:rsidRDefault="003B0D60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size_type </w:t>
      </w:r>
      <w:r>
        <w:rPr>
          <w:rStyle w:val="ctrl-1"/>
          <w:rFonts w:hint="eastAsia"/>
        </w:rPr>
        <w:t>max_bucket_count</w:t>
      </w:r>
      <w:r>
        <w:rPr>
          <w:rFonts w:hint="eastAsia"/>
        </w:rPr>
        <w:t>() const { return rep.</w:t>
      </w:r>
      <w:r>
        <w:rPr>
          <w:rStyle w:val="ctrl-3"/>
          <w:rFonts w:hint="eastAsia"/>
        </w:rPr>
        <w:t>max_bucket_count</w:t>
      </w:r>
      <w:r>
        <w:rPr>
          <w:rFonts w:hint="eastAsia"/>
        </w:rPr>
        <w:t>(); }</w:t>
      </w:r>
    </w:p>
    <w:p w:rsidR="00000000" w:rsidRDefault="003B0D60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size_type </w:t>
      </w:r>
      <w:r>
        <w:rPr>
          <w:rStyle w:val="ctrl-1"/>
          <w:rFonts w:hint="eastAsia"/>
        </w:rPr>
        <w:t>elems_in_bucket</w:t>
      </w:r>
      <w:r>
        <w:rPr>
          <w:rFonts w:hint="eastAsia"/>
        </w:rPr>
        <w:t>(size_type n) const</w:t>
      </w:r>
    </w:p>
    <w:p w:rsidR="00000000" w:rsidRDefault="003B0D60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  { return rep.</w:t>
      </w:r>
      <w:r>
        <w:rPr>
          <w:rStyle w:val="ctrl-3"/>
          <w:rFonts w:hint="eastAsia"/>
        </w:rPr>
        <w:t>elems_in_bucket</w:t>
      </w:r>
      <w:r>
        <w:rPr>
          <w:rFonts w:hint="eastAsia"/>
        </w:rPr>
        <w:t>(n); }</w:t>
      </w:r>
    </w:p>
    <w:p w:rsidR="00000000" w:rsidRDefault="003B0D60">
      <w:pPr>
        <w:pStyle w:val="ALT-L"/>
        <w:ind w:right="-1358"/>
        <w:rPr>
          <w:rFonts w:hint="eastAsia"/>
        </w:rPr>
      </w:pPr>
      <w:r>
        <w:rPr>
          <w:rFonts w:hint="eastAsia"/>
        </w:rPr>
        <w:t>};</w:t>
      </w:r>
    </w:p>
    <w:p w:rsidR="00000000" w:rsidRDefault="003B0D60">
      <w:pPr>
        <w:pStyle w:val="ALT-L"/>
        <w:ind w:right="-1358"/>
        <w:rPr>
          <w:rFonts w:hint="eastAsia"/>
        </w:rPr>
      </w:pPr>
    </w:p>
    <w:p w:rsidR="00000000" w:rsidRDefault="003B0D60">
      <w:pPr>
        <w:pStyle w:val="ALT-L"/>
        <w:ind w:right="-1358"/>
        <w:rPr>
          <w:rFonts w:hint="eastAsia"/>
        </w:rPr>
      </w:pPr>
      <w:r>
        <w:rPr>
          <w:rFonts w:hint="eastAsia"/>
        </w:rPr>
        <w:t>template &lt;class Val, class HashFcn, class EqualKey, cla</w:t>
      </w:r>
      <w:r>
        <w:rPr>
          <w:rFonts w:hint="eastAsia"/>
        </w:rPr>
        <w:t>ss Alloc&gt;</w:t>
      </w:r>
    </w:p>
    <w:p w:rsidR="00000000" w:rsidRDefault="003B0D60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inline bool </w:t>
      </w:r>
      <w:r>
        <w:rPr>
          <w:rStyle w:val="ctrl-1"/>
          <w:rFonts w:hint="eastAsia"/>
        </w:rPr>
        <w:t>operator==</w:t>
      </w:r>
      <w:r>
        <w:rPr>
          <w:rFonts w:hint="eastAsia"/>
        </w:rPr>
        <w:t>(const hash_multiset&lt;Val, HashFcn, EqualKey, Alloc&gt;&amp; hs1,</w:t>
      </w:r>
    </w:p>
    <w:p w:rsidR="00000000" w:rsidRDefault="003B0D60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                     const hash_multiset&lt;Val, HashFcn, EqualKey, Alloc&gt;&amp; hs2)</w:t>
      </w:r>
    </w:p>
    <w:p w:rsidR="00000000" w:rsidRDefault="003B0D60">
      <w:pPr>
        <w:pStyle w:val="ALT-L"/>
        <w:ind w:right="-1358"/>
        <w:rPr>
          <w:rFonts w:hint="eastAsia"/>
        </w:rPr>
      </w:pPr>
      <w:r>
        <w:rPr>
          <w:rFonts w:hint="eastAsia"/>
        </w:rPr>
        <w:t>{</w:t>
      </w:r>
    </w:p>
    <w:p w:rsidR="00000000" w:rsidRDefault="003B0D60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return hs1.rep </w:t>
      </w:r>
      <w:r>
        <w:rPr>
          <w:rStyle w:val="ctrl-3"/>
          <w:rFonts w:hint="eastAsia"/>
        </w:rPr>
        <w:t>==</w:t>
      </w:r>
      <w:r>
        <w:rPr>
          <w:rFonts w:hint="eastAsia"/>
        </w:rPr>
        <w:t xml:space="preserve"> hs2.rep;</w:t>
      </w:r>
    </w:p>
    <w:p w:rsidR="00000000" w:rsidRDefault="003B0D60">
      <w:pPr>
        <w:pStyle w:val="ALT-L"/>
        <w:ind w:right="-1358"/>
        <w:rPr>
          <w:rFonts w:hint="eastAsia"/>
        </w:rPr>
      </w:pPr>
      <w:r>
        <w:rPr>
          <w:rFonts w:hint="eastAsia"/>
        </w:rPr>
        <w:t>}</w:t>
      </w:r>
    </w:p>
    <w:p w:rsidR="00000000" w:rsidRDefault="003B0D60">
      <w:pPr>
        <w:pStyle w:val="ALT-L"/>
        <w:ind w:right="-1358"/>
        <w:rPr>
          <w:rFonts w:hint="eastAsia"/>
        </w:rPr>
      </w:pPr>
    </w:p>
    <w:p w:rsidR="00000000" w:rsidRDefault="003B0D60">
      <w:pPr>
        <w:pStyle w:val="ALT-L"/>
        <w:ind w:right="-1358"/>
        <w:rPr>
          <w:rFonts w:hint="eastAsia"/>
        </w:rPr>
      </w:pPr>
      <w:r>
        <w:rPr>
          <w:rFonts w:hint="eastAsia"/>
        </w:rPr>
        <w:t>#ifdef __STL_FUNCTION_TMPL_PARTIAL_ORDER</w:t>
      </w:r>
    </w:p>
    <w:p w:rsidR="00000000" w:rsidRDefault="003B0D60">
      <w:pPr>
        <w:pStyle w:val="ALT-L"/>
        <w:ind w:right="-1358"/>
        <w:rPr>
          <w:rFonts w:hint="eastAsia"/>
        </w:rPr>
      </w:pPr>
    </w:p>
    <w:p w:rsidR="00000000" w:rsidRDefault="003B0D60">
      <w:pPr>
        <w:pStyle w:val="ALT-L"/>
        <w:ind w:right="-1358"/>
        <w:rPr>
          <w:rFonts w:hint="eastAsia"/>
        </w:rPr>
      </w:pPr>
      <w:r>
        <w:rPr>
          <w:rFonts w:hint="eastAsia"/>
        </w:rPr>
        <w:t>template &lt;</w:t>
      </w:r>
      <w:r>
        <w:rPr>
          <w:rFonts w:hint="eastAsia"/>
        </w:rPr>
        <w:t>class Val, class HashFcn, class EqualKey, class Alloc&gt;</w:t>
      </w:r>
    </w:p>
    <w:p w:rsidR="00000000" w:rsidRDefault="003B0D60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inline void </w:t>
      </w:r>
      <w:r>
        <w:rPr>
          <w:rStyle w:val="ctrl-1"/>
          <w:rFonts w:hint="eastAsia"/>
        </w:rPr>
        <w:t>swap</w:t>
      </w:r>
      <w:r>
        <w:rPr>
          <w:rFonts w:hint="eastAsia"/>
        </w:rPr>
        <w:t>(hash_multiset&lt;Val, HashFcn, EqualKey, Alloc&gt;&amp; hs1,</w:t>
      </w:r>
    </w:p>
    <w:p w:rsidR="00000000" w:rsidRDefault="003B0D60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               hash_multiset&lt;Val, HashFcn, EqualKey, Alloc&gt;&amp; hs2)</w:t>
      </w:r>
    </w:p>
    <w:p w:rsidR="00000000" w:rsidRDefault="003B0D60">
      <w:pPr>
        <w:pStyle w:val="ALT-L"/>
        <w:ind w:right="-1358"/>
        <w:rPr>
          <w:rFonts w:hint="eastAsia"/>
        </w:rPr>
      </w:pPr>
      <w:r>
        <w:rPr>
          <w:rFonts w:hint="eastAsia"/>
        </w:rPr>
        <w:t>{</w:t>
      </w:r>
    </w:p>
    <w:p w:rsidR="00000000" w:rsidRDefault="003B0D60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hs1.</w:t>
      </w:r>
      <w:r>
        <w:rPr>
          <w:rStyle w:val="ctrl-3"/>
          <w:rFonts w:hint="eastAsia"/>
        </w:rPr>
        <w:t>swap</w:t>
      </w:r>
      <w:r>
        <w:rPr>
          <w:rFonts w:hint="eastAsia"/>
        </w:rPr>
        <w:t>(hs2);</w:t>
      </w:r>
    </w:p>
    <w:p w:rsidR="00000000" w:rsidRDefault="003B0D60">
      <w:pPr>
        <w:pStyle w:val="ALT-L"/>
        <w:ind w:right="-1358"/>
        <w:rPr>
          <w:rFonts w:hint="eastAsia"/>
        </w:rPr>
      </w:pPr>
      <w:r>
        <w:rPr>
          <w:rFonts w:hint="eastAsia"/>
        </w:rPr>
        <w:t>}</w:t>
      </w:r>
    </w:p>
    <w:p w:rsidR="00000000" w:rsidRDefault="003B0D60">
      <w:pPr>
        <w:pStyle w:val="ALT-L"/>
        <w:ind w:right="-1358"/>
        <w:rPr>
          <w:rFonts w:hint="eastAsia"/>
        </w:rPr>
      </w:pPr>
    </w:p>
    <w:p w:rsidR="00000000" w:rsidRDefault="003B0D60">
      <w:pPr>
        <w:pStyle w:val="ALT-L"/>
        <w:ind w:right="-1358"/>
        <w:rPr>
          <w:rFonts w:hint="eastAsia"/>
        </w:rPr>
      </w:pPr>
      <w:r>
        <w:rPr>
          <w:rFonts w:hint="eastAsia"/>
        </w:rPr>
        <w:lastRenderedPageBreak/>
        <w:t>#endif /* __STL_FUNCTION_TMPL_PARTIAL_ORDER</w:t>
      </w:r>
      <w:r>
        <w:rPr>
          <w:rFonts w:hint="eastAsia"/>
        </w:rPr>
        <w:t xml:space="preserve"> */</w:t>
      </w:r>
    </w:p>
    <w:p w:rsidR="00000000" w:rsidRDefault="003B0D60">
      <w:pPr>
        <w:pStyle w:val="ALT-L"/>
        <w:ind w:right="-1358"/>
        <w:rPr>
          <w:rFonts w:hint="eastAsia"/>
        </w:rPr>
      </w:pPr>
    </w:p>
    <w:p w:rsidR="00000000" w:rsidRDefault="003B0D60">
      <w:pPr>
        <w:pStyle w:val="ALT-L"/>
        <w:ind w:right="-1358"/>
        <w:rPr>
          <w:rFonts w:hint="eastAsia"/>
        </w:rPr>
      </w:pPr>
      <w:r>
        <w:rPr>
          <w:rFonts w:hint="eastAsia"/>
        </w:rPr>
        <w:t>#if defined(__sgi) &amp;&amp; !defined(__GNUC__) &amp;&amp; (_MIPS_SIM != _MIPS_SIM_ABI32)</w:t>
      </w:r>
    </w:p>
    <w:p w:rsidR="00000000" w:rsidRDefault="003B0D60">
      <w:pPr>
        <w:pStyle w:val="ALT-L"/>
        <w:ind w:right="-1358"/>
        <w:rPr>
          <w:rFonts w:hint="eastAsia"/>
        </w:rPr>
      </w:pPr>
      <w:r>
        <w:rPr>
          <w:rFonts w:hint="eastAsia"/>
        </w:rPr>
        <w:t>#pragma reset woff 1174</w:t>
      </w:r>
    </w:p>
    <w:p w:rsidR="00000000" w:rsidRDefault="003B0D60">
      <w:pPr>
        <w:pStyle w:val="ALT-L"/>
        <w:ind w:right="-1358"/>
        <w:rPr>
          <w:rFonts w:hint="eastAsia"/>
        </w:rPr>
      </w:pPr>
      <w:r>
        <w:rPr>
          <w:rFonts w:hint="eastAsia"/>
        </w:rPr>
        <w:t>#endif</w:t>
      </w:r>
    </w:p>
    <w:p w:rsidR="00000000" w:rsidRDefault="003B0D60">
      <w:pPr>
        <w:pStyle w:val="ALT-L"/>
        <w:ind w:right="-1358"/>
        <w:rPr>
          <w:rFonts w:hint="eastAsia"/>
        </w:rPr>
      </w:pPr>
    </w:p>
    <w:p w:rsidR="00000000" w:rsidRDefault="003B0D60">
      <w:pPr>
        <w:pStyle w:val="ALT-L"/>
        <w:ind w:right="-1358"/>
        <w:rPr>
          <w:rFonts w:hint="eastAsia"/>
        </w:rPr>
      </w:pPr>
      <w:r>
        <w:rPr>
          <w:rFonts w:hint="eastAsia"/>
        </w:rPr>
        <w:t>__STL_END_NAMESPACE</w:t>
      </w:r>
    </w:p>
    <w:p w:rsidR="00000000" w:rsidRDefault="003B0D60">
      <w:pPr>
        <w:pStyle w:val="ALT-L"/>
        <w:ind w:right="-1358"/>
        <w:rPr>
          <w:rFonts w:hint="eastAsia"/>
        </w:rPr>
      </w:pPr>
    </w:p>
    <w:p w:rsidR="00000000" w:rsidRDefault="003B0D60">
      <w:pPr>
        <w:pStyle w:val="ALT-L"/>
        <w:ind w:right="-1358"/>
        <w:rPr>
          <w:rFonts w:hint="eastAsia"/>
        </w:rPr>
      </w:pPr>
      <w:r>
        <w:rPr>
          <w:rFonts w:hint="eastAsia"/>
        </w:rPr>
        <w:t>#endif /* __SGI_STL_INTERNAL_HASH_SET_H */</w:t>
      </w:r>
    </w:p>
    <w:p w:rsidR="00000000" w:rsidRDefault="003B0D60">
      <w:pPr>
        <w:pStyle w:val="ALT-L"/>
        <w:ind w:right="-1358"/>
        <w:rPr>
          <w:rFonts w:hint="eastAsia"/>
        </w:rPr>
      </w:pPr>
    </w:p>
    <w:p w:rsidR="00000000" w:rsidRDefault="003B0D60">
      <w:pPr>
        <w:pStyle w:val="ALT-L"/>
        <w:ind w:right="-1358"/>
        <w:rPr>
          <w:rFonts w:hint="eastAsia"/>
        </w:rPr>
      </w:pPr>
      <w:r>
        <w:rPr>
          <w:rFonts w:hint="eastAsia"/>
        </w:rPr>
        <w:t>// Local Variables:</w:t>
      </w:r>
    </w:p>
    <w:p w:rsidR="00000000" w:rsidRDefault="003B0D60">
      <w:pPr>
        <w:pStyle w:val="ALT-L"/>
        <w:ind w:right="-1358"/>
        <w:rPr>
          <w:rFonts w:hint="eastAsia"/>
        </w:rPr>
      </w:pPr>
      <w:r>
        <w:rPr>
          <w:rFonts w:hint="eastAsia"/>
        </w:rPr>
        <w:t>// mode:C++</w:t>
      </w:r>
    </w:p>
    <w:p w:rsidR="00000000" w:rsidRDefault="003B0D60">
      <w:pPr>
        <w:pStyle w:val="ALT-L"/>
        <w:ind w:right="-1358"/>
        <w:rPr>
          <w:rFonts w:hint="eastAsia"/>
        </w:rPr>
      </w:pPr>
      <w:r>
        <w:rPr>
          <w:rFonts w:hint="eastAsia"/>
        </w:rPr>
        <w:t>// End:</w:t>
      </w:r>
    </w:p>
    <w:p w:rsidR="00000000" w:rsidRDefault="003B0D60">
      <w:pPr>
        <w:pStyle w:val="ALT-L"/>
        <w:ind w:right="-158"/>
      </w:pPr>
    </w:p>
    <w:sectPr w:rsidR="00000000">
      <w:headerReference w:type="even" r:id="rId7"/>
      <w:headerReference w:type="default" r:id="rId8"/>
      <w:footerReference w:type="even" r:id="rId9"/>
      <w:footerReference w:type="default" r:id="rId10"/>
      <w:pgSz w:w="11906" w:h="16838" w:code="9"/>
      <w:pgMar w:top="3175" w:right="2552" w:bottom="2722" w:left="2552" w:header="2381" w:footer="2268" w:gutter="0"/>
      <w:pgNumType w:start="1"/>
      <w:cols w:space="425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3B0D60">
      <w:pPr>
        <w:spacing w:line="240" w:lineRule="auto"/>
      </w:pPr>
      <w:r>
        <w:separator/>
      </w:r>
    </w:p>
  </w:endnote>
  <w:endnote w:type="continuationSeparator" w:id="0">
    <w:p w:rsidR="00000000" w:rsidRDefault="003B0D6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PMingLiU">
    <w:altName w:val="Microsoft JhengHei"/>
    <w:panose1 w:val="02010601000101010101"/>
    <w:charset w:val="88"/>
    <w:family w:val="auto"/>
    <w:pitch w:val="variable"/>
    <w:sig w:usb0="00000000" w:usb1="08080000" w:usb2="00000010" w:usb3="00000000" w:csb0="00100000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華康粗圓體">
    <w:charset w:val="88"/>
    <w:family w:val="modern"/>
    <w:pitch w:val="fixed"/>
    <w:sig w:usb0="00000001" w:usb1="08080000" w:usb2="00000010" w:usb3="00000000" w:csb0="001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華康中黑體">
    <w:charset w:val="88"/>
    <w:family w:val="modern"/>
    <w:pitch w:val="fixed"/>
    <w:sig w:usb0="00000001" w:usb1="08080000" w:usb2="00000010" w:usb3="00000000" w:csb0="00100000" w:csb1="00000000"/>
  </w:font>
  <w:font w:name="MingLiU">
    <w:altName w:val="Microsoft JhengHei"/>
    <w:panose1 w:val="02010609000101010101"/>
    <w:charset w:val="88"/>
    <w:family w:val="modern"/>
    <w:pitch w:val="fixed"/>
    <w:sig w:usb0="00000000" w:usb1="08080000" w:usb2="00000010" w:usb3="00000000" w:csb0="00100000" w:csb1="00000000"/>
  </w:font>
  <w:font w:name="華康細圓體">
    <w:altName w:val="Microsoft JhengHei"/>
    <w:charset w:val="88"/>
    <w:family w:val="modern"/>
    <w:pitch w:val="fixed"/>
    <w:sig w:usb0="00000000" w:usb1="08080000" w:usb2="00000010" w:usb3="00000000" w:csb0="001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華康仿宋體">
    <w:charset w:val="88"/>
    <w:family w:val="modern"/>
    <w:pitch w:val="fixed"/>
    <w:sig w:usb0="00000001" w:usb1="08080000" w:usb2="00000010" w:usb3="00000000" w:csb0="00100000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華康粗黑體">
    <w:charset w:val="88"/>
    <w:family w:val="modern"/>
    <w:pitch w:val="fixed"/>
    <w:sig w:usb0="00000001" w:usb1="08080000" w:usb2="00000010" w:usb3="00000000" w:csb0="001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華康特粗圓體">
    <w:charset w:val="88"/>
    <w:family w:val="modern"/>
    <w:pitch w:val="fixed"/>
    <w:sig w:usb0="00000001" w:usb1="08080000" w:usb2="00000010" w:usb3="00000000" w:csb0="001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3B0D60">
    <w:pPr>
      <w:pStyle w:val="af4"/>
      <w:ind w:left="-1701" w:firstLine="1701"/>
      <w:jc w:val="right"/>
      <w:rPr>
        <w:rFonts w:ascii="Book Antiqua" w:hAnsi="Book Antiqua"/>
        <w:i/>
        <w:color w:val="0000FF"/>
      </w:rPr>
    </w:pPr>
    <w:r>
      <w:rPr>
        <w:rFonts w:ascii="Book Antiqua" w:hAnsi="Book Antiqua" w:hint="eastAsia"/>
        <w:i/>
        <w:color w:val="0000FF"/>
        <w:sz w:val="18"/>
      </w:rPr>
      <w:t>The Annotated STL Sources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3B0D60">
    <w:pPr>
      <w:pStyle w:val="af4"/>
      <w:tabs>
        <w:tab w:val="clear" w:pos="8306"/>
        <w:tab w:val="left" w:pos="7920"/>
      </w:tabs>
      <w:ind w:right="16"/>
      <w:jc w:val="right"/>
      <w:rPr>
        <w:rFonts w:ascii="Book Antiqua" w:hAnsi="Book Antiqua"/>
        <w:i/>
        <w:color w:val="0000FF"/>
      </w:rPr>
    </w:pPr>
    <w:r>
      <w:rPr>
        <w:rFonts w:ascii="Book Antiqua" w:hAnsi="Book Antiqua" w:hint="eastAsia"/>
        <w:i/>
        <w:color w:val="0000FF"/>
        <w:sz w:val="18"/>
      </w:rPr>
      <w:t>The Annotated STL Sources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3B0D60">
      <w:pPr>
        <w:spacing w:line="240" w:lineRule="auto"/>
      </w:pPr>
      <w:r>
        <w:separator/>
      </w:r>
    </w:p>
  </w:footnote>
  <w:footnote w:type="continuationSeparator" w:id="0">
    <w:p w:rsidR="00000000" w:rsidRDefault="003B0D6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3B0D60">
    <w:pPr>
      <w:pStyle w:val="af3"/>
      <w:framePr w:wrap="around" w:vAnchor="text" w:hAnchor="margin" w:xAlign="outside" w:y="1"/>
      <w:rPr>
        <w:rStyle w:val="af5"/>
        <w:sz w:val="17"/>
      </w:rPr>
    </w:pPr>
    <w:r>
      <w:rPr>
        <w:rStyle w:val="af5"/>
        <w:sz w:val="17"/>
      </w:rPr>
      <w:fldChar w:fldCharType="begin"/>
    </w:r>
    <w:r>
      <w:rPr>
        <w:rStyle w:val="af5"/>
        <w:sz w:val="17"/>
      </w:rPr>
      <w:instrText xml:space="preserve">PAGE  </w:instrText>
    </w:r>
    <w:r>
      <w:rPr>
        <w:rStyle w:val="af5"/>
        <w:sz w:val="17"/>
      </w:rPr>
      <w:fldChar w:fldCharType="separate"/>
    </w:r>
    <w:r>
      <w:rPr>
        <w:rStyle w:val="af5"/>
        <w:noProof/>
        <w:sz w:val="17"/>
      </w:rPr>
      <w:t>8</w:t>
    </w:r>
    <w:r>
      <w:rPr>
        <w:rStyle w:val="af5"/>
        <w:sz w:val="17"/>
      </w:rPr>
      <w:fldChar w:fldCharType="end"/>
    </w:r>
  </w:p>
  <w:p w:rsidR="00000000" w:rsidRDefault="003B0D60">
    <w:pPr>
      <w:pStyle w:val="af3"/>
      <w:pBdr>
        <w:bottom w:val="single" w:sz="6" w:space="5" w:color="auto"/>
      </w:pBdr>
      <w:tabs>
        <w:tab w:val="right" w:pos="-284"/>
        <w:tab w:val="left" w:pos="0"/>
      </w:tabs>
      <w:jc w:val="right"/>
      <w:rPr>
        <w:sz w:val="19"/>
      </w:rPr>
    </w:pP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59264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40" name="Lin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FCFEC87" id="Line 22" o:spid="_x0000_s1026" style="position:absolute;left:0;text-align:lef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748.45pt" to="584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56192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39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0747E03" id="Line 19" o:spid="_x0000_s1026" style="position:absolute;left:0;text-align:left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93.55pt" to="584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2tNTnw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53120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38" name="Lin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99E0F52" id="Line 16" o:spid="_x0000_s1026" style="position:absolute;left:0;text-align:left;z-index: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748.45pt" to="25.5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2HV8nw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50048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37" name="Line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62B5EED" id="Line 13" o:spid="_x0000_s1026" style="position:absolute;left:0;text-align:left;z-index: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93.55pt" to="25.5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6irnw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46976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36" name="Line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187BBF3" id="Line 10" o:spid="_x0000_s1026" style="position:absolute;left:0;text-align:left;z-index:25164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762.6pt" to="564.2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43904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35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122092C" id="Line 7" o:spid="_x0000_s1026" style="position:absolute;left:0;text-align:left;z-index: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762.6pt" to="31.25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RLocnwIAAJs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40832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34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C2AD1AE" id="Line 4" o:spid="_x0000_s1026" style="position:absolute;left:0;text-align:left;z-index:2516408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62.35pt" to="564.2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zzaMoAIAAJs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37760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33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6AE367C" id="Line 1" o:spid="_x0000_s1026" style="position:absolute;left:0;text-align:left;z-index:2516377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62.35pt" to="31.25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</w:rPr>
      <w:t>&lt;stl_hash_set.h</w: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7696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32" name="Line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56E56F9" id="Line 40" o:spid="_x0000_s1026" style="position:absolute;left:0;text-align:left;z-index:251677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748.45pt" to="584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6672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31" name="Line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F481546" id="Line 39" o:spid="_x0000_s1026" style="position:absolute;left:0;text-align:left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93.55pt" to="584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5648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30" name="Line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C3C528D" id="Line 38" o:spid="_x0000_s1026" style="position:absolute;left:0;text-align:left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748.45pt" to="25.5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4624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29" name="Line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DEAB221" id="Line 37" o:spid="_x0000_s1026" style="position:absolute;left:0;text-align:left;z-index:251674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93.55pt" to="25.5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uR5nw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3600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28" name="Line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53493D3" id="Line 36" o:spid="_x0000_s1026" style="position:absolute;left:0;text-align:left;z-index:251673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762.6pt" to="564.2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mMJtoQIAAJw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2576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27" name="Line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61E8CF6" id="Line 35" o:spid="_x0000_s1026" style="position:absolute;left:0;text-align:left;z-index:251672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762.6pt" to="31.25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8E3XoAIAAJw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1552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26" name="Line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6635F18" id="Line 34" o:spid="_x0000_s1026" style="position:absolute;left:0;text-align:left;z-index:25167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62.35pt" to="564.2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1CwoQIAAJw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0528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25" name="Line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8A47358" id="Line 33" o:spid="_x0000_s1026" style="position:absolute;left:0;text-align:left;z-index:251670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62.35pt" to="31.25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TzvmoAIAAJw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</w:rPr>
      <w:t xml:space="preserve">&gt; </w:t>
    </w:r>
    <w:r>
      <w:rPr>
        <w:rStyle w:val="ALT-V"/>
        <w:rFonts w:eastAsia="MingLiU" w:hAnsi="Times New Roman" w:hint="eastAsia"/>
      </w:rPr>
      <w:t>完整列表</w:t>
    </w:r>
    <w:r>
      <w:rPr>
        <w:sz w:val="19"/>
      </w:rPr>
      <w:fldChar w:fldCharType="begin"/>
    </w:r>
    <w:r>
      <w:rPr>
        <w:sz w:val="19"/>
      </w:rPr>
      <w:instrText xml:space="preserve"> SUBJECT  \* MERGEFORMAT </w:instrText>
    </w:r>
    <w:r>
      <w:rPr>
        <w:sz w:val="19"/>
      </w:rPr>
      <w:fldChar w:fldCharType="end"/>
    </w:r>
    <w:r>
      <w:rPr>
        <w:sz w:val="19"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3B0D60">
    <w:pPr>
      <w:pStyle w:val="af3"/>
      <w:framePr w:wrap="around" w:vAnchor="text" w:hAnchor="margin" w:xAlign="outside" w:y="1"/>
      <w:rPr>
        <w:rStyle w:val="af5"/>
        <w:sz w:val="17"/>
      </w:rPr>
    </w:pPr>
    <w:r>
      <w:rPr>
        <w:rStyle w:val="af5"/>
        <w:sz w:val="17"/>
      </w:rPr>
      <w:fldChar w:fldCharType="begin"/>
    </w:r>
    <w:r>
      <w:rPr>
        <w:rStyle w:val="af5"/>
        <w:sz w:val="17"/>
      </w:rPr>
      <w:instrText xml:space="preserve">PAGE  </w:instrText>
    </w:r>
    <w:r>
      <w:rPr>
        <w:rStyle w:val="af5"/>
        <w:sz w:val="17"/>
      </w:rPr>
      <w:fldChar w:fldCharType="separate"/>
    </w:r>
    <w:r>
      <w:rPr>
        <w:rStyle w:val="af5"/>
        <w:noProof/>
        <w:sz w:val="17"/>
      </w:rPr>
      <w:t>7</w:t>
    </w:r>
    <w:r>
      <w:rPr>
        <w:rStyle w:val="af5"/>
        <w:sz w:val="17"/>
      </w:rPr>
      <w:fldChar w:fldCharType="end"/>
    </w:r>
  </w:p>
  <w:p w:rsidR="00000000" w:rsidRDefault="003B0D60">
    <w:pPr>
      <w:pStyle w:val="af3"/>
      <w:pBdr>
        <w:bottom w:val="single" w:sz="6" w:space="5" w:color="auto"/>
      </w:pBdr>
      <w:tabs>
        <w:tab w:val="clear" w:pos="8306"/>
        <w:tab w:val="right" w:pos="7200"/>
      </w:tabs>
      <w:jc w:val="both"/>
      <w:rPr>
        <w:sz w:val="16"/>
      </w:rPr>
    </w:pPr>
    <w:r>
      <w:rPr>
        <w:rStyle w:val="ALT-V"/>
      </w:rPr>
      <w:t>&lt;stl_hash_set.h</w: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9504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24" name="Line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28B4296" id="Line 32" o:spid="_x0000_s1026" style="position:absolute;left:0;text-align:left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748.45pt" to="584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8480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23" name="Line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A8C96C7" id="Line 31" o:spid="_x0000_s1026" style="position:absolute;left:0;text-align:left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93.55pt" to="584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7456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22" name="Line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E33BBA3" id="Line 30" o:spid="_x0000_s1026" style="position:absolute;left:0;text-align:left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748.45pt" to="25.5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6432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21" name="Line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4AA3B79" id="Line 29" o:spid="_x0000_s1026" style="position:absolute;left:0;text-align:left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93.55pt" to="25.5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5408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20" name="Lin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2B078BE" id="Line 28" o:spid="_x0000_s1026" style="position:absolute;left:0;text-align:lef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762.6pt" to="564.2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4384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19" name="Line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132C3A2" id="Line 27" o:spid="_x0000_s1026" style="position:absolute;left:0;text-align:left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762.6pt" to="31.25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3360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18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CD04F71" id="Line 26" o:spid="_x0000_s1026" style="position:absolute;left:0;text-align:left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62.35pt" to="564.2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2336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17" name="Lin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6199261" id="Line 25" o:spid="_x0000_s1026" style="position:absolute;left:0;text-align:lef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62.35pt" to="31.25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bBU+oAIAAJw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</w:rPr>
      <w:t xml:space="preserve">&gt; </w:t>
    </w:r>
    <w:r>
      <w:rPr>
        <w:rStyle w:val="ALT-V"/>
        <w:rFonts w:eastAsia="MingLiU" w:hAnsi="Times New Roman" w:hint="eastAsia"/>
      </w:rPr>
      <w:t>完整列表</w: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60288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16" name="Line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6D99C74" id="Line 23" o:spid="_x0000_s1026" style="position:absolute;left:0;text-align:lef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748.45pt" to="584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wdbjnw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7216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15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AD863BA" id="Line 20" o:spid="_x0000_s1026" style="position:absolute;left:0;text-align:left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93.55pt" to="584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4144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14" name="Lin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AF31BF3" id="Line 17" o:spid="_x0000_s1026" style="position:absolute;left:0;text-align:left;z-index: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748.45pt" to="25.5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1072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13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93E97CA" id="Line 14" o:spid="_x0000_s1026" style="position:absolute;left:0;text-align:left;z-index: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93.55pt" to="25.5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zjbwng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8000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12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B1AF7AA" id="Line 11" o:spid="_x0000_s1026" style="position:absolute;left:0;text-align:left;z-index: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762.6pt" to="564.2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4928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11" name="Line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0BDF38C" id="Line 8" o:spid="_x0000_s1026" style="position:absolute;left:0;text-align:left;z-index:251644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762.6pt" to="31.25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1856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10" name="Lin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B614DDD" id="Line 5" o:spid="_x0000_s1026" style="position:absolute;left:0;text-align:left;z-index:2516418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62.35pt" to="564.2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38784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9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92DE70A" id="Line 2" o:spid="_x0000_s1026" style="position:absolute;left:0;text-align:left;z-index:2516387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62.35pt" to="31.25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sz w:val="16"/>
      </w:rPr>
      <w:fldChar w:fldCharType="begin"/>
    </w:r>
    <w:r>
      <w:rPr>
        <w:sz w:val="16"/>
      </w:rPr>
      <w:instrText xml:space="preserve"> TITLE  \* MERGEFORMAT </w:instrText>
    </w:r>
    <w:r>
      <w:rPr>
        <w:sz w:val="16"/>
      </w:rPr>
      <w:fldChar w:fldCharType="separate"/>
    </w:r>
    <w:r>
      <w:rPr>
        <w:sz w:val="16"/>
      </w:rPr>
      <w:t xml:space="preserve"> </w:t>
    </w:r>
    <w:r>
      <w:rPr>
        <w:sz w:val="16"/>
      </w:rPr>
      <w:fldChar w:fldCharType="end"/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61312" behindDoc="0" locked="1" layoutInCell="0" allowOverlap="1">
              <wp:simplePos x="0" y="0"/>
              <wp:positionH relativeFrom="page">
                <wp:posOffset>7345045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8" name="Lin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2944B4F" id="Line 24" o:spid="_x0000_s1026" style="position:absolute;left:0;text-align:lef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78.35pt,748.45pt" to="592.5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8240" behindDoc="0" locked="1" layoutInCell="0" allowOverlap="1">
              <wp:simplePos x="0" y="0"/>
              <wp:positionH relativeFrom="page">
                <wp:posOffset>7345045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7" name="Lin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38A1CE2" id="Line 21" o:spid="_x0000_s1026" style="position:absolute;left:0;text-align:lef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78.35pt,93.55pt" to="592.5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5168" behindDoc="0" locked="1" layoutInCell="0" allowOverlap="1">
              <wp:simplePos x="0" y="0"/>
              <wp:positionH relativeFrom="page">
                <wp:posOffset>36195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6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24ED1C5" id="Line 18" o:spid="_x0000_s1026" style="position:absolute;left:0;text-align:left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.85pt,748.45pt" to="17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2096" behindDoc="0" locked="1" layoutInCell="0" allowOverlap="1">
              <wp:simplePos x="0" y="0"/>
              <wp:positionH relativeFrom="page">
                <wp:posOffset>36195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5" name="Line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4302570" id="Line 15" o:spid="_x0000_s1026" style="position:absolute;left:0;text-align:left;z-index: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.85pt,93.55pt" to="17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9024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4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C9D59ED" id="Line 12" o:spid="_x0000_s1026" style="position:absolute;left:0;text-align:left;z-index: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762.6pt" to="564.2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0hZoAIAAJs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5952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3" name="Lin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B548BBF" id="Line 9" o:spid="_x0000_s1026" style="position:absolute;left:0;text-align:left;z-index:251645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762.6pt" to="31.25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2880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2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41FEE6B" id="Line 6" o:spid="_x0000_s1026" style="position:absolute;left:0;text-align:left;z-index:2516428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62.35pt" to="564.2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39808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1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1F3D9CC" id="Line 3" o:spid="_x0000_s1026" style="position:absolute;left:0;text-align:left;z-index:2516398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62.35pt" to="31.25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E"/>
    <w:multiLevelType w:val="singleLevel"/>
    <w:tmpl w:val="2E2489FC"/>
    <w:lvl w:ilvl="0">
      <w:numFmt w:val="decimal"/>
      <w:lvlText w:val="*"/>
      <w:lvlJc w:val="left"/>
    </w:lvl>
  </w:abstractNum>
  <w:abstractNum w:abstractNumId="1" w15:restartNumberingAfterBreak="0">
    <w:nsid w:val="02BA4E33"/>
    <w:multiLevelType w:val="singleLevel"/>
    <w:tmpl w:val="17E8695A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2" w15:restartNumberingAfterBreak="0">
    <w:nsid w:val="08B234A6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3" w15:restartNumberingAfterBreak="0">
    <w:nsid w:val="0FA03204"/>
    <w:multiLevelType w:val="singleLevel"/>
    <w:tmpl w:val="E6666C24"/>
    <w:lvl w:ilvl="0">
      <w:start w:val="1"/>
      <w:numFmt w:val="bullet"/>
      <w:pStyle w:val="alt-b"/>
      <w:lvlText w:val=""/>
      <w:lvlJc w:val="left"/>
      <w:pPr>
        <w:tabs>
          <w:tab w:val="num" w:pos="360"/>
        </w:tabs>
        <w:ind w:left="284" w:hanging="284"/>
      </w:pPr>
      <w:rPr>
        <w:rFonts w:ascii="Wingdings" w:hAnsi="Wingdings" w:hint="default"/>
      </w:rPr>
    </w:lvl>
  </w:abstractNum>
  <w:abstractNum w:abstractNumId="4" w15:restartNumberingAfterBreak="0">
    <w:nsid w:val="11E835DD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5" w15:restartNumberingAfterBreak="0">
    <w:nsid w:val="16916542"/>
    <w:multiLevelType w:val="singleLevel"/>
    <w:tmpl w:val="17E8695A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6" w15:restartNumberingAfterBreak="0">
    <w:nsid w:val="17AB3FD0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7" w15:restartNumberingAfterBreak="0">
    <w:nsid w:val="1AA90B15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8" w15:restartNumberingAfterBreak="0">
    <w:nsid w:val="2921092D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9" w15:restartNumberingAfterBreak="0">
    <w:nsid w:val="3A9E737D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0" w15:restartNumberingAfterBreak="0">
    <w:nsid w:val="3C235644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1" w15:restartNumberingAfterBreak="0">
    <w:nsid w:val="45447B21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2" w15:restartNumberingAfterBreak="0">
    <w:nsid w:val="462419D9"/>
    <w:multiLevelType w:val="singleLevel"/>
    <w:tmpl w:val="C8EEDE74"/>
    <w:lvl w:ilvl="0">
      <w:start w:val="1"/>
      <w:numFmt w:val="bullet"/>
      <w:lvlText w:val=""/>
      <w:lvlJc w:val="left"/>
      <w:pPr>
        <w:tabs>
          <w:tab w:val="num" w:pos="360"/>
        </w:tabs>
        <w:ind w:left="284" w:hanging="284"/>
      </w:pPr>
      <w:rPr>
        <w:rFonts w:ascii="Wingdings" w:hAnsi="Wingdings" w:hint="default"/>
      </w:rPr>
    </w:lvl>
  </w:abstractNum>
  <w:abstractNum w:abstractNumId="13" w15:restartNumberingAfterBreak="0">
    <w:nsid w:val="4F0A6839"/>
    <w:multiLevelType w:val="singleLevel"/>
    <w:tmpl w:val="17E8695A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4" w15:restartNumberingAfterBreak="0">
    <w:nsid w:val="57B33007"/>
    <w:multiLevelType w:val="singleLevel"/>
    <w:tmpl w:val="17E8695A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5" w15:restartNumberingAfterBreak="0">
    <w:nsid w:val="625408E3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6" w15:restartNumberingAfterBreak="0">
    <w:nsid w:val="64B00C02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7" w15:restartNumberingAfterBreak="0">
    <w:nsid w:val="661F04F2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8" w15:restartNumberingAfterBreak="0">
    <w:nsid w:val="6B055AE8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9" w15:restartNumberingAfterBreak="0">
    <w:nsid w:val="6DC14602"/>
    <w:multiLevelType w:val="singleLevel"/>
    <w:tmpl w:val="9F481F2A"/>
    <w:lvl w:ilvl="0">
      <w:start w:val="1"/>
      <w:numFmt w:val="decimal"/>
      <w:pStyle w:val="123alt-w"/>
      <w:lvlText w:val="%1."/>
      <w:lvlJc w:val="left"/>
      <w:pPr>
        <w:tabs>
          <w:tab w:val="num" w:pos="195"/>
        </w:tabs>
        <w:ind w:left="195" w:hanging="195"/>
      </w:pPr>
      <w:rPr>
        <w:rFonts w:hint="eastAsia"/>
        <w:b/>
      </w:rPr>
    </w:lvl>
  </w:abstractNum>
  <w:abstractNum w:abstractNumId="20" w15:restartNumberingAfterBreak="0">
    <w:nsid w:val="7F4717FD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21" w15:restartNumberingAfterBreak="0">
    <w:nsid w:val="7FFA7C56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num w:numId="1">
    <w:abstractNumId w:val="0"/>
  </w:num>
  <w:num w:numId="2">
    <w:abstractNumId w:val="15"/>
  </w:num>
  <w:num w:numId="3">
    <w:abstractNumId w:val="2"/>
  </w:num>
  <w:num w:numId="4">
    <w:abstractNumId w:val="10"/>
  </w:num>
  <w:num w:numId="5">
    <w:abstractNumId w:val="4"/>
  </w:num>
  <w:num w:numId="6">
    <w:abstractNumId w:val="12"/>
  </w:num>
  <w:num w:numId="7">
    <w:abstractNumId w:val="12"/>
  </w:num>
  <w:num w:numId="8">
    <w:abstractNumId w:val="12"/>
  </w:num>
  <w:num w:numId="9">
    <w:abstractNumId w:val="12"/>
  </w:num>
  <w:num w:numId="10">
    <w:abstractNumId w:val="12"/>
  </w:num>
  <w:num w:numId="11">
    <w:abstractNumId w:val="12"/>
  </w:num>
  <w:num w:numId="12">
    <w:abstractNumId w:val="12"/>
  </w:num>
  <w:num w:numId="13">
    <w:abstractNumId w:val="0"/>
    <w:lvlOverride w:ilvl="0">
      <w:lvl w:ilvl="0">
        <w:start w:val="1"/>
        <w:numFmt w:val="bullet"/>
        <w:lvlText w:val=""/>
        <w:legacy w:legacy="1" w:legacySpace="0" w:legacyIndent="227"/>
        <w:lvlJc w:val="left"/>
        <w:pPr>
          <w:ind w:left="227" w:hanging="227"/>
        </w:pPr>
        <w:rPr>
          <w:rFonts w:ascii="Helv" w:hAnsi="Helv" w:hint="default"/>
        </w:rPr>
      </w:lvl>
    </w:lvlOverride>
  </w:num>
  <w:num w:numId="14">
    <w:abstractNumId w:val="9"/>
  </w:num>
  <w:num w:numId="15">
    <w:abstractNumId w:val="17"/>
  </w:num>
  <w:num w:numId="16">
    <w:abstractNumId w:val="7"/>
  </w:num>
  <w:num w:numId="17">
    <w:abstractNumId w:val="21"/>
  </w:num>
  <w:num w:numId="18">
    <w:abstractNumId w:val="6"/>
  </w:num>
  <w:num w:numId="19">
    <w:abstractNumId w:val="20"/>
  </w:num>
  <w:num w:numId="20">
    <w:abstractNumId w:val="11"/>
  </w:num>
  <w:num w:numId="21">
    <w:abstractNumId w:val="8"/>
  </w:num>
  <w:num w:numId="22">
    <w:abstractNumId w:val="0"/>
    <w:lvlOverride w:ilvl="0">
      <w:lvl w:ilvl="0">
        <w:start w:val="1"/>
        <w:numFmt w:val="bullet"/>
        <w:lvlText w:val=""/>
        <w:legacy w:legacy="1" w:legacySpace="0" w:legacyIndent="284"/>
        <w:lvlJc w:val="left"/>
        <w:pPr>
          <w:ind w:left="284" w:hanging="284"/>
        </w:pPr>
        <w:rPr>
          <w:rFonts w:ascii="Helv" w:hAnsi="Helv" w:hint="default"/>
        </w:rPr>
      </w:lvl>
    </w:lvlOverride>
  </w:num>
  <w:num w:numId="23">
    <w:abstractNumId w:val="18"/>
  </w:num>
  <w:num w:numId="24">
    <w:abstractNumId w:val="16"/>
  </w:num>
  <w:num w:numId="25">
    <w:abstractNumId w:val="19"/>
  </w:num>
  <w:num w:numId="26">
    <w:abstractNumId w:val="1"/>
  </w:num>
  <w:num w:numId="27">
    <w:abstractNumId w:val="13"/>
  </w:num>
  <w:num w:numId="28">
    <w:abstractNumId w:val="5"/>
  </w:num>
  <w:num w:numId="29">
    <w:abstractNumId w:val="14"/>
  </w:num>
  <w:num w:numId="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ttachedTemplate r:id="rId1"/>
  <w:defaultTabStop w:val="482"/>
  <w:evenAndOddHeaders/>
  <w:drawingGridHorizontalSpacing w:val="120"/>
  <w:drawingGridVerticalSpacing w:val="163"/>
  <w:displayHorizontalDrawingGridEvery w:val="0"/>
  <w:displayVerticalDrawingGridEvery w:val="2"/>
  <w:characterSpacingControl w:val="compressPunctuation"/>
  <w:noLineBreaksAfter w:lang="zh-CN" w:val="([{‘“‵〈《「『【〔〝︵︷︹︻︽︿﹁﹃﹙﹛﹝（｛"/>
  <w:noLineBreaksBefore w:lang="zh-CN" w:val="!),.:;?]}·–—’”‥…‧′╴、。〉》」』】〕〞︰︱︳︴︶︸︺︼︾﹀﹂﹄﹏﹐﹑﹒﹔﹕﹖﹗﹚﹜﹞！），．：；？｜｝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0D60"/>
    <w:rsid w:val="003B0D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84275F81-682C-4213-A3C3-F4D3782D10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PMingLiU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adjustRightInd w:val="0"/>
      <w:spacing w:line="360" w:lineRule="atLeast"/>
      <w:textAlignment w:val="baseline"/>
    </w:pPr>
    <w:rPr>
      <w:sz w:val="24"/>
      <w:lang w:eastAsia="zh-TW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lt-1">
    <w:name w:val="! 大標 alt-1"/>
    <w:basedOn w:val="a"/>
    <w:next w:val="a"/>
    <w:pPr>
      <w:spacing w:before="120" w:after="60"/>
    </w:pPr>
    <w:rPr>
      <w:rFonts w:ascii="Footlight MT Light" w:eastAsia="華康粗圓體" w:hAnsi="Footlight MT Light"/>
      <w:spacing w:val="8"/>
      <w:w w:val="110"/>
      <w:sz w:val="28"/>
    </w:rPr>
  </w:style>
  <w:style w:type="paragraph" w:customStyle="1" w:styleId="a3">
    <w:name w:val="! 小小標"/>
    <w:basedOn w:val="a"/>
    <w:next w:val="a"/>
    <w:pPr>
      <w:spacing w:before="120"/>
      <w:ind w:left="284" w:hanging="284"/>
      <w:jc w:val="both"/>
    </w:pPr>
    <w:rPr>
      <w:rFonts w:ascii="Arial" w:eastAsia="華康中黑體"/>
      <w:spacing w:val="12"/>
      <w:w w:val="110"/>
      <w:sz w:val="20"/>
    </w:rPr>
  </w:style>
  <w:style w:type="paragraph" w:customStyle="1" w:styleId="a4">
    <w:name w:val="! 小標"/>
    <w:basedOn w:val="a"/>
    <w:next w:val="a"/>
    <w:pPr>
      <w:spacing w:before="60" w:line="320" w:lineRule="atLeast"/>
    </w:pPr>
    <w:rPr>
      <w:rFonts w:ascii="Footlight MT Light" w:eastAsia="華康中黑體" w:hAnsi="Footlight MT Light"/>
      <w:spacing w:val="8"/>
      <w:w w:val="110"/>
      <w:sz w:val="20"/>
    </w:rPr>
  </w:style>
  <w:style w:type="paragraph" w:customStyle="1" w:styleId="alt-2">
    <w:name w:val="! 中標 alt-2"/>
    <w:basedOn w:val="a"/>
    <w:next w:val="a"/>
    <w:pPr>
      <w:spacing w:before="200" w:after="40"/>
    </w:pPr>
    <w:rPr>
      <w:rFonts w:ascii="Footlight MT Light" w:eastAsia="華康粗圓體" w:hAnsi="Footlight MT Light"/>
      <w:spacing w:val="8"/>
      <w:w w:val="110"/>
    </w:rPr>
  </w:style>
  <w:style w:type="paragraph" w:customStyle="1" w:styleId="a5">
    <w:name w:val="! 寬條列"/>
    <w:basedOn w:val="a6"/>
    <w:pPr>
      <w:spacing w:line="320" w:lineRule="atLeast"/>
    </w:pPr>
  </w:style>
  <w:style w:type="paragraph" w:customStyle="1" w:styleId="a6">
    <w:name w:val="! 條列"/>
    <w:basedOn w:val="a"/>
    <w:pPr>
      <w:spacing w:before="60" w:after="60" w:line="280" w:lineRule="atLeast"/>
      <w:ind w:left="227" w:hanging="227"/>
      <w:jc w:val="both"/>
    </w:pPr>
    <w:rPr>
      <w:rFonts w:eastAsia="MingLiU"/>
      <w:sz w:val="18"/>
    </w:rPr>
  </w:style>
  <w:style w:type="paragraph" w:customStyle="1" w:styleId="a7">
    <w:name w:val="! 方塊內文"/>
    <w:basedOn w:val="a"/>
    <w:next w:val="a"/>
    <w:pPr>
      <w:pBdr>
        <w:top w:val="single" w:sz="6" w:space="5" w:color="auto"/>
        <w:left w:val="single" w:sz="6" w:space="5" w:color="auto"/>
        <w:bottom w:val="single" w:sz="6" w:space="5" w:color="auto"/>
        <w:right w:val="single" w:sz="6" w:space="5" w:color="auto"/>
      </w:pBdr>
      <w:shd w:val="pct10" w:color="auto" w:fill="auto"/>
      <w:spacing w:before="120" w:after="120"/>
      <w:ind w:left="170" w:right="170"/>
    </w:pPr>
    <w:rPr>
      <w:rFonts w:eastAsia="華康細圓體"/>
      <w:sz w:val="18"/>
    </w:rPr>
  </w:style>
  <w:style w:type="paragraph" w:customStyle="1" w:styleId="a8">
    <w:name w:val="! 方塊列舉"/>
    <w:basedOn w:val="a7"/>
    <w:pPr>
      <w:spacing w:before="40" w:after="40" w:line="240" w:lineRule="atLeast"/>
      <w:ind w:left="907" w:hanging="794"/>
    </w:pPr>
  </w:style>
  <w:style w:type="paragraph" w:customStyle="1" w:styleId="a9">
    <w:name w:val="! 方塊標題"/>
    <w:basedOn w:val="a"/>
    <w:next w:val="a7"/>
    <w:pPr>
      <w:pBdr>
        <w:top w:val="single" w:sz="6" w:space="5" w:color="auto"/>
        <w:left w:val="single" w:sz="6" w:space="5" w:color="auto"/>
        <w:bottom w:val="single" w:sz="6" w:space="5" w:color="auto"/>
        <w:right w:val="single" w:sz="6" w:space="5" w:color="auto"/>
        <w:between w:val="single" w:sz="6" w:space="5" w:color="auto"/>
      </w:pBdr>
      <w:shd w:val="pct25" w:color="auto" w:fill="auto"/>
      <w:spacing w:before="120" w:line="300" w:lineRule="atLeast"/>
      <w:ind w:left="85" w:right="85"/>
      <w:jc w:val="center"/>
    </w:pPr>
    <w:rPr>
      <w:rFonts w:ascii="Footlight MT Light" w:eastAsia="華康粗圓體"/>
      <w:spacing w:val="20"/>
      <w:sz w:val="22"/>
    </w:rPr>
  </w:style>
  <w:style w:type="paragraph" w:customStyle="1" w:styleId="aa">
    <w:name w:val="! 自定註腳"/>
    <w:basedOn w:val="ab"/>
    <w:pPr>
      <w:ind w:left="340" w:hanging="340"/>
      <w:jc w:val="both"/>
    </w:pPr>
    <w:rPr>
      <w:rFonts w:ascii="Courier New" w:eastAsia="華康仿宋體"/>
      <w:w w:val="95"/>
    </w:rPr>
  </w:style>
  <w:style w:type="paragraph" w:styleId="ab">
    <w:name w:val="footnote text"/>
    <w:basedOn w:val="a"/>
    <w:semiHidden/>
    <w:pPr>
      <w:spacing w:after="60" w:line="240" w:lineRule="atLeast"/>
    </w:pPr>
    <w:rPr>
      <w:sz w:val="18"/>
    </w:rPr>
  </w:style>
  <w:style w:type="paragraph" w:customStyle="1" w:styleId="ac">
    <w:name w:val="! 序"/>
    <w:basedOn w:val="a"/>
    <w:pPr>
      <w:adjustRightInd/>
      <w:spacing w:before="80" w:after="160"/>
      <w:jc w:val="both"/>
    </w:pPr>
    <w:rPr>
      <w:rFonts w:eastAsia="華康仿宋體"/>
      <w:sz w:val="19"/>
    </w:rPr>
  </w:style>
  <w:style w:type="paragraph" w:customStyle="1" w:styleId="ad">
    <w:name w:val="! 注意"/>
    <w:basedOn w:val="a"/>
    <w:pPr>
      <w:pBdr>
        <w:top w:val="single" w:sz="6" w:space="3" w:color="auto"/>
        <w:bottom w:val="single" w:sz="6" w:space="3" w:color="auto"/>
      </w:pBdr>
      <w:adjustRightInd/>
      <w:spacing w:before="80" w:after="240"/>
      <w:jc w:val="both"/>
    </w:pPr>
    <w:rPr>
      <w:rFonts w:eastAsia="MingLiU"/>
      <w:sz w:val="19"/>
    </w:rPr>
  </w:style>
  <w:style w:type="paragraph" w:customStyle="1" w:styleId="ae">
    <w:name w:val="! 章目錄"/>
    <w:basedOn w:val="a"/>
    <w:pPr>
      <w:spacing w:before="60" w:after="60"/>
      <w:jc w:val="both"/>
    </w:pPr>
    <w:rPr>
      <w:rFonts w:eastAsia="MingLiU"/>
      <w:spacing w:val="12"/>
      <w:w w:val="110"/>
      <w:sz w:val="18"/>
    </w:rPr>
  </w:style>
  <w:style w:type="paragraph" w:customStyle="1" w:styleId="alt-m">
    <w:name w:val="! 章名 alt-m"/>
    <w:basedOn w:val="alt-1"/>
    <w:next w:val="a"/>
    <w:pPr>
      <w:spacing w:after="600"/>
      <w:jc w:val="right"/>
    </w:pPr>
    <w:rPr>
      <w:w w:val="120"/>
      <w:sz w:val="48"/>
    </w:rPr>
  </w:style>
  <w:style w:type="paragraph" w:customStyle="1" w:styleId="af">
    <w:name w:val="! 章提要"/>
    <w:basedOn w:val="a"/>
    <w:pPr>
      <w:spacing w:before="60" w:after="60"/>
      <w:jc w:val="both"/>
    </w:pPr>
    <w:rPr>
      <w:rFonts w:eastAsia="MingLiU"/>
      <w:spacing w:val="12"/>
      <w:w w:val="110"/>
      <w:sz w:val="18"/>
    </w:rPr>
  </w:style>
  <w:style w:type="paragraph" w:customStyle="1" w:styleId="af0">
    <w:name w:val="! 圖內文"/>
    <w:basedOn w:val="a"/>
    <w:pPr>
      <w:tabs>
        <w:tab w:val="center" w:pos="2340"/>
      </w:tabs>
      <w:spacing w:before="120" w:after="120" w:line="240" w:lineRule="atLeast"/>
      <w:ind w:left="567" w:hanging="567"/>
      <w:jc w:val="both"/>
    </w:pPr>
    <w:rPr>
      <w:rFonts w:ascii="Arial Rounded MT Bold" w:eastAsia="華康粗黑體"/>
      <w:spacing w:val="12"/>
      <w:sz w:val="18"/>
    </w:rPr>
  </w:style>
  <w:style w:type="paragraph" w:customStyle="1" w:styleId="af1">
    <w:name w:val="! 圖說"/>
    <w:basedOn w:val="a"/>
    <w:pPr>
      <w:tabs>
        <w:tab w:val="center" w:pos="2340"/>
      </w:tabs>
      <w:spacing w:before="120" w:after="120" w:line="240" w:lineRule="atLeast"/>
      <w:ind w:left="567" w:hanging="567"/>
    </w:pPr>
    <w:rPr>
      <w:rFonts w:ascii="Arial Rounded MT Bold" w:eastAsia="華康粗黑體"/>
      <w:spacing w:val="12"/>
      <w:sz w:val="18"/>
    </w:rPr>
  </w:style>
  <w:style w:type="paragraph" w:customStyle="1" w:styleId="af2">
    <w:name w:val="!註"/>
    <w:basedOn w:val="a"/>
    <w:pPr>
      <w:pBdr>
        <w:top w:val="dotted" w:sz="6" w:space="1" w:color="auto"/>
        <w:left w:val="dotted" w:sz="6" w:space="1" w:color="auto"/>
        <w:bottom w:val="dotted" w:sz="6" w:space="1" w:color="auto"/>
        <w:right w:val="dotted" w:sz="6" w:space="1" w:color="auto"/>
      </w:pBdr>
      <w:spacing w:before="60" w:after="60" w:line="240" w:lineRule="atLeast"/>
      <w:ind w:left="284" w:hanging="284"/>
      <w:jc w:val="both"/>
    </w:pPr>
    <w:rPr>
      <w:rFonts w:eastAsia="MingLiU"/>
      <w:spacing w:val="12"/>
      <w:w w:val="110"/>
      <w:sz w:val="16"/>
    </w:rPr>
  </w:style>
  <w:style w:type="paragraph" w:styleId="af3">
    <w:name w:val="header"/>
    <w:basedOn w:val="a"/>
    <w:semiHidden/>
    <w:pPr>
      <w:tabs>
        <w:tab w:val="center" w:pos="4153"/>
        <w:tab w:val="right" w:pos="8306"/>
      </w:tabs>
    </w:pPr>
    <w:rPr>
      <w:sz w:val="20"/>
    </w:rPr>
  </w:style>
  <w:style w:type="paragraph" w:styleId="af4">
    <w:name w:val="footer"/>
    <w:basedOn w:val="a"/>
    <w:semiHidden/>
    <w:pPr>
      <w:tabs>
        <w:tab w:val="center" w:pos="4153"/>
        <w:tab w:val="right" w:pos="8306"/>
      </w:tabs>
    </w:pPr>
    <w:rPr>
      <w:sz w:val="20"/>
    </w:rPr>
  </w:style>
  <w:style w:type="character" w:styleId="af5">
    <w:name w:val="page number"/>
    <w:basedOn w:val="a0"/>
    <w:semiHidden/>
  </w:style>
  <w:style w:type="paragraph" w:customStyle="1" w:styleId="af6">
    <w:name w:val="! 原始碼"/>
    <w:basedOn w:val="a"/>
    <w:pPr>
      <w:spacing w:line="220" w:lineRule="atLeast"/>
      <w:ind w:left="567"/>
    </w:pPr>
    <w:rPr>
      <w:rFonts w:ascii="Courier New" w:eastAsia="MingLiU"/>
      <w:sz w:val="16"/>
    </w:rPr>
  </w:style>
  <w:style w:type="paragraph" w:customStyle="1" w:styleId="af7">
    <w:name w:val="! 譯註"/>
    <w:basedOn w:val="a"/>
    <w:next w:val="a"/>
    <w:pPr>
      <w:pBdr>
        <w:top w:val="single" w:sz="6" w:space="3" w:color="auto" w:shadow="1"/>
        <w:left w:val="single" w:sz="6" w:space="3" w:color="auto" w:shadow="1"/>
        <w:bottom w:val="single" w:sz="6" w:space="3" w:color="auto" w:shadow="1"/>
        <w:right w:val="single" w:sz="6" w:space="3" w:color="auto" w:shadow="1"/>
      </w:pBdr>
      <w:adjustRightInd/>
      <w:spacing w:before="80" w:after="240"/>
      <w:jc w:val="both"/>
    </w:pPr>
    <w:rPr>
      <w:rFonts w:eastAsia="MingLiU"/>
      <w:sz w:val="19"/>
    </w:rPr>
  </w:style>
  <w:style w:type="paragraph" w:customStyle="1" w:styleId="af8">
    <w:name w:val="! 表格前置式樣"/>
    <w:basedOn w:val="a"/>
    <w:pPr>
      <w:adjustRightInd/>
      <w:spacing w:before="60" w:after="60" w:line="240" w:lineRule="atLeast"/>
    </w:pPr>
    <w:rPr>
      <w:rFonts w:eastAsia="MingLiU"/>
      <w:sz w:val="19"/>
    </w:rPr>
  </w:style>
  <w:style w:type="paragraph" w:customStyle="1" w:styleId="af9">
    <w:name w:val="寬條列 (白)"/>
    <w:basedOn w:val="a"/>
    <w:pPr>
      <w:adjustRightInd/>
      <w:spacing w:before="80" w:after="160"/>
      <w:ind w:left="227" w:hanging="227"/>
    </w:pPr>
    <w:rPr>
      <w:rFonts w:eastAsia="MingLiU"/>
      <w:sz w:val="19"/>
    </w:rPr>
  </w:style>
  <w:style w:type="paragraph" w:customStyle="1" w:styleId="afa">
    <w:name w:val="! 寬條列 (白)"/>
    <w:basedOn w:val="a6"/>
    <w:pPr>
      <w:spacing w:line="320" w:lineRule="atLeast"/>
      <w:ind w:left="284" w:hanging="284"/>
    </w:pPr>
  </w:style>
  <w:style w:type="character" w:customStyle="1" w:styleId="afb">
    <w:name w:val="!特明"/>
    <w:basedOn w:val="a0"/>
    <w:rPr>
      <w:rFonts w:ascii="Times New Roman" w:eastAsia="華康粗圓體"/>
      <w:b/>
      <w:sz w:val="18"/>
    </w:rPr>
  </w:style>
  <w:style w:type="character" w:customStyle="1" w:styleId="afc">
    <w:name w:val="! 文內圖標"/>
    <w:basedOn w:val="a0"/>
    <w:rPr>
      <w:rFonts w:ascii="Arial Black" w:eastAsia="華康中黑體"/>
      <w:sz w:val="18"/>
    </w:rPr>
  </w:style>
  <w:style w:type="paragraph" w:customStyle="1" w:styleId="primerappendix">
    <w:name w:val="! 函式名 (primer appendix)"/>
    <w:basedOn w:val="a4"/>
    <w:next w:val="a"/>
    <w:pPr>
      <w:spacing w:before="0" w:line="240" w:lineRule="atLeast"/>
    </w:pPr>
    <w:rPr>
      <w:rFonts w:ascii="Verdana" w:eastAsia="華康粗黑體" w:hAnsi="Verdana"/>
      <w:b/>
    </w:rPr>
  </w:style>
  <w:style w:type="paragraph" w:customStyle="1" w:styleId="afd">
    <w:name w:val="!人言"/>
    <w:basedOn w:val="a"/>
    <w:pPr>
      <w:adjustRightInd/>
      <w:spacing w:before="80" w:after="160"/>
      <w:jc w:val="both"/>
    </w:pPr>
    <w:rPr>
      <w:rFonts w:ascii="Arial" w:eastAsia="華康中黑體" w:hAnsi="Arial"/>
      <w:sz w:val="19"/>
    </w:rPr>
  </w:style>
  <w:style w:type="paragraph" w:customStyle="1" w:styleId="afe">
    <w:name w:val="! 圖本身"/>
    <w:basedOn w:val="a"/>
    <w:pPr>
      <w:adjustRightInd/>
      <w:spacing w:before="80" w:after="160"/>
      <w:jc w:val="both"/>
    </w:pPr>
    <w:rPr>
      <w:rFonts w:eastAsia="MingLiU"/>
      <w:sz w:val="19"/>
    </w:rPr>
  </w:style>
  <w:style w:type="paragraph" w:customStyle="1" w:styleId="aff">
    <w:name w:val="! 檔名"/>
    <w:basedOn w:val="a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10" w:color="auto" w:fill="auto"/>
    </w:pPr>
  </w:style>
  <w:style w:type="paragraph" w:customStyle="1" w:styleId="aff0">
    <w:name w:val="! 結構欄位"/>
    <w:basedOn w:val="a"/>
    <w:pPr>
      <w:adjustRightInd/>
      <w:spacing w:after="60" w:line="300" w:lineRule="atLeast"/>
      <w:jc w:val="both"/>
    </w:pPr>
    <w:rPr>
      <w:rFonts w:ascii="Arial Black" w:eastAsia="MingLiU"/>
      <w:sz w:val="16"/>
    </w:rPr>
  </w:style>
  <w:style w:type="paragraph" w:customStyle="1" w:styleId="aff1">
    <w:name w:val="! 虛擬碼標題"/>
    <w:basedOn w:val="a"/>
    <w:next w:val="a"/>
    <w:pPr>
      <w:adjustRightInd/>
      <w:spacing w:before="80"/>
      <w:jc w:val="both"/>
    </w:pPr>
    <w:rPr>
      <w:rFonts w:ascii="Arial" w:eastAsia="華康中黑體"/>
      <w:b/>
      <w:sz w:val="19"/>
    </w:rPr>
  </w:style>
  <w:style w:type="character" w:styleId="aff2">
    <w:name w:val="footnote reference"/>
    <w:basedOn w:val="a0"/>
    <w:semiHidden/>
    <w:rPr>
      <w:rFonts w:ascii="Arial Black" w:hAnsi="Arial Black"/>
      <w:color w:val="0000FF"/>
      <w:sz w:val="22"/>
      <w:vertAlign w:val="superscript"/>
    </w:rPr>
  </w:style>
  <w:style w:type="paragraph" w:customStyle="1" w:styleId="alt-n">
    <w:name w:val="! 章號碼 alt-n"/>
    <w:basedOn w:val="alt-m"/>
    <w:pPr>
      <w:spacing w:after="360"/>
    </w:pPr>
    <w:rPr>
      <w:sz w:val="72"/>
    </w:rPr>
  </w:style>
  <w:style w:type="paragraph" w:customStyle="1" w:styleId="aff3">
    <w:name w:val="! 前言"/>
    <w:basedOn w:val="a"/>
    <w:pPr>
      <w:adjustRightInd/>
      <w:spacing w:before="80" w:after="160"/>
      <w:ind w:left="680"/>
      <w:jc w:val="both"/>
    </w:pPr>
    <w:rPr>
      <w:rFonts w:eastAsia="MingLiU"/>
      <w:sz w:val="19"/>
    </w:rPr>
  </w:style>
  <w:style w:type="character" w:customStyle="1" w:styleId="ALT-V">
    <w:name w:val="! 文內變數 ALT-V"/>
    <w:basedOn w:val="afc"/>
    <w:rPr>
      <w:rFonts w:ascii="Courier New" w:eastAsia="華康細圓體" w:hAnsi="Courier New"/>
      <w:color w:val="auto"/>
      <w:sz w:val="17"/>
    </w:rPr>
  </w:style>
  <w:style w:type="paragraph" w:customStyle="1" w:styleId="aff4">
    <w:name w:val="! 索引文字"/>
    <w:basedOn w:val="a"/>
    <w:pPr>
      <w:spacing w:line="220" w:lineRule="atLeast"/>
    </w:pPr>
    <w:rPr>
      <w:rFonts w:eastAsia="MingLiU"/>
      <w:sz w:val="18"/>
    </w:rPr>
  </w:style>
  <w:style w:type="character" w:customStyle="1" w:styleId="ALT-O">
    <w:name w:val="! 文內運算子 ALT-O"/>
    <w:basedOn w:val="a0"/>
    <w:rPr>
      <w:rFonts w:ascii="Footlight MT Light" w:hAnsi="Footlight MT Light"/>
      <w:sz w:val="19"/>
    </w:rPr>
  </w:style>
  <w:style w:type="paragraph" w:customStyle="1" w:styleId="CPrimeralt-e">
    <w:name w:val="! C++ Primer 習題 alt-e"/>
    <w:basedOn w:val="a"/>
    <w:pPr>
      <w:pBdr>
        <w:top w:val="single" w:sz="4" w:space="1" w:color="auto"/>
      </w:pBdr>
      <w:adjustRightInd/>
      <w:spacing w:before="80" w:line="260" w:lineRule="atLeast"/>
      <w:ind w:right="5670"/>
      <w:jc w:val="both"/>
    </w:pPr>
    <w:rPr>
      <w:rFonts w:eastAsia="華康中黑體"/>
      <w:sz w:val="19"/>
    </w:rPr>
  </w:style>
  <w:style w:type="paragraph" w:customStyle="1" w:styleId="CPrimeralt-j">
    <w:name w:val="! C++ Primer 習題內文 alt-j"/>
    <w:basedOn w:val="a"/>
    <w:pPr>
      <w:adjustRightInd/>
      <w:spacing w:after="160"/>
      <w:jc w:val="both"/>
    </w:pPr>
    <w:rPr>
      <w:rFonts w:eastAsia="MingLiU"/>
      <w:sz w:val="19"/>
    </w:rPr>
  </w:style>
  <w:style w:type="character" w:customStyle="1" w:styleId="ALT-Z">
    <w:name w:val="! 文內術語 ALT-Z"/>
    <w:basedOn w:val="ALT-V"/>
    <w:rPr>
      <w:rFonts w:ascii="Arial" w:eastAsia="華康細圓體" w:hAnsi="Arial"/>
      <w:color w:val="auto"/>
      <w:sz w:val="18"/>
    </w:rPr>
  </w:style>
  <w:style w:type="character" w:customStyle="1" w:styleId="classalt-x">
    <w:name w:val="! 文內 class 名alt-x"/>
    <w:basedOn w:val="ALT-V"/>
    <w:rPr>
      <w:rFonts w:ascii="Lucida Console" w:eastAsia="華康細圓體" w:hAnsi="Lucida Console"/>
      <w:color w:val="auto"/>
      <w:sz w:val="17"/>
    </w:rPr>
  </w:style>
  <w:style w:type="character" w:customStyle="1" w:styleId="ALT-Q">
    <w:name w:val="! 文內殊詞 ALT-Q"/>
    <w:basedOn w:val="ALT-V"/>
    <w:rPr>
      <w:rFonts w:ascii="Lucida Sans" w:eastAsia="華康細圓體" w:hAnsi="Lucida Sans"/>
      <w:color w:val="auto"/>
      <w:spacing w:val="-6"/>
      <w:sz w:val="18"/>
    </w:rPr>
  </w:style>
  <w:style w:type="paragraph" w:customStyle="1" w:styleId="aff5">
    <w:name w:val="! 目錄每行"/>
    <w:basedOn w:val="a"/>
    <w:pPr>
      <w:adjustRightInd/>
      <w:spacing w:after="160" w:line="240" w:lineRule="atLeast"/>
      <w:jc w:val="both"/>
    </w:pPr>
    <w:rPr>
      <w:rFonts w:eastAsia="MingLiU"/>
      <w:sz w:val="19"/>
    </w:rPr>
  </w:style>
  <w:style w:type="paragraph" w:customStyle="1" w:styleId="aff6">
    <w:name w:val="! 文內圖案文字"/>
    <w:basedOn w:val="a"/>
    <w:pPr>
      <w:adjustRightInd/>
      <w:spacing w:line="260" w:lineRule="atLeast"/>
      <w:jc w:val="both"/>
    </w:pPr>
    <w:rPr>
      <w:rFonts w:ascii="Arial" w:eastAsia="MingLiU" w:hAnsi="Arial"/>
      <w:sz w:val="19"/>
    </w:rPr>
  </w:style>
  <w:style w:type="character" w:customStyle="1" w:styleId="aff7">
    <w:name w:val="! 文內變數加粗"/>
    <w:basedOn w:val="ALT-V"/>
    <w:rPr>
      <w:rFonts w:ascii="Courier New" w:eastAsia="華康細圓體" w:hAnsi="Courier New"/>
      <w:b/>
      <w:color w:val="auto"/>
      <w:sz w:val="17"/>
    </w:rPr>
  </w:style>
  <w:style w:type="character" w:customStyle="1" w:styleId="aff8">
    <w:name w:val="! 索引函式名(粗)"/>
    <w:basedOn w:val="ALT-V"/>
    <w:rPr>
      <w:rFonts w:ascii="Verdana" w:eastAsia="華康細圓體" w:hAnsi="Verdana"/>
      <w:b/>
      <w:color w:val="auto"/>
      <w:sz w:val="17"/>
    </w:rPr>
  </w:style>
  <w:style w:type="character" w:customStyle="1" w:styleId="aff9">
    <w:name w:val="! 索引函式名(細)"/>
    <w:basedOn w:val="ALT-V"/>
    <w:rPr>
      <w:rFonts w:ascii="Verdana" w:eastAsia="華康細圓體" w:hAnsi="Verdana"/>
      <w:color w:val="auto"/>
      <w:sz w:val="17"/>
    </w:rPr>
  </w:style>
  <w:style w:type="paragraph" w:customStyle="1" w:styleId="ALT-L">
    <w:name w:val="! 原始碼 ALT-L"/>
    <w:basedOn w:val="a"/>
    <w:pPr>
      <w:spacing w:line="220" w:lineRule="atLeast"/>
      <w:ind w:left="170"/>
    </w:pPr>
    <w:rPr>
      <w:rFonts w:ascii="Courier New" w:eastAsia="MingLiU"/>
      <w:sz w:val="17"/>
    </w:rPr>
  </w:style>
  <w:style w:type="paragraph" w:customStyle="1" w:styleId="affa">
    <w:name w:val="! 條款原文"/>
    <w:basedOn w:val="a"/>
    <w:pPr>
      <w:tabs>
        <w:tab w:val="left" w:pos="567"/>
      </w:tabs>
      <w:adjustRightInd/>
      <w:spacing w:after="160" w:line="260" w:lineRule="atLeast"/>
      <w:jc w:val="both"/>
    </w:pPr>
    <w:rPr>
      <w:rFonts w:eastAsia="MingLiU"/>
      <w:sz w:val="19"/>
    </w:rPr>
  </w:style>
  <w:style w:type="paragraph" w:customStyle="1" w:styleId="ALT-S">
    <w:name w:val="! 段落間距（最小）ALT-S"/>
    <w:basedOn w:val="a"/>
    <w:pPr>
      <w:adjustRightInd/>
      <w:spacing w:line="80" w:lineRule="atLeast"/>
      <w:jc w:val="both"/>
    </w:pPr>
    <w:rPr>
      <w:rFonts w:eastAsia="MingLiU"/>
      <w:sz w:val="8"/>
    </w:rPr>
  </w:style>
  <w:style w:type="character" w:customStyle="1" w:styleId="affb">
    <w:name w:val="! 條例"/>
    <w:basedOn w:val="a0"/>
    <w:rPr>
      <w:rFonts w:ascii="Footlight MT Light" w:eastAsia="華康特粗圓體" w:hAnsi="Footlight MT Light"/>
      <w:spacing w:val="8"/>
      <w:w w:val="110"/>
      <w:sz w:val="24"/>
    </w:rPr>
  </w:style>
  <w:style w:type="paragraph" w:customStyle="1" w:styleId="alt-c">
    <w:name w:val="! 自定內文 alt-c"/>
    <w:aliases w:val="ctrl-a"/>
    <w:basedOn w:val="a"/>
    <w:pPr>
      <w:adjustRightInd/>
      <w:spacing w:before="80" w:after="160"/>
      <w:jc w:val="both"/>
    </w:pPr>
    <w:rPr>
      <w:rFonts w:eastAsia="MingLiU"/>
      <w:sz w:val="19"/>
    </w:rPr>
  </w:style>
  <w:style w:type="character" w:customStyle="1" w:styleId="ALT-I">
    <w:name w:val="! 頁眉文字 ALT-I"/>
    <w:basedOn w:val="a0"/>
    <w:rPr>
      <w:rFonts w:ascii="Footlight MT Light" w:eastAsia="華康粗圓體" w:hAnsi="Footlight MT Light"/>
      <w:spacing w:val="8"/>
      <w:w w:val="110"/>
      <w:sz w:val="24"/>
    </w:rPr>
  </w:style>
  <w:style w:type="paragraph" w:customStyle="1" w:styleId="alt-b">
    <w:name w:val="! 寬條列 (黑) alt-b"/>
    <w:basedOn w:val="123alt-w"/>
    <w:pPr>
      <w:numPr>
        <w:numId w:val="30"/>
      </w:numPr>
      <w:ind w:left="641"/>
    </w:pPr>
  </w:style>
  <w:style w:type="paragraph" w:customStyle="1" w:styleId="123alt-w">
    <w:name w:val="! 寬條列 (123) alt-w"/>
    <w:basedOn w:val="alt-c"/>
    <w:pPr>
      <w:numPr>
        <w:numId w:val="25"/>
      </w:numPr>
      <w:tabs>
        <w:tab w:val="clear" w:pos="195"/>
        <w:tab w:val="left" w:pos="284"/>
      </w:tabs>
      <w:spacing w:before="20" w:after="20" w:line="320" w:lineRule="atLeast"/>
      <w:ind w:left="641" w:hanging="284"/>
    </w:pPr>
  </w:style>
  <w:style w:type="character" w:customStyle="1" w:styleId="affc">
    <w:name w:val="! 目錄章名"/>
    <w:basedOn w:val="afc"/>
    <w:rPr>
      <w:rFonts w:ascii="Book Antiqua" w:eastAsia="華康中黑體" w:hAnsi="Book Antiqua"/>
      <w:sz w:val="22"/>
    </w:rPr>
  </w:style>
  <w:style w:type="paragraph" w:customStyle="1" w:styleId="affd">
    <w:name w:val="! 索引大標"/>
    <w:basedOn w:val="aff4"/>
    <w:rPr>
      <w:rFonts w:ascii="Arial Black" w:hAnsi="Arial Black"/>
      <w:sz w:val="24"/>
    </w:rPr>
  </w:style>
  <w:style w:type="character" w:customStyle="1" w:styleId="alt-k">
    <w:name w:val="! 標題小字 alt-k"/>
    <w:basedOn w:val="a0"/>
    <w:rPr>
      <w:rFonts w:ascii="Times New Roman" w:eastAsia="華康細圓體" w:hAnsi="Times New Roman"/>
      <w:color w:val="0000FF"/>
      <w:sz w:val="19"/>
    </w:rPr>
  </w:style>
  <w:style w:type="character" w:customStyle="1" w:styleId="alt-p">
    <w:name w:val="! 文內書名 alt-p"/>
    <w:basedOn w:val="ALT-Q"/>
    <w:rPr>
      <w:rFonts w:ascii="Book Antiqua" w:eastAsia="華康細圓體" w:hAnsi="Book Antiqua"/>
      <w:i/>
      <w:color w:val="auto"/>
      <w:spacing w:val="-6"/>
      <w:sz w:val="19"/>
    </w:rPr>
  </w:style>
  <w:style w:type="character" w:customStyle="1" w:styleId="ctrl-2">
    <w:name w:val="! 碼內侯捷註ctrl-2"/>
    <w:basedOn w:val="ALT-V"/>
    <w:rPr>
      <w:rFonts w:ascii="Courier New" w:eastAsia="MingLiU" w:hAnsi="Courier New"/>
      <w:color w:val="0000FF"/>
      <w:sz w:val="17"/>
    </w:rPr>
  </w:style>
  <w:style w:type="character" w:customStyle="1" w:styleId="ctrl-1">
    <w:name w:val="! 碼內重點ctrl-1"/>
    <w:basedOn w:val="ALT-V"/>
    <w:rPr>
      <w:rFonts w:ascii="Courier New" w:eastAsia="華康細圓體" w:hAnsi="Courier New"/>
      <w:b/>
      <w:color w:val="auto"/>
      <w:sz w:val="17"/>
    </w:rPr>
  </w:style>
  <w:style w:type="character" w:customStyle="1" w:styleId="ctrl-3">
    <w:name w:val="! 碼內呼叫ctrl-3"/>
    <w:basedOn w:val="ALT-V"/>
    <w:rPr>
      <w:rFonts w:ascii="Courier New" w:eastAsia="華康細圓體" w:hAnsi="Courier New"/>
      <w:color w:val="FF0000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Templates\g003.do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g003.dot</Template>
  <TotalTime>0</TotalTime>
  <Pages>8</Pages>
  <Words>1672</Words>
  <Characters>11799</Characters>
  <Application>Microsoft Office Word</Application>
  <DocSecurity>0</DocSecurity>
  <Lines>98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NT Work Station</Company>
  <LinksUpToDate>false</LinksUpToDate>
  <CharactersWithSpaces>13445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jjhou</dc:creator>
  <cp:keywords/>
  <dc:description/>
  <cp:lastModifiedBy>王鸿如</cp:lastModifiedBy>
  <cp:revision>2</cp:revision>
  <cp:lastPrinted>2001-02-22T03:02:00Z</cp:lastPrinted>
  <dcterms:created xsi:type="dcterms:W3CDTF">2026-06-09T13:24:00Z</dcterms:created>
  <dcterms:modified xsi:type="dcterms:W3CDTF">2026-06-09T13:24:00Z</dcterms:modified>
</cp:coreProperties>
</file>