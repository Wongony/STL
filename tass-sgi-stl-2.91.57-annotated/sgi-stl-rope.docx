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282628">
      <w:pPr>
        <w:pStyle w:val="ALT-L"/>
        <w:rPr>
          <w:shd w:val="pct15" w:color="auto" w:fill="FFFFFF"/>
        </w:rPr>
      </w:pPr>
      <w:bookmarkStart w:id="0" w:name="_GoBack"/>
      <w:bookmarkEnd w:id="0"/>
      <w:r>
        <w:rPr>
          <w:rFonts w:hint="eastAsia"/>
          <w:shd w:val="pct15" w:color="auto" w:fill="FFFFFF"/>
        </w:rPr>
        <w:t>G++ 2.91.57</w:t>
      </w:r>
      <w:r>
        <w:rPr>
          <w:rFonts w:hint="eastAsia"/>
          <w:shd w:val="pct15" w:color="auto" w:fill="FFFFFF"/>
        </w:rPr>
        <w:t>，</w:t>
      </w:r>
      <w:r>
        <w:rPr>
          <w:rFonts w:hint="eastAsia"/>
          <w:shd w:val="pct15" w:color="auto" w:fill="FFFFFF"/>
        </w:rPr>
        <w:t>cygnus\cygwin-b20\include\g++\</w:t>
      </w:r>
      <w:r>
        <w:rPr>
          <w:rFonts w:hint="eastAsia"/>
          <w:b/>
          <w:shd w:val="pct15" w:color="auto" w:fill="FFFFFF"/>
        </w:rPr>
        <w:t>stl_</w:t>
      </w:r>
      <w:r>
        <w:rPr>
          <w:b/>
          <w:shd w:val="pct15" w:color="auto" w:fill="FFFFFF"/>
        </w:rPr>
        <w:t>rope</w:t>
      </w:r>
      <w:r>
        <w:rPr>
          <w:rFonts w:hint="eastAsia"/>
          <w:b/>
          <w:shd w:val="pct15" w:color="auto" w:fill="FFFFFF"/>
        </w:rPr>
        <w:t xml:space="preserve">.h </w:t>
      </w:r>
      <w:r>
        <w:rPr>
          <w:rFonts w:hint="eastAsia"/>
          <w:b/>
          <w:shd w:val="pct15" w:color="auto" w:fill="FFFFFF"/>
        </w:rPr>
        <w:t>完整列表</w:t>
      </w:r>
    </w:p>
    <w:p w:rsidR="00000000" w:rsidRDefault="00282628">
      <w:pPr>
        <w:pStyle w:val="ALT-L"/>
        <w:ind w:right="-278"/>
        <w:rPr>
          <w:rFonts w:hint="eastAsia"/>
        </w:rPr>
      </w:pPr>
      <w:r>
        <w:rPr>
          <w:rFonts w:hint="eastAsia"/>
        </w:rPr>
        <w:t>/*</w:t>
      </w:r>
    </w:p>
    <w:p w:rsidR="00000000" w:rsidRDefault="00282628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* Copyright (c) 1997</w:t>
      </w:r>
    </w:p>
    <w:p w:rsidR="00000000" w:rsidRDefault="00282628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* Silicon Graphics Computer Systems, Inc.</w:t>
      </w:r>
    </w:p>
    <w:p w:rsidR="00000000" w:rsidRDefault="00282628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282628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282628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* and its documentation for any purpose is hereby grante</w:t>
      </w:r>
      <w:r>
        <w:rPr>
          <w:rFonts w:hint="eastAsia"/>
        </w:rPr>
        <w:t>d without fee,</w:t>
      </w:r>
    </w:p>
    <w:p w:rsidR="00000000" w:rsidRDefault="00282628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* provided that the above copyright notice appear in all copies and</w:t>
      </w:r>
    </w:p>
    <w:p w:rsidR="00000000" w:rsidRDefault="00282628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* that both that copyright notice and this permission notice appear</w:t>
      </w:r>
    </w:p>
    <w:p w:rsidR="00000000" w:rsidRDefault="00282628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* in supporting documentation.  Silicon Graphics makes no</w:t>
      </w:r>
    </w:p>
    <w:p w:rsidR="00000000" w:rsidRDefault="00282628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* representations about the suitability of </w:t>
      </w:r>
      <w:r>
        <w:rPr>
          <w:rFonts w:hint="eastAsia"/>
        </w:rPr>
        <w:t>this software for any</w:t>
      </w:r>
    </w:p>
    <w:p w:rsidR="00000000" w:rsidRDefault="00282628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* purpose.  It is provided "as is" without express or implied warranty.</w:t>
      </w:r>
    </w:p>
    <w:p w:rsidR="00000000" w:rsidRDefault="00282628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282628">
      <w:pPr>
        <w:pStyle w:val="ALT-L"/>
        <w:ind w:right="-278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/* NOTE: This is an internal header file, included by other STL headers.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*   You should not attempt to use it directly.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#ifndef __SGI_STL_INTERNAL_ROP</w:t>
      </w:r>
      <w:r>
        <w:rPr>
          <w:rFonts w:hint="eastAsia"/>
        </w:rPr>
        <w:t>E_H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 define __SGI_STL_INTERNAL_ROPE_H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 ifdef __GC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   define __GC_CONST const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 else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   define __GC_CONST   // constant except for deallocation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 endif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 ifdef __STL_SGI_THREADS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    include &lt;mutex.h&gt;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 endif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__STL_BEGIN_NAMESPACE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#if defined(__sgi) </w:t>
      </w:r>
      <w:r>
        <w:rPr>
          <w:rFonts w:hint="eastAsia"/>
        </w:rPr>
        <w:t>&amp;&amp; !defined(__GNUC__) &amp;&amp; (_MIPS_SIM != _MIPS_SIM_ABI32)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#pragma set woff 1174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#endif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>// The end-of-C-string character.</w:t>
      </w:r>
    </w:p>
    <w:p w:rsidR="00000000" w:rsidRDefault="00282628">
      <w:pPr>
        <w:pStyle w:val="ALT-L"/>
        <w:rPr>
          <w:rFonts w:hint="eastAsia"/>
        </w:rPr>
      </w:pPr>
      <w:r>
        <w:rPr>
          <w:rStyle w:val="ctrl-2"/>
          <w:rFonts w:hint="eastAsia"/>
        </w:rPr>
        <w:t>// This is what the draft standard says it should be.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template &lt;class charT&gt;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inline charT __eos(charT*) { return charT(); 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>// Test for</w:t>
      </w:r>
      <w:r>
        <w:rPr>
          <w:rStyle w:val="ctrl-2"/>
          <w:rFonts w:hint="eastAsia"/>
        </w:rPr>
        <w:t xml:space="preserve"> basic character types.</w:t>
      </w:r>
    </w:p>
    <w:p w:rsidR="00000000" w:rsidRDefault="00282628">
      <w:pPr>
        <w:pStyle w:val="ALT-L"/>
        <w:rPr>
          <w:rFonts w:hint="eastAsia"/>
        </w:rPr>
      </w:pPr>
      <w:r>
        <w:rPr>
          <w:rStyle w:val="ctrl-2"/>
          <w:rFonts w:hint="eastAsia"/>
        </w:rPr>
        <w:lastRenderedPageBreak/>
        <w:t>// For basic character types leaves having a trailing eos.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template &lt;class charT&gt;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inline bool __is_basic_char_type(charT *) { return false;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template &lt;class charT&gt;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inline bool __is_one_byte_char_type(charT *) { return false; 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inl</w:t>
      </w:r>
      <w:r>
        <w:rPr>
          <w:rFonts w:hint="eastAsia"/>
        </w:rPr>
        <w:t>ine bool __is_basic_char_type(char *) { return true;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inline bool __is_one_byte_char_type(char *) { return true;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inline bool __is_basic_char_type(wchar_t *) { return true; 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// Store an eos iff charT is a basic character type.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// Do not reference __eos</w:t>
      </w:r>
      <w:r>
        <w:rPr>
          <w:rFonts w:hint="eastAsia"/>
        </w:rPr>
        <w:t xml:space="preserve"> if it isn't.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template &lt;class charT&gt;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inline void __cond_store_eos(charT&amp;) {}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inline void __cond_store_eos(char&amp; c) { c = 0;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inline void __cond_store_eos(wchar_t&amp; c) { c = 0;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>// rope&lt;charT,Alloc&gt; is a sequence of charT.</w:t>
      </w:r>
    </w:p>
    <w:p w:rsidR="00000000" w:rsidRDefault="00282628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>// Ropes appear to be mutable</w:t>
      </w:r>
      <w:r>
        <w:rPr>
          <w:rStyle w:val="ctrl-2"/>
          <w:rFonts w:hint="eastAsia"/>
        </w:rPr>
        <w:t>, but update operations</w:t>
      </w:r>
    </w:p>
    <w:p w:rsidR="00000000" w:rsidRDefault="00282628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>// really copy enough of the data structure to leave the original</w:t>
      </w:r>
    </w:p>
    <w:p w:rsidR="00000000" w:rsidRDefault="00282628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>// valid.  Thus ropes can be logically copied by just copying</w:t>
      </w:r>
    </w:p>
    <w:p w:rsidR="00000000" w:rsidRDefault="00282628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>// a pointer value.</w:t>
      </w:r>
    </w:p>
    <w:p w:rsidR="00000000" w:rsidRDefault="00282628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>// The __eos function is used for those functions that</w:t>
      </w:r>
    </w:p>
    <w:p w:rsidR="00000000" w:rsidRDefault="00282628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>// convert to/from C-like str</w:t>
      </w:r>
      <w:r>
        <w:rPr>
          <w:rStyle w:val="ctrl-2"/>
          <w:rFonts w:hint="eastAsia"/>
        </w:rPr>
        <w:t>ings to detect the end of the string.</w:t>
      </w:r>
    </w:p>
    <w:p w:rsidR="00000000" w:rsidRDefault="00282628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>// __compare is used as the character comparison function.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template &lt;class charT&gt;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class </w:t>
      </w:r>
      <w:r>
        <w:rPr>
          <w:rStyle w:val="ctrl-1"/>
          <w:rFonts w:hint="eastAsia"/>
        </w:rPr>
        <w:t>char_producer</w:t>
      </w:r>
      <w:r>
        <w:rPr>
          <w:rFonts w:hint="eastAsia"/>
        </w:rPr>
        <w:t xml:space="preserve">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public: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virtual ~char_producer() {};</w:t>
      </w:r>
    </w:p>
    <w:p w:rsidR="00000000" w:rsidRDefault="00282628">
      <w:pPr>
        <w:pStyle w:val="ALT-L"/>
        <w:ind w:right="-638"/>
        <w:rPr>
          <w:rFonts w:hint="eastAsia"/>
        </w:rPr>
      </w:pPr>
      <w:r>
        <w:rPr>
          <w:rFonts w:hint="eastAsia"/>
        </w:rPr>
        <w:tab/>
        <w:t xml:space="preserve">virtual void </w:t>
      </w:r>
      <w:r>
        <w:rPr>
          <w:rStyle w:val="ctrl-1"/>
          <w:rFonts w:hint="eastAsia"/>
        </w:rPr>
        <w:t>operator()</w:t>
      </w:r>
      <w:r>
        <w:rPr>
          <w:rFonts w:hint="eastAsia"/>
        </w:rPr>
        <w:t>(size_t start_pos, size_t len, charT* buffer)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= 0;</w:t>
      </w:r>
    </w:p>
    <w:p w:rsidR="00000000" w:rsidRDefault="00282628">
      <w:pPr>
        <w:pStyle w:val="ALT-L"/>
        <w:rPr>
          <w:rStyle w:val="ctrl-2"/>
          <w:rFonts w:hint="eastAsia"/>
        </w:rPr>
      </w:pPr>
      <w:r>
        <w:rPr>
          <w:rFonts w:hint="eastAsia"/>
        </w:rPr>
        <w:tab/>
      </w:r>
      <w:r>
        <w:rPr>
          <w:rStyle w:val="ctrl-2"/>
          <w:rFonts w:hint="eastAsia"/>
        </w:rPr>
        <w:t>// Buffer should really be an arbitrary output iterator.</w:t>
      </w:r>
    </w:p>
    <w:p w:rsidR="00000000" w:rsidRDefault="00282628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ab/>
        <w:t>// That way we could flatten directly into an ostream, etc.</w:t>
      </w:r>
    </w:p>
    <w:p w:rsidR="00000000" w:rsidRDefault="00282628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ab/>
        <w:t>// This is thoroughly impossible, since iterator types don't</w:t>
      </w:r>
    </w:p>
    <w:p w:rsidR="00000000" w:rsidRDefault="00282628">
      <w:pPr>
        <w:pStyle w:val="ALT-L"/>
        <w:rPr>
          <w:rFonts w:hint="eastAsia"/>
        </w:rPr>
      </w:pPr>
      <w:r>
        <w:rPr>
          <w:rStyle w:val="ctrl-2"/>
          <w:rFonts w:hint="eastAsia"/>
        </w:rPr>
        <w:tab/>
        <w:t>// have runtime descriptions.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};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// Sequence buffers: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//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// Sequence</w:t>
      </w:r>
      <w:r>
        <w:rPr>
          <w:rFonts w:hint="eastAsia"/>
        </w:rPr>
        <w:t xml:space="preserve"> must provide an append operation that appends an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// array to the sequence.  Sequence buffers are useful only if</w:t>
      </w:r>
    </w:p>
    <w:p w:rsidR="00000000" w:rsidRDefault="00282628">
      <w:pPr>
        <w:pStyle w:val="ALT-L"/>
        <w:ind w:right="-758"/>
        <w:rPr>
          <w:rFonts w:hint="eastAsia"/>
        </w:rPr>
      </w:pPr>
      <w:r>
        <w:rPr>
          <w:rFonts w:hint="eastAsia"/>
        </w:rPr>
        <w:t>// appending an entire array is cheaper than appending element by element.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// This is true for many string representations.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// This should  per</w:t>
      </w:r>
      <w:r>
        <w:rPr>
          <w:rFonts w:hint="eastAsia"/>
        </w:rPr>
        <w:t>haps inherit from ostream&lt;sequence::value_type&gt;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lastRenderedPageBreak/>
        <w:t>// and be implemented correspondingly, so that they can be used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// for formatted.  For the sake of portability, we don't do this yet.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//</w:t>
      </w:r>
    </w:p>
    <w:p w:rsidR="00000000" w:rsidRDefault="00282628">
      <w:pPr>
        <w:pStyle w:val="ALT-L"/>
        <w:ind w:right="-518"/>
        <w:rPr>
          <w:rFonts w:hint="eastAsia"/>
        </w:rPr>
      </w:pPr>
      <w:r>
        <w:rPr>
          <w:rFonts w:hint="eastAsia"/>
        </w:rPr>
        <w:t>// For now, sequence buffers behave as output iterators.  But they also</w:t>
      </w:r>
    </w:p>
    <w:p w:rsidR="00000000" w:rsidRDefault="00282628">
      <w:pPr>
        <w:pStyle w:val="ALT-L"/>
        <w:ind w:right="-518"/>
        <w:rPr>
          <w:rFonts w:hint="eastAsia"/>
        </w:rPr>
      </w:pPr>
      <w:r>
        <w:rPr>
          <w:rFonts w:hint="eastAsia"/>
        </w:rPr>
        <w:t>// behave a little like basic_ostringstream&lt;sequence::value_type&gt; and a</w:t>
      </w:r>
    </w:p>
    <w:p w:rsidR="00000000" w:rsidRDefault="00282628">
      <w:pPr>
        <w:pStyle w:val="ALT-L"/>
        <w:ind w:right="-518"/>
        <w:rPr>
          <w:rFonts w:hint="eastAsia"/>
        </w:rPr>
      </w:pPr>
      <w:r>
        <w:rPr>
          <w:rFonts w:hint="eastAsia"/>
        </w:rPr>
        <w:t>// little like containers.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template&lt;class sequence, size_t buf_sz = 100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   if defined(__sgi) &amp;&amp; !defined(__GNUC__)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ab/>
        <w:t xml:space="preserve"> define __TYPEDEF_WORKAROUND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     ,</w:t>
      </w:r>
      <w:r>
        <w:rPr>
          <w:rStyle w:val="ctrl-1"/>
          <w:rFonts w:hint="eastAsia"/>
        </w:rPr>
        <w:t>class v</w:t>
      </w:r>
      <w:r>
        <w:rPr>
          <w:rFonts w:hint="eastAsia"/>
        </w:rPr>
        <w:t xml:space="preserve"> = typename sequen</w:t>
      </w:r>
      <w:r>
        <w:rPr>
          <w:rFonts w:hint="eastAsia"/>
        </w:rPr>
        <w:t>ce::value_type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   endif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    &gt;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// The 3rd parameter works around a common compiler bug.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class </w:t>
      </w:r>
      <w:r>
        <w:rPr>
          <w:rStyle w:val="ctrl-1"/>
          <w:rFonts w:hint="eastAsia"/>
        </w:rPr>
        <w:t>sequence_buffer</w:t>
      </w:r>
      <w:r>
        <w:rPr>
          <w:rFonts w:hint="eastAsia"/>
        </w:rPr>
        <w:t xml:space="preserve"> : public </w:t>
      </w:r>
      <w:r>
        <w:rPr>
          <w:rStyle w:val="ctrl-3"/>
          <w:rFonts w:hint="eastAsia"/>
        </w:rPr>
        <w:t>output_iterator</w:t>
      </w:r>
      <w:r>
        <w:rPr>
          <w:rFonts w:hint="eastAsia"/>
        </w:rPr>
        <w:t xml:space="preserve">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public: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       ifndef __TYPEDEF_WORKAROUND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typedef typename sequence::value_type value_type;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ab/>
        <w:t>else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</w:t>
      </w:r>
      <w:r>
        <w:rPr>
          <w:rFonts w:hint="eastAsia"/>
        </w:rPr>
        <w:t>typedef v value_type;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ab/>
        <w:t>endif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protected: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sequence *prefix;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value_type buffer[buf_sz];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size_t buf_count;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public: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void </w:t>
      </w:r>
      <w:r>
        <w:rPr>
          <w:rStyle w:val="ctrl-1"/>
          <w:rFonts w:hint="eastAsia"/>
        </w:rPr>
        <w:t>flush</w:t>
      </w:r>
      <w:r>
        <w:rPr>
          <w:rFonts w:hint="eastAsia"/>
        </w:rPr>
        <w:t>()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prefix-&gt;append(buffer, buffer + buf_count);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buf_count = 0;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~sequence_buffer() { flush();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sequence_bu</w:t>
      </w:r>
      <w:r>
        <w:rPr>
          <w:rFonts w:hint="eastAsia"/>
        </w:rPr>
        <w:t>ffer() : prefix(0), buf_count(0) {}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sequence_buffer(const sequence_buffer &amp; x)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prefix = x.prefix;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        buf_count = x.buf_count;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        copy(x.buffer, x.buffer + x.buf_count, buffer);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sequence_buffer(sequence_buffer &amp; x)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x.flu</w:t>
      </w:r>
      <w:r>
        <w:rPr>
          <w:rFonts w:hint="eastAsia"/>
        </w:rPr>
        <w:t>sh();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prefix = x.prefix;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buf_count = 0;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sequence_buffer(sequence&amp; s) : prefix(&amp;s), buf_count(0) {}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sequence_buffer&amp; operator= (sequence_buffer&amp; x)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x.flush();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prefix = x.prefix;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lastRenderedPageBreak/>
        <w:tab/>
        <w:t xml:space="preserve">    buf_count = 0;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return *this;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sequence_</w:t>
      </w:r>
      <w:r>
        <w:rPr>
          <w:rFonts w:hint="eastAsia"/>
        </w:rPr>
        <w:t>buffer&amp; operator= (const sequence_buffer&amp; x)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prefix = x.prefix;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buf_count = x.buf_count;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copy(x.buffer, x.buffer + x.buf_count, buffer);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return *this;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void </w:t>
      </w:r>
      <w:r>
        <w:rPr>
          <w:rStyle w:val="ctrl-1"/>
          <w:rFonts w:hint="eastAsia"/>
        </w:rPr>
        <w:t>push_back</w:t>
      </w:r>
      <w:r>
        <w:rPr>
          <w:rFonts w:hint="eastAsia"/>
        </w:rPr>
        <w:t>(value_type x)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if (buf_count &lt; buf_sz)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buffer[buf_cou</w:t>
      </w:r>
      <w:r>
        <w:rPr>
          <w:rFonts w:hint="eastAsia"/>
        </w:rPr>
        <w:t>nt] = x;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++buf_count;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} else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flush();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buffer[0] = x;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buf_count = 1;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void </w:t>
      </w:r>
      <w:r>
        <w:rPr>
          <w:rStyle w:val="ctrl-1"/>
          <w:rFonts w:hint="eastAsia"/>
        </w:rPr>
        <w:t>append</w:t>
      </w:r>
      <w:r>
        <w:rPr>
          <w:rFonts w:hint="eastAsia"/>
        </w:rPr>
        <w:t>(value_type *s, size_t len)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if (len + buf_count &lt;= buf_sz)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size_t i, j;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for (i = buf_count, j = 0; j &lt; len; i++, j++)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    buffer[i] =</w:t>
      </w:r>
      <w:r>
        <w:rPr>
          <w:rFonts w:hint="eastAsia"/>
        </w:rPr>
        <w:t xml:space="preserve"> s[j];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buf_count += len;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} else if (0 == buf_count)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prefix-&gt;append(s, s + len);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} else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flush();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append(s, len);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sequence_buffer&amp; </w:t>
      </w:r>
      <w:r>
        <w:rPr>
          <w:rStyle w:val="ctrl-1"/>
          <w:rFonts w:hint="eastAsia"/>
        </w:rPr>
        <w:t>write</w:t>
      </w:r>
      <w:r>
        <w:rPr>
          <w:rFonts w:hint="eastAsia"/>
        </w:rPr>
        <w:t>(value_type *s, size_t len)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append(s, len);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return *this;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sequence_b</w:t>
      </w:r>
      <w:r>
        <w:rPr>
          <w:rFonts w:hint="eastAsia"/>
        </w:rPr>
        <w:t xml:space="preserve">uffer&amp; </w:t>
      </w:r>
      <w:r>
        <w:rPr>
          <w:rStyle w:val="ctrl-1"/>
          <w:rFonts w:hint="eastAsia"/>
        </w:rPr>
        <w:t>put</w:t>
      </w:r>
      <w:r>
        <w:rPr>
          <w:rFonts w:hint="eastAsia"/>
        </w:rPr>
        <w:t>(value_type x)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push_back(x);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return *this;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sequence_buffer&amp; </w:t>
      </w:r>
      <w:r>
        <w:rPr>
          <w:rStyle w:val="ctrl-1"/>
          <w:rFonts w:hint="eastAsia"/>
        </w:rPr>
        <w:t>operator=</w:t>
      </w:r>
      <w:r>
        <w:rPr>
          <w:rFonts w:hint="eastAsia"/>
        </w:rPr>
        <w:t>(const value_type&amp; rhs)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push_back(rhs);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return *this;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lastRenderedPageBreak/>
        <w:tab/>
        <w:t>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sequence_buffer&amp; </w:t>
      </w:r>
      <w:r>
        <w:rPr>
          <w:rStyle w:val="ctrl-1"/>
          <w:rFonts w:hint="eastAsia"/>
        </w:rPr>
        <w:t>operator*</w:t>
      </w:r>
      <w:r>
        <w:rPr>
          <w:rFonts w:hint="eastAsia"/>
        </w:rPr>
        <w:t>() { return *this;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sequence_buffer&amp; </w:t>
      </w:r>
      <w:r>
        <w:rPr>
          <w:rStyle w:val="ctrl-1"/>
          <w:rFonts w:hint="eastAsia"/>
        </w:rPr>
        <w:t>operator++</w:t>
      </w:r>
      <w:r>
        <w:rPr>
          <w:rFonts w:hint="eastAsia"/>
        </w:rPr>
        <w:t>() { return *t</w:t>
      </w:r>
      <w:r>
        <w:rPr>
          <w:rFonts w:hint="eastAsia"/>
        </w:rPr>
        <w:t>his;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sequence_buffer&amp; </w:t>
      </w:r>
      <w:r>
        <w:rPr>
          <w:rStyle w:val="ctrl-1"/>
          <w:rFonts w:hint="eastAsia"/>
        </w:rPr>
        <w:t>operator++</w:t>
      </w:r>
      <w:r>
        <w:rPr>
          <w:rFonts w:hint="eastAsia"/>
        </w:rPr>
        <w:t>(int) { return *this;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};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// The following should be treated as private, at least for now.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template&lt;class charT&gt;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class </w:t>
      </w:r>
      <w:r>
        <w:rPr>
          <w:rStyle w:val="ctrl-1"/>
          <w:rFonts w:hint="eastAsia"/>
        </w:rPr>
        <w:t>__rope_char_consumer</w:t>
      </w:r>
      <w:r>
        <w:rPr>
          <w:rFonts w:hint="eastAsia"/>
        </w:rPr>
        <w:t xml:space="preserve">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public: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If we had member templates, these should not be virtual.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// </w:t>
      </w:r>
      <w:r>
        <w:rPr>
          <w:rFonts w:hint="eastAsia"/>
        </w:rPr>
        <w:t>For now we need to use run-time parametrization where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compile-time would do.  Hence this should all be private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for now.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The symmetry with char_producer is accidental and temporary.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virtual ~__rope_char_consumer() {};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virtual bool operator()(c</w:t>
      </w:r>
      <w:r>
        <w:rPr>
          <w:rFonts w:hint="eastAsia"/>
        </w:rPr>
        <w:t>onst charT* buffer, size_t len) = 0;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};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//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// What follows should really be local to rope.  Unfortunately,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// that doesn't work, since it makes it impossible to define generic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// equality on rope iterators.  According to the draft standard, the</w:t>
      </w:r>
    </w:p>
    <w:p w:rsidR="00000000" w:rsidRDefault="00282628">
      <w:pPr>
        <w:pStyle w:val="ALT-L"/>
        <w:ind w:right="-398"/>
        <w:rPr>
          <w:rFonts w:hint="eastAsia"/>
        </w:rPr>
      </w:pPr>
      <w:r>
        <w:rPr>
          <w:rFonts w:hint="eastAsia"/>
        </w:rPr>
        <w:t>// templat</w:t>
      </w:r>
      <w:r>
        <w:rPr>
          <w:rFonts w:hint="eastAsia"/>
        </w:rPr>
        <w:t>e parameters for such an equality operator cannot be inferred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// from the occurence of a member class as a parameter.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// (SGI compilers in fact allow this, but the result wouldn't be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// portable.)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// Similarly, some of the static member functions are membe</w:t>
      </w:r>
      <w:r>
        <w:rPr>
          <w:rFonts w:hint="eastAsia"/>
        </w:rPr>
        <w:t>r functions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// only to avoid polluting the global namespace, and to circumvent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// restrictions on type inference for template functions.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//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template&lt;class CharT, class Alloc=__ALLOC&gt; class </w:t>
      </w:r>
      <w:r>
        <w:rPr>
          <w:rStyle w:val="ctrl-1"/>
          <w:rFonts w:hint="eastAsia"/>
        </w:rPr>
        <w:t>rope</w:t>
      </w:r>
      <w:r>
        <w:rPr>
          <w:rFonts w:hint="eastAsia"/>
        </w:rPr>
        <w:t>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template&lt;class CharT, class Alloc&gt; struct </w:t>
      </w:r>
      <w:r>
        <w:rPr>
          <w:rStyle w:val="ctrl-1"/>
          <w:rFonts w:hint="eastAsia"/>
        </w:rPr>
        <w:t>__rope_RopeConcate</w:t>
      </w:r>
      <w:r>
        <w:rPr>
          <w:rStyle w:val="ctrl-1"/>
          <w:rFonts w:hint="eastAsia"/>
        </w:rPr>
        <w:t>nation</w:t>
      </w:r>
      <w:r>
        <w:rPr>
          <w:rFonts w:hint="eastAsia"/>
        </w:rPr>
        <w:t>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template&lt;class CharT, class Alloc&gt; struct </w:t>
      </w:r>
      <w:r>
        <w:rPr>
          <w:rStyle w:val="ctrl-1"/>
          <w:rFonts w:hint="eastAsia"/>
        </w:rPr>
        <w:t>__rope_RopeLeaf</w:t>
      </w:r>
      <w:r>
        <w:rPr>
          <w:rFonts w:hint="eastAsia"/>
        </w:rPr>
        <w:t>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template&lt;class CharT, class Alloc&gt; struct </w:t>
      </w:r>
      <w:r>
        <w:rPr>
          <w:rStyle w:val="ctrl-1"/>
          <w:rFonts w:hint="eastAsia"/>
        </w:rPr>
        <w:t>__rope_RopeFunction</w:t>
      </w:r>
      <w:r>
        <w:rPr>
          <w:rFonts w:hint="eastAsia"/>
        </w:rPr>
        <w:t>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template&lt;class CharT, class Alloc&gt; struct </w:t>
      </w:r>
      <w:r>
        <w:rPr>
          <w:rStyle w:val="ctrl-1"/>
          <w:rFonts w:hint="eastAsia"/>
        </w:rPr>
        <w:t>__rope_RopeSubstring</w:t>
      </w:r>
      <w:r>
        <w:rPr>
          <w:rFonts w:hint="eastAsia"/>
        </w:rPr>
        <w:t>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template&lt;class CharT, class Alloc&gt; class </w:t>
      </w:r>
      <w:r>
        <w:rPr>
          <w:rStyle w:val="ctrl-1"/>
          <w:rFonts w:hint="eastAsia"/>
        </w:rPr>
        <w:t>__rope_iterator</w:t>
      </w:r>
      <w:r>
        <w:rPr>
          <w:rFonts w:hint="eastAsia"/>
        </w:rPr>
        <w:t>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temp</w:t>
      </w:r>
      <w:r>
        <w:rPr>
          <w:rFonts w:hint="eastAsia"/>
        </w:rPr>
        <w:t xml:space="preserve">late&lt;class CharT, class Alloc&gt; class </w:t>
      </w:r>
      <w:r>
        <w:rPr>
          <w:rStyle w:val="ctrl-1"/>
          <w:rFonts w:hint="eastAsia"/>
        </w:rPr>
        <w:t>__rope_const_iterator</w:t>
      </w:r>
      <w:r>
        <w:rPr>
          <w:rFonts w:hint="eastAsia"/>
        </w:rPr>
        <w:t>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template&lt;class CharT, class Alloc&gt; class </w:t>
      </w:r>
      <w:r>
        <w:rPr>
          <w:rStyle w:val="ctrl-1"/>
          <w:rFonts w:hint="eastAsia"/>
        </w:rPr>
        <w:t>__rope_charT_ref_proxy</w:t>
      </w:r>
      <w:r>
        <w:rPr>
          <w:rFonts w:hint="eastAsia"/>
        </w:rPr>
        <w:t>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template&lt;class CharT, class Alloc&gt; class </w:t>
      </w:r>
      <w:r>
        <w:rPr>
          <w:rStyle w:val="ctrl-1"/>
          <w:rFonts w:hint="eastAsia"/>
        </w:rPr>
        <w:t>__rope_charT_ptr_proxy</w:t>
      </w:r>
      <w:r>
        <w:rPr>
          <w:rFonts w:hint="eastAsia"/>
        </w:rPr>
        <w:t>;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lastRenderedPageBreak/>
        <w:t>//</w:t>
      </w:r>
    </w:p>
    <w:p w:rsidR="00000000" w:rsidRDefault="00282628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The internal data structure for representing a rope.  This </w:t>
      </w:r>
      <w:r>
        <w:rPr>
          <w:rStyle w:val="ctrl-2"/>
          <w:rFonts w:hint="eastAsia"/>
        </w:rPr>
        <w:t>is</w:t>
      </w:r>
    </w:p>
    <w:p w:rsidR="00000000" w:rsidRDefault="00282628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>// private to the implementation.  A rope is really just a pointer</w:t>
      </w:r>
    </w:p>
    <w:p w:rsidR="00000000" w:rsidRDefault="00282628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>// to one of these.</w:t>
      </w:r>
    </w:p>
    <w:p w:rsidR="00000000" w:rsidRDefault="00282628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>//</w:t>
      </w:r>
    </w:p>
    <w:p w:rsidR="00000000" w:rsidRDefault="00282628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>// A few basic functions for manipulating this data structure</w:t>
      </w:r>
    </w:p>
    <w:p w:rsidR="00000000" w:rsidRDefault="00282628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>// are members of RopeBase.  Most of the more complex algorithms</w:t>
      </w:r>
    </w:p>
    <w:p w:rsidR="00000000" w:rsidRDefault="00282628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>// are implemented as rope members.</w:t>
      </w:r>
    </w:p>
    <w:p w:rsidR="00000000" w:rsidRDefault="00282628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>//</w:t>
      </w:r>
    </w:p>
    <w:p w:rsidR="00000000" w:rsidRDefault="00282628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>// Some of the static member functions of RopeBase have identically</w:t>
      </w:r>
    </w:p>
    <w:p w:rsidR="00000000" w:rsidRDefault="00282628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>// named functions in rope that simply invoke the RopeBase versions.</w:t>
      </w:r>
    </w:p>
    <w:p w:rsidR="00000000" w:rsidRDefault="00282628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>//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template&lt;class charT, class Alloc&gt;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struct </w:t>
      </w:r>
      <w:r>
        <w:rPr>
          <w:rStyle w:val="ctrl-1"/>
          <w:rFonts w:hint="eastAsia"/>
        </w:rPr>
        <w:t>__rope_RopeBase</w:t>
      </w:r>
      <w:r>
        <w:rPr>
          <w:rFonts w:hint="eastAsia"/>
        </w:rPr>
        <w:t xml:space="preserve">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typedef rope&lt;charT,Alloc&gt; my_rope;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typedef s</w:t>
      </w:r>
      <w:r>
        <w:rPr>
          <w:rFonts w:hint="eastAsia"/>
        </w:rPr>
        <w:t>imple_alloc&lt;charT, Alloc&gt; DataAlloc;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typedef simple_alloc&lt;__rope_RopeConcatenation&lt;charT,Alloc&gt;, Alloc&gt; CAlloc;</w:t>
      </w:r>
    </w:p>
    <w:p w:rsidR="00000000" w:rsidRDefault="00282628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typedef simple_alloc&lt;__rope_RopeLeaf&lt;charT,Alloc&gt;, Alloc&gt; LAlloc;</w:t>
      </w:r>
    </w:p>
    <w:p w:rsidR="00000000" w:rsidRDefault="00282628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typedef simple_alloc&lt;__rope_RopeFunction&lt;charT,Alloc&gt;, Alloc&gt; FAll</w:t>
      </w:r>
      <w:r>
        <w:rPr>
          <w:rFonts w:hint="eastAsia"/>
        </w:rPr>
        <w:t>oc;</w:t>
      </w:r>
    </w:p>
    <w:p w:rsidR="00000000" w:rsidRDefault="00282628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typedef simple_alloc&lt;__rope_RopeSubstring&lt;charT,Alloc&gt;, Alloc&gt; SAlloc;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public: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enum { max_rope_depth = 45 };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enum {leaf, concat, substringfn, function} tag:8;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bool is_balanced:8;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unsigned char depth;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size_t size;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__GC_CO</w:t>
      </w:r>
      <w:r>
        <w:rPr>
          <w:rFonts w:hint="eastAsia"/>
        </w:rPr>
        <w:t>NST charT * c_string;</w:t>
      </w:r>
    </w:p>
    <w:p w:rsidR="00000000" w:rsidRDefault="00282628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ab/>
      </w:r>
      <w:r>
        <w:rPr>
          <w:rStyle w:val="ctrl-2"/>
          <w:rFonts w:hint="eastAsia"/>
        </w:rPr>
        <w:tab/>
      </w:r>
      <w:r>
        <w:rPr>
          <w:rStyle w:val="ctrl-2"/>
          <w:rFonts w:hint="eastAsia"/>
        </w:rPr>
        <w:tab/>
        <w:t>/* Flattened version of string, if needed.  */</w:t>
      </w:r>
    </w:p>
    <w:p w:rsidR="00000000" w:rsidRDefault="00282628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ab/>
      </w:r>
      <w:r>
        <w:rPr>
          <w:rStyle w:val="ctrl-2"/>
          <w:rFonts w:hint="eastAsia"/>
        </w:rPr>
        <w:tab/>
      </w:r>
      <w:r>
        <w:rPr>
          <w:rStyle w:val="ctrl-2"/>
          <w:rFonts w:hint="eastAsia"/>
        </w:rPr>
        <w:tab/>
        <w:t>/* typically 0.                             */</w:t>
      </w:r>
    </w:p>
    <w:p w:rsidR="00000000" w:rsidRDefault="00282628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ab/>
      </w:r>
      <w:r>
        <w:rPr>
          <w:rStyle w:val="ctrl-2"/>
          <w:rFonts w:hint="eastAsia"/>
        </w:rPr>
        <w:tab/>
      </w:r>
      <w:r>
        <w:rPr>
          <w:rStyle w:val="ctrl-2"/>
          <w:rFonts w:hint="eastAsia"/>
        </w:rPr>
        <w:tab/>
        <w:t>/* If it's not 0, then the memory is owned  */</w:t>
      </w:r>
    </w:p>
    <w:p w:rsidR="00000000" w:rsidRDefault="00282628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ab/>
      </w:r>
      <w:r>
        <w:rPr>
          <w:rStyle w:val="ctrl-2"/>
          <w:rFonts w:hint="eastAsia"/>
        </w:rPr>
        <w:tab/>
      </w:r>
      <w:r>
        <w:rPr>
          <w:rStyle w:val="ctrl-2"/>
          <w:rFonts w:hint="eastAsia"/>
        </w:rPr>
        <w:tab/>
        <w:t>/* by this node.                            */</w:t>
      </w:r>
    </w:p>
    <w:p w:rsidR="00000000" w:rsidRDefault="00282628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ab/>
      </w:r>
      <w:r>
        <w:rPr>
          <w:rStyle w:val="ctrl-2"/>
          <w:rFonts w:hint="eastAsia"/>
        </w:rPr>
        <w:tab/>
      </w:r>
      <w:r>
        <w:rPr>
          <w:rStyle w:val="ctrl-2"/>
          <w:rFonts w:hint="eastAsia"/>
        </w:rPr>
        <w:tab/>
        <w:t xml:space="preserve">/* In the case of a leaf, this </w:t>
      </w:r>
      <w:r>
        <w:rPr>
          <w:rStyle w:val="ctrl-2"/>
          <w:rFonts w:hint="eastAsia"/>
        </w:rPr>
        <w:t>may point to */</w:t>
      </w:r>
    </w:p>
    <w:p w:rsidR="00000000" w:rsidRDefault="00282628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ab/>
      </w:r>
      <w:r>
        <w:rPr>
          <w:rStyle w:val="ctrl-2"/>
          <w:rFonts w:hint="eastAsia"/>
        </w:rPr>
        <w:tab/>
      </w:r>
      <w:r>
        <w:rPr>
          <w:rStyle w:val="ctrl-2"/>
          <w:rFonts w:hint="eastAsia"/>
        </w:rPr>
        <w:tab/>
        <w:t>/* the same memory as the data field.</w:t>
      </w:r>
      <w:r>
        <w:rPr>
          <w:rStyle w:val="ctrl-2"/>
          <w:rFonts w:hint="eastAsia"/>
        </w:rPr>
        <w:tab/>
        <w:t xml:space="preserve">    */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   ifndef __GC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       if defined(__STL_WIN32THREADS)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long refcount;  </w:t>
      </w:r>
      <w:r>
        <w:rPr>
          <w:rFonts w:hint="eastAsia"/>
        </w:rPr>
        <w:tab/>
        <w:t>// InterlockedIncrement wants a long *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ab/>
        <w:t>else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size_t refcount;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ab/>
        <w:t>endif</w:t>
      </w:r>
    </w:p>
    <w:p w:rsidR="00000000" w:rsidRDefault="00282628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ab/>
        <w:t>// We count references from rope insta</w:t>
      </w:r>
      <w:r>
        <w:rPr>
          <w:rStyle w:val="ctrl-2"/>
          <w:rFonts w:hint="eastAsia"/>
        </w:rPr>
        <w:t>nces</w:t>
      </w:r>
    </w:p>
    <w:p w:rsidR="00000000" w:rsidRDefault="00282628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ab/>
        <w:t>// and references from other rope nodes.  We</w:t>
      </w:r>
    </w:p>
    <w:p w:rsidR="00000000" w:rsidRDefault="00282628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ab/>
        <w:t>// do not count const_iterator references.</w:t>
      </w:r>
    </w:p>
    <w:p w:rsidR="00000000" w:rsidRDefault="00282628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ab/>
        <w:t>// Iterator references are counted so that rope modifications</w:t>
      </w:r>
    </w:p>
    <w:p w:rsidR="00000000" w:rsidRDefault="00282628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lastRenderedPageBreak/>
        <w:tab/>
        <w:t>// can be detected after the fact.</w:t>
      </w:r>
    </w:p>
    <w:p w:rsidR="00000000" w:rsidRDefault="00282628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ab/>
        <w:t>// Generally function results are counted, i.e.</w:t>
      </w:r>
    </w:p>
    <w:p w:rsidR="00000000" w:rsidRDefault="00282628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ab/>
        <w:t>// a pointer</w:t>
      </w:r>
      <w:r>
        <w:rPr>
          <w:rStyle w:val="ctrl-2"/>
          <w:rFonts w:hint="eastAsia"/>
        </w:rPr>
        <w:t xml:space="preserve"> returned by a function is included at the</w:t>
      </w:r>
    </w:p>
    <w:p w:rsidR="00000000" w:rsidRDefault="00282628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ab/>
        <w:t>// point at which the pointer is returned.</w:t>
      </w:r>
    </w:p>
    <w:p w:rsidR="00000000" w:rsidRDefault="00282628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ab/>
        <w:t>// The recipient should decrement the count if the</w:t>
      </w:r>
    </w:p>
    <w:p w:rsidR="00000000" w:rsidRDefault="00282628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ab/>
        <w:t>// result is not needed.</w:t>
      </w:r>
    </w:p>
    <w:p w:rsidR="00000000" w:rsidRDefault="00282628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ab/>
        <w:t>// Generally function arguments are not reflected</w:t>
      </w:r>
    </w:p>
    <w:p w:rsidR="00000000" w:rsidRDefault="00282628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ab/>
        <w:t xml:space="preserve">// in the reference count.  The callee </w:t>
      </w:r>
      <w:r>
        <w:rPr>
          <w:rStyle w:val="ctrl-2"/>
          <w:rFonts w:hint="eastAsia"/>
        </w:rPr>
        <w:t>should increment</w:t>
      </w:r>
    </w:p>
    <w:p w:rsidR="00000000" w:rsidRDefault="00282628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ab/>
        <w:t>// the count before saving the argument someplace that</w:t>
      </w:r>
    </w:p>
    <w:p w:rsidR="00000000" w:rsidRDefault="00282628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ab/>
        <w:t>// will outlive the call.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   endif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   ifndef __GC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       ifdef __STL_SGI_THREADS</w:t>
      </w:r>
    </w:p>
    <w:p w:rsidR="00000000" w:rsidRDefault="00282628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ab/>
        <w:t xml:space="preserve">    // Reference counting with multiple threads and no</w:t>
      </w:r>
    </w:p>
    <w:p w:rsidR="00000000" w:rsidRDefault="00282628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ab/>
        <w:t xml:space="preserve">    // hardware or thread package support</w:t>
      </w:r>
      <w:r>
        <w:rPr>
          <w:rStyle w:val="ctrl-2"/>
          <w:rFonts w:hint="eastAsia"/>
        </w:rPr>
        <w:t xml:space="preserve"> is pretty awful.</w:t>
      </w:r>
    </w:p>
    <w:p w:rsidR="00000000" w:rsidRDefault="00282628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ab/>
        <w:t xml:space="preserve">    // Mutexes are normally too expensive.</w:t>
      </w:r>
    </w:p>
    <w:p w:rsidR="00000000" w:rsidRDefault="00282628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ab/>
        <w:t xml:space="preserve">    // We'll assume a COMPARE_AND_SWAP(destp, old, new)</w:t>
      </w:r>
    </w:p>
    <w:p w:rsidR="00000000" w:rsidRDefault="00282628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ab/>
        <w:t xml:space="preserve">    // operation, which might be cheaper.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           if __mips &lt; 3 || !(defined (_ABIN32) || defined(_ABI64))</w:t>
      </w:r>
    </w:p>
    <w:p w:rsidR="00000000" w:rsidRDefault="00282628">
      <w:pPr>
        <w:pStyle w:val="ALT-L"/>
        <w:ind w:right="-1478"/>
        <w:rPr>
          <w:rFonts w:hint="eastAsia"/>
        </w:rPr>
      </w:pPr>
      <w:r>
        <w:rPr>
          <w:rFonts w:hint="eastAsia"/>
        </w:rPr>
        <w:t>#               define __</w:t>
      </w:r>
      <w:r>
        <w:rPr>
          <w:rFonts w:hint="eastAsia"/>
        </w:rPr>
        <w:t>add_and_fetch(l,v) add_then_test((unsigned long *)l,v)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           endif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void init_refcount_lock() {}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void incr_refcount ()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__add_and_fetch(&amp;refcount, 1);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size_t decr_refcount ()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return __add_and_fetch(&amp;refcount, (si</w:t>
      </w:r>
      <w:r>
        <w:rPr>
          <w:rFonts w:hint="eastAsia"/>
        </w:rPr>
        <w:t>ze_t)(-1));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       elif defined(__STL_WIN32THREADS)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void init_refcount_lock() {}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        void incr_refcount ()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       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            InterlockedIncrement(&amp;refcount);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       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        size_t decr_refcount ()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       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              return InterlockedDecrement(&amp;refcount);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       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ab/>
        <w:t>elif defined(__STL_PTHREADS)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// This should be portable, but performance is expected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// to be quite awful.  This really needs platform specific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// code.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pthread_mute</w:t>
      </w:r>
      <w:r>
        <w:rPr>
          <w:rFonts w:hint="eastAsia"/>
        </w:rPr>
        <w:t>x_t refcount_lock;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void init_refcount_lock()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pthread_mutex_init(&amp;refcount_lock, 0);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lastRenderedPageBreak/>
        <w:tab/>
        <w:t xml:space="preserve">    void incr_refcount ()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        {   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pthread_mutex_lock(&amp;refcount_lock);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            ++refcount;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pthread_mutex_unlock(&amp;refcount_lock);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 xml:space="preserve">     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        size_t decr_refcount ()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        {   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size_t result;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pthread_mutex_lock(&amp;refcount_lock);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            result = --refcount;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pthread_mutex_unlock(&amp;refcount_lock);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            return result;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       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ab/>
        <w:t>else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void i</w:t>
      </w:r>
      <w:r>
        <w:rPr>
          <w:rFonts w:hint="eastAsia"/>
        </w:rPr>
        <w:t>nit_refcount_lock() {}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void incr_refcount ()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++refcount;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size_t decr_refcount ()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--refcount;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return refcount;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       endif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   else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void incr_refcount () {}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   endif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static void free_string(charT *, size_t le</w:t>
      </w:r>
      <w:r>
        <w:rPr>
          <w:rFonts w:hint="eastAsia"/>
        </w:rPr>
        <w:t>n);</w:t>
      </w:r>
    </w:p>
    <w:p w:rsidR="00000000" w:rsidRDefault="00282628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ab/>
      </w:r>
      <w:r>
        <w:rPr>
          <w:rStyle w:val="ctrl-2"/>
          <w:rFonts w:hint="eastAsia"/>
        </w:rPr>
        <w:tab/>
      </w:r>
      <w:r>
        <w:rPr>
          <w:rStyle w:val="ctrl-2"/>
          <w:rFonts w:hint="eastAsia"/>
        </w:rPr>
        <w:tab/>
        <w:t>// Deallocate data section of a leaf.</w:t>
      </w:r>
    </w:p>
    <w:p w:rsidR="00000000" w:rsidRDefault="00282628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ab/>
      </w:r>
      <w:r>
        <w:rPr>
          <w:rStyle w:val="ctrl-2"/>
          <w:rFonts w:hint="eastAsia"/>
        </w:rPr>
        <w:tab/>
      </w:r>
      <w:r>
        <w:rPr>
          <w:rStyle w:val="ctrl-2"/>
          <w:rFonts w:hint="eastAsia"/>
        </w:rPr>
        <w:tab/>
        <w:t>// This shouldn't be a member function.</w:t>
      </w:r>
    </w:p>
    <w:p w:rsidR="00000000" w:rsidRDefault="00282628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ab/>
      </w:r>
      <w:r>
        <w:rPr>
          <w:rStyle w:val="ctrl-2"/>
          <w:rFonts w:hint="eastAsia"/>
        </w:rPr>
        <w:tab/>
      </w:r>
      <w:r>
        <w:rPr>
          <w:rStyle w:val="ctrl-2"/>
          <w:rFonts w:hint="eastAsia"/>
        </w:rPr>
        <w:tab/>
        <w:t>// But its hard to do anything else at the</w:t>
      </w:r>
    </w:p>
    <w:p w:rsidR="00000000" w:rsidRDefault="00282628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ab/>
      </w:r>
      <w:r>
        <w:rPr>
          <w:rStyle w:val="ctrl-2"/>
          <w:rFonts w:hint="eastAsia"/>
        </w:rPr>
        <w:tab/>
      </w:r>
      <w:r>
        <w:rPr>
          <w:rStyle w:val="ctrl-2"/>
          <w:rFonts w:hint="eastAsia"/>
        </w:rPr>
        <w:tab/>
        <w:t>// moment, because it's templatized w.r.t.</w:t>
      </w:r>
    </w:p>
    <w:p w:rsidR="00000000" w:rsidRDefault="00282628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ab/>
      </w:r>
      <w:r>
        <w:rPr>
          <w:rStyle w:val="ctrl-2"/>
          <w:rFonts w:hint="eastAsia"/>
        </w:rPr>
        <w:tab/>
      </w:r>
      <w:r>
        <w:rPr>
          <w:rStyle w:val="ctrl-2"/>
          <w:rFonts w:hint="eastAsia"/>
        </w:rPr>
        <w:tab/>
        <w:t>// an allocator.</w:t>
      </w:r>
    </w:p>
    <w:p w:rsidR="00000000" w:rsidRDefault="00282628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ab/>
      </w:r>
      <w:r>
        <w:rPr>
          <w:rStyle w:val="ctrl-2"/>
          <w:rFonts w:hint="eastAsia"/>
        </w:rPr>
        <w:tab/>
      </w:r>
      <w:r>
        <w:rPr>
          <w:rStyle w:val="ctrl-2"/>
          <w:rFonts w:hint="eastAsia"/>
        </w:rPr>
        <w:tab/>
        <w:t>// Does nothing if __GC is defined.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   ifndef __GC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void free_c_string();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void free_tree();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 Deallocate t. Assumes t is not 0.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void unref_nonnil()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  if (0 == decr_refcount()) free_tree();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void ref_nonnil()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  incr_refcount();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static void unref(__rope_RopeBase*</w:t>
      </w:r>
      <w:r>
        <w:rPr>
          <w:rFonts w:hint="eastAsia"/>
        </w:rPr>
        <w:t xml:space="preserve"> t)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lastRenderedPageBreak/>
        <w:tab/>
        <w:t xml:space="preserve"> 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  if (0 != t)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  t -&gt; unref_nonnil();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 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static void ref(__rope_RopeBase* t)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  if (0 != t) t -&gt; incr_refcount();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static void free_if_unref(__rope_RopeBase* t)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  <w:t xml:space="preserve"> 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  if (0 != t &amp;&amp; 0 == t -&gt; refcount) t</w:t>
      </w:r>
      <w:r>
        <w:rPr>
          <w:rFonts w:hint="eastAsia"/>
        </w:rPr>
        <w:t xml:space="preserve"> -&gt; free_tree();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   else /* __GC */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void unref_nonnil() {}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void ref_nonnil() {}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static void unref(__rope_RopeBase* t) {}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static void ref(__rope_RopeBase* t) {}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static void fn_finalization_proc(void * tree, void *);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static void free_</w:t>
      </w:r>
      <w:r>
        <w:rPr>
          <w:rFonts w:hint="eastAsia"/>
        </w:rPr>
        <w:t>if_unref(__rope_RopeBase* t) {}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   endif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// The data fields of leaves are allocated with some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// extra space, to accomodate future growth and for basic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// character types, to hold a trailing eos character.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enum { alloc_granularity = 8 };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static size_t rounded_up_size(size_t n)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    size_t size_with_eos;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 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    if (__is_basic_char_type((charT *)0))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ab/>
        <w:t xml:space="preserve">    size_with_eos = n + 1;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ab/>
        <w:t>} else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  <w:t xml:space="preserve">    size_with_eos = n;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       ifdef __GC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ab/>
        <w:t xml:space="preserve">   return size_with_eos;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ab/>
      </w:r>
      <w:r>
        <w:rPr>
          <w:rFonts w:hint="eastAsia"/>
        </w:rPr>
        <w:t>else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// Allow slop for in-place expansion.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return (size_with_eos + alloc_granularity-1)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&amp;~ (alloc_granularity-1);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ab/>
        <w:t>endif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};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template&lt;class charT, class Alloc&gt;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struct __rope_RopeLeaf : public __rope_RopeBase&lt;charT,Alloc&gt;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public:  // A</w:t>
      </w:r>
      <w:r>
        <w:rPr>
          <w:rFonts w:hint="eastAsia"/>
        </w:rPr>
        <w:t>pparently needed by VC++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__GC_CONST charT* data;     /* Not necessarily 0 terminated. */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/* The allocated size is</w:t>
      </w:r>
      <w:r>
        <w:rPr>
          <w:rFonts w:hint="eastAsia"/>
        </w:rPr>
        <w:tab/>
        <w:t xml:space="preserve"> */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/* rounded_up_size(size), except */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/* in the GC case, in which it</w:t>
      </w:r>
      <w:r>
        <w:rPr>
          <w:rFonts w:hint="eastAsia"/>
        </w:rPr>
        <w:tab/>
        <w:t xml:space="preserve"> */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/* doesn't matter.</w:t>
      </w:r>
      <w:r>
        <w:rPr>
          <w:rFonts w:hint="eastAsia"/>
        </w:rPr>
        <w:tab/>
      </w:r>
      <w:r>
        <w:rPr>
          <w:rFonts w:hint="eastAsia"/>
        </w:rPr>
        <w:tab/>
        <w:t xml:space="preserve"> */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};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template&lt;class char</w:t>
      </w:r>
      <w:r>
        <w:rPr>
          <w:rFonts w:hint="eastAsia"/>
        </w:rPr>
        <w:t>T, class Alloc&gt;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struct __rope_RopeConcatenation : public __rope_RopeBase&lt;charT,Alloc&gt;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public: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__rope_RopeBase&lt;charT,Alloc&gt;* left;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__rope_RopeBase&lt;charT,Alloc&gt;* right;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};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template&lt;class charT, class Alloc&gt;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struct __rope_RopeFunction : public __</w:t>
      </w:r>
      <w:r>
        <w:rPr>
          <w:rFonts w:hint="eastAsia"/>
        </w:rPr>
        <w:t>rope_RopeBase&lt;charT,Alloc&gt;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public: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char_producer&lt;charT&gt;* fn;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   ifndef __GC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  bool delete_when_done;</w:t>
      </w:r>
      <w:r>
        <w:rPr>
          <w:rFonts w:hint="eastAsia"/>
        </w:rPr>
        <w:tab/>
        <w:t>// Char_producer is owned by the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 rope and should be explicitly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 deleted when the rope becomes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 inaccessible.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   else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</w:rPr>
        <w:t xml:space="preserve"> // In the GC case, we either register the rope for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  // finalization, or not.  Thus the field is unnecessary;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  // the information is stored in the collector data structures.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   endif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};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// Substring results are usually represented using just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concatenation nodes.  But in the case of very long flat ropes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// or ropes with a functional representation that isn't practical.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// In that case, we represent the result as a special case of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// RopeFunction, whose char_producer points back to the rope itse</w:t>
      </w:r>
      <w:r>
        <w:rPr>
          <w:rFonts w:hint="eastAsia"/>
        </w:rPr>
        <w:t>lf.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// In all cases except repeated substring operations and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// deallocation, we treat the result as a RopeFunction.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template&lt;class charT, class Alloc&gt;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struct __rope_RopeSubstring: public __rope_RopeFunction&lt;charT,Alloc&gt;,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public char_producer&lt;charT</w:t>
      </w:r>
      <w:r>
        <w:rPr>
          <w:rFonts w:hint="eastAsia"/>
        </w:rPr>
        <w:t>&gt;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public: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__rope_RopeBase&lt;charT,Alloc&gt; * base;</w:t>
      </w:r>
      <w:r>
        <w:rPr>
          <w:rFonts w:hint="eastAsia"/>
        </w:rPr>
        <w:tab/>
        <w:t>// not 0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size_t start;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virtual ~__rope_RopeSubstring() {}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virtual void operator()(size_t start_pos, size_t req_len,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charT *buffer)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switch(base -&gt; tag)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case function: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c</w:t>
      </w:r>
      <w:r>
        <w:rPr>
          <w:rFonts w:hint="eastAsia"/>
        </w:rPr>
        <w:t>ase substringfn: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 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char_producer&lt;charT&gt; *fn =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((__rope_RopeFunction&lt;charT,Alloc&gt; *)base) -&gt; fn;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__stl_assert(start_pos + req_len &lt;= size);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__stl_assert(start + size &lt;= base -&gt; size);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(*fn)(start_pos + start, req_len, buffer);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 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</w:t>
      </w:r>
      <w:r>
        <w:rPr>
          <w:rFonts w:hint="eastAsia"/>
        </w:rPr>
        <w:t xml:space="preserve">    break;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case leaf: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 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__GC_CONST charT * s =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((__rope_RopeLeaf&lt;charT,Alloc&gt; *)base) -&gt; data;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uninitialized_copy_n(s + start_pos + start, req_len,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buffer);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 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  break;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default: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  __stl_assert(false);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 xml:space="preserve">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__rope_RopeSubstring(__rope_RopeBase&lt;charT,Alloc&gt; * b, size_t s, size_t l) :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base(b), start(s)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       ifndef __GC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refcount = 1;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init_refcount_lock();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base -&gt; ref_nonnil();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       endif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size = l;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tag = substringfn;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depth = 0;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c_string = 0;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fn = this;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};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// Self-destructing pointers to RopeBase.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// These are not conventional smart pointers.  Their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// only purpose in life is to ensure that unref is called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// on the pointer either at normal exit or if an exception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// is r</w:t>
      </w:r>
      <w:r>
        <w:rPr>
          <w:rFonts w:hint="eastAsia"/>
        </w:rPr>
        <w:t>aised.  It is the caller's responsibility to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// adjust reference counts when these pointers are initialized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// or assigned to.  (This convention significantly reduces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// the number of potentially expensive reference count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lastRenderedPageBreak/>
        <w:t>// updates.)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#ifndef __GC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templa</w:t>
      </w:r>
      <w:r>
        <w:rPr>
          <w:rFonts w:hint="eastAsia"/>
        </w:rPr>
        <w:t>te&lt;class charT, class Alloc&gt;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struct __rope_self_destruct_ptr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__rope_RopeBase&lt;charT,Alloc&gt; * ptr;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~__rope_self_destruct_ptr() { __rope_RopeBase&lt;charT,Alloc&gt;::unref(ptr);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   ifdef __STL_USE_EXCEPTIONS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__rope_self_destruct_ptr() : ptr(0) {};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 xml:space="preserve">   else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__rope_self_destruct_ptr() {};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   endif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__rope_self_destruct_ptr(__rope_RopeBase&lt;charT,Alloc&gt; * p) : ptr(p) {}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__rope_RopeBase&lt;charT,Alloc&gt; &amp; operator*() { return *ptr;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__rope_RopeBase&lt;charT,Alloc&gt; * operator-&gt;() { return ptr;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 xml:space="preserve"> operator __rope_RopeBase&lt;charT,Alloc&gt; *() { return ptr;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__rope_self_destruct_ptr &amp; operator= (__rope_RopeBase&lt;charT,Alloc&gt; * x)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{ ptr = x; return *this;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};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#endif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// Dereferencing a nonconst iterator has to return something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// that behaves alm</w:t>
      </w:r>
      <w:r>
        <w:rPr>
          <w:rFonts w:hint="eastAsia"/>
        </w:rPr>
        <w:t>ost like a reference.  It's not possible to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// return an actual reference since assignment requires extra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// work.  And we would get into the same problems as with the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// CD2 version of basic_string.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template&lt;class charT, class Alloc&gt;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class __rope_charT_re</w:t>
      </w:r>
      <w:r>
        <w:rPr>
          <w:rFonts w:hint="eastAsia"/>
        </w:rPr>
        <w:t>f_proxy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friend class rope&lt;charT,Alloc&gt;;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friend class __rope_iterator&lt;charT,Alloc&gt;;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friend class __rope_charT_ptr_proxy&lt;charT,Alloc&gt;;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   ifdef __GC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typedef __rope_RopeBase&lt;charT,Alloc&gt; * self_destruct_ptr;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   else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ab/>
        <w:t>typedef __rope_self_d</w:t>
      </w:r>
      <w:r>
        <w:rPr>
          <w:rFonts w:hint="eastAsia"/>
        </w:rPr>
        <w:t>estruct_ptr&lt;charT,Alloc&gt; self_destruct_ptr;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   endif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typedef __rope_RopeBase&lt;charT,Alloc&gt; RopeBase;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typedef rope&lt;charT,Alloc&gt; my_rope;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size_t pos;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charT current;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bool current_valid;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my_rope * root;     // The whole rope.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public: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__rope_charT_ref_proxy(my_rope * r, size_t p) :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pos(p), root(r), current_valid(false) {}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__rope_charT_ref_proxy(my_rope * r, size_t p,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  <w:t xml:space="preserve">    charT c) :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pos(p), root(r), current(c), current_valid(true) {}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operator charT () const;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__rope_ch</w:t>
      </w:r>
      <w:r>
        <w:rPr>
          <w:rFonts w:hint="eastAsia"/>
        </w:rPr>
        <w:t>arT_ref_proxy&amp; operator= (charT c);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__rope_charT_ptr_proxy&lt;charT,Alloc&gt; operator&amp; () const;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__rope_charT_ref_proxy&amp; operator= (const __rope_charT_ref_proxy&amp; c)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return operator=((charT)c); 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};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template&lt;class charT, class Alloc&gt;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class __rop</w:t>
      </w:r>
      <w:r>
        <w:rPr>
          <w:rFonts w:hint="eastAsia"/>
        </w:rPr>
        <w:t>e_charT_ptr_proxy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friend class __rope_charT_ref_proxy&lt;charT,Alloc&gt;;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size_t pos;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charT current;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bool current_valid;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rope&lt;charT,Alloc&gt; * root;     // The whole rope.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public: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__rope_charT_ptr_proxy(const __rope_charT_ref_proxy&lt;char</w:t>
      </w:r>
      <w:r>
        <w:rPr>
          <w:rFonts w:hint="eastAsia"/>
        </w:rPr>
        <w:t>T,Alloc&gt; &amp; x) :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pos(x.pos), root(x.root), current_valid(x.current_valid),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current(x.current) {}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__rope_charT_ptr_proxy(const __rope_charT_ptr_proxy &amp; x) :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pos(x.pos), root(x.root), current_valid(x.current_valid),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current(x.current) {}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__rope_ch</w:t>
      </w:r>
      <w:r>
        <w:rPr>
          <w:rFonts w:hint="eastAsia"/>
        </w:rPr>
        <w:t>arT_ptr_proxy() {}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__rope_charT_ptr_proxy(charT * x) : root(0), pos(0)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__stl_assert(0 == x);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__rope_charT_ptr_proxy&amp; operator= (const __rope_charT_ptr_proxy&amp; x)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pos = x.pos;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current = x.current;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current_valid = x.current_valid;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root </w:t>
      </w:r>
      <w:r>
        <w:rPr>
          <w:rFonts w:hint="eastAsia"/>
        </w:rPr>
        <w:t>= x.root;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return *this;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friend bool operator== __STL_NULL_TMPL_ARGS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            (const __rope_charT_ptr_proxy&lt;charT,Alloc&gt; &amp; x,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             const __rope_charT_ptr_proxy&lt;charT,Alloc&gt; &amp; y);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__rope_charT_ref_proxy&lt;charT,Alloc&gt; operator</w:t>
      </w:r>
      <w:r>
        <w:rPr>
          <w:rFonts w:hint="eastAsia"/>
        </w:rPr>
        <w:t xml:space="preserve"> *() const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if (current_valid)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return __rope_charT_ref_proxy&lt;charT,Alloc&gt;(root, pos, current);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 else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return __rope_charT_ref_proxy&lt;charT,Alloc&gt;(root, pos);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lastRenderedPageBreak/>
        <w:t>};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// Rope iterators: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// Unlike in the C version, we cache only part of </w:t>
      </w:r>
      <w:r>
        <w:rPr>
          <w:rFonts w:hint="eastAsia"/>
        </w:rPr>
        <w:t>the stack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// for rope iterators, since they must be efficiently copyable.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// When we run out of cache, we have to reconstruct the iterator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// value.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// Pointers from iterators are not included in reference counts.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// Iterators are assumed to be thread priv</w:t>
      </w:r>
      <w:r>
        <w:rPr>
          <w:rFonts w:hint="eastAsia"/>
        </w:rPr>
        <w:t>ate.  Ropes can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// be shared.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#if defined(__sgi) &amp;&amp; !defined(__GNUC__) &amp;&amp; (_MIPS_SIM != _MIPS_SIM_ABI32)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#pragma set woff 1375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#endif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template&lt;class charT, class Alloc&gt;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class __rope_iterator_base: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public random_access_iterator&lt;charT, ptrdiff_t&gt;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fri</w:t>
      </w:r>
      <w:r>
        <w:rPr>
          <w:rFonts w:hint="eastAsia"/>
        </w:rPr>
        <w:t>end class rope&lt;charT, Alloc&gt;;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public: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typedef __rope_RopeBase&lt;charT,Alloc&gt; RopeBase;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Borland doesnt want this to be protected.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protected: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enum { path_cache_len = 4 }; // Must be &lt;= 9.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enum { iterator_buf_len = 15 };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size_t current_p</w:t>
      </w:r>
      <w:r>
        <w:rPr>
          <w:rFonts w:hint="eastAsia"/>
        </w:rPr>
        <w:t>os;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RopeBase * root;     // The whole rope.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size_t leaf_pos;    // Starting position for current leaf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__GC_CONST charT * buf_start;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 Buffer possibly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 containing current char.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__GC_CONST charT * buf_ptr;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 Pointer to current ch</w:t>
      </w:r>
      <w:r>
        <w:rPr>
          <w:rFonts w:hint="eastAsia"/>
        </w:rPr>
        <w:t>ar in buffer.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 != 0 ==&gt; buffer valid.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__GC_CONST charT * buf_end;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 One past last valid char in buffer.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// What follows is the path cache.  We go out of our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// way to make this compact.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// Path_end contains the bottom section of th</w:t>
      </w:r>
      <w:r>
        <w:rPr>
          <w:rFonts w:hint="eastAsia"/>
        </w:rPr>
        <w:t>e path from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// the root to the current leaf.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const RopeBase * path_end[path_cache_len];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int leaf_index;     // Last valid pos in path_end;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 path_end[0] ... path_end[leaf_index-1]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 point to concatenation nodes.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unsigned char pa</w:t>
      </w:r>
      <w:r>
        <w:rPr>
          <w:rFonts w:hint="eastAsia"/>
        </w:rPr>
        <w:t>th_directions;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 (path_directions &gt;&gt; i) &amp; 1 is 1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 iff we got from path_end[leaf_index - i - 1]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 to path_end[leaf_index - i] by going to the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// right. Assumes path_cache_len &lt;= 9.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charT tmp_buf[iterator_buf_len];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 Short buf</w:t>
      </w:r>
      <w:r>
        <w:rPr>
          <w:rFonts w:hint="eastAsia"/>
        </w:rPr>
        <w:t>fer for surrounding chars.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// This is useful primarily for 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 RopeFunctions.  We put the buffer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 here to avoid locking in the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 multithreaded case.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// The cached path is generally assumed to be valid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// only if the buffer is valid.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static void setbuf(__rope_iterator_base &amp;x);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 Set buffer contents given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 path cache.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static void setcache(__rope_iterator_base &amp;x);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 Set buffer contents and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 path cache.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static void setcache_for_incr(__rope_iterator_</w:t>
      </w:r>
      <w:r>
        <w:rPr>
          <w:rFonts w:hint="eastAsia"/>
        </w:rPr>
        <w:t>base &amp;x);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 As above, but assumes path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 cache is valid for previous posn.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__rope_iterator_base() {}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__rope_iterator_base(RopeBase * root, size_t pos):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   root(root), current_pos(pos), buf_ptr(0) {}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__rope_iterator_base(const __ro</w:t>
      </w:r>
      <w:r>
        <w:rPr>
          <w:rFonts w:hint="eastAsia"/>
        </w:rPr>
        <w:t>pe_iterator_base&amp; x)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if (0 != x.buf_ptr)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*this = x;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 else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current_pos = x.current_pos;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root = x.root;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buf_ptr = 0;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void incr(size_t n);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void decr(size_t n);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public: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size_t index() const { return current_p</w:t>
      </w:r>
      <w:r>
        <w:rPr>
          <w:rFonts w:hint="eastAsia"/>
        </w:rPr>
        <w:t>os;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};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template&lt;class charT, class Alloc&gt; class __rope_iterator;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template&lt;class charT, class Alloc&gt;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class __rope_const_iterator : public __rope_iterator_base&lt;charT,Alloc&gt;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friend class rope&lt;charT,Alloc&gt;;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protected: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__rope_const_iterator(cons</w:t>
      </w:r>
      <w:r>
        <w:rPr>
          <w:rFonts w:hint="eastAsia"/>
        </w:rPr>
        <w:t>t RopeBase * root, size_t pos):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   __rope_iterator_base&lt;charT,Alloc&gt;(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     const_cast&lt;RopeBase *&gt;(root), pos)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   // Only nonconst iterators modify root ref count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{}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public: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lastRenderedPageBreak/>
        <w:t xml:space="preserve">    typedef charT reference;    // Really a value.  Returning a referen</w:t>
      </w:r>
      <w:r>
        <w:rPr>
          <w:rFonts w:hint="eastAsia"/>
        </w:rPr>
        <w:t>ce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 Would be a mess, since it would have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 to be included in refcount.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typedef const charT* pointer;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public: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__rope_const_iterator() {};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__rope_const_iterator(const __rope_const_iterator &amp; x) :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__rope_iterator_base&lt;charT,Alloc</w:t>
      </w:r>
      <w:r>
        <w:rPr>
          <w:rFonts w:hint="eastAsia"/>
        </w:rPr>
        <w:t>&gt;(x) {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__rope_const_iterator(const __rope_iterator&lt;charT,Alloc&gt; &amp; x);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__rope_const_iterator(const rope&lt;charT,Alloc&gt; &amp;r, size_t pos) :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__rope_iterator_base&lt;charT,Alloc&gt;(r.tree_ptr, pos) {}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__rope_const_iterator&amp; operator= (const __rope_const_</w:t>
      </w:r>
      <w:r>
        <w:rPr>
          <w:rFonts w:hint="eastAsia"/>
        </w:rPr>
        <w:t>iterator &amp; x)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if (0 != x.buf_ptr)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*this = x;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 else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current_pos = x.current_pos;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root = x.root;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buf_ptr = 0;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return(*this);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reference operator*()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if (0 == buf_ptr) setcache(*this);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return *buf_ptr;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__</w:t>
      </w:r>
      <w:r>
        <w:rPr>
          <w:rFonts w:hint="eastAsia"/>
        </w:rPr>
        <w:t>rope_const_iterator&amp; operator++()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__GC_CONST charT * next;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if (0 != buf_ptr &amp;&amp; (next = buf_ptr + 1) &lt; buf_end)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buf_ptr = next;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++current_pos;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 else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incr(1);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return *this;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__rope_const_iterator&amp; operator+=(ptrdiff_t n)</w:t>
      </w:r>
      <w:r>
        <w:rPr>
          <w:rFonts w:hint="eastAsia"/>
        </w:rPr>
        <w:t xml:space="preserve">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if (n &gt;= 0)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incr(n);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 else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decr(-n);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return *this;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__rope_const_iterator&amp; operator--()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lastRenderedPageBreak/>
        <w:tab/>
        <w:t>decr(1);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return *this;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__rope_const_iterator&amp; operator-=(ptrdiff_t n)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if (n &gt;= 0)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decr(n);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 else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incr(</w:t>
      </w:r>
      <w:r>
        <w:rPr>
          <w:rFonts w:hint="eastAsia"/>
        </w:rPr>
        <w:t>-n);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return *this;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__rope_const_iterator operator++(int)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size_t old_pos = current_pos;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incr(1);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return __rope_const_iterator&lt;charT,Alloc&gt;(root, old_pos);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This makes a subsequent dereference expensive.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Perhaps we should instead co</w:t>
      </w:r>
      <w:r>
        <w:rPr>
          <w:rFonts w:hint="eastAsia"/>
        </w:rPr>
        <w:t>py the iterator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if it has a valid cache?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__rope_const_iterator operator--(int)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size_t old_pos = current_pos;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decr(1);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return __rope_const_iterator&lt;charT,Alloc&gt;(root, old_pos);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friend __rope_const_iterator&lt;charT,Alloc&gt; operator-</w:t>
      </w:r>
      <w:r>
        <w:rPr>
          <w:rFonts w:hint="eastAsia"/>
        </w:rPr>
        <w:t xml:space="preserve"> __STL_NULL_TMPL_ARGS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(const __rope_const_iterator&lt;charT,Alloc&gt; &amp; x,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ptrdiff_t n);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friend __rope_const_iterator&lt;charT,Alloc&gt; operator+ __STL_NULL_TMPL_ARGS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(const __rope_const_iterator&lt;charT,Alloc&gt; &amp; x,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ptrdiff_t n);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friend __rope_const_itera</w:t>
      </w:r>
      <w:r>
        <w:rPr>
          <w:rFonts w:hint="eastAsia"/>
        </w:rPr>
        <w:t>tor&lt;charT,Alloc&gt; operator+ __STL_NULL_TMPL_ARGS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(ptrdiff_t n,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const __rope_const_iterator&lt;charT,Alloc&gt; &amp; x);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reference operator[](size_t n)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return rope&lt;charT,Alloc&gt;::fetch(root, current_pos + n);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friend bool operator== __STL_NULL_TMPL_A</w:t>
      </w:r>
      <w:r>
        <w:rPr>
          <w:rFonts w:hint="eastAsia"/>
        </w:rPr>
        <w:t>RGS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(const __rope_const_iterator&lt;charT,Alloc&gt; &amp; x,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const __rope_const_iterator&lt;charT,Alloc&gt; &amp; y);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friend bool operator&lt; __STL_NULL_TMPL_ARGS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(const __rope_const_iterator&lt;charT,Alloc&gt; &amp; x,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const __rope_const_iterator&lt;charT,Alloc&gt; &amp; y);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friend </w:t>
      </w:r>
      <w:r>
        <w:rPr>
          <w:rFonts w:hint="eastAsia"/>
        </w:rPr>
        <w:t>ptrdiff_t operator- __STL_NULL_TMPL_ARGS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(const __rope_const_iterator&lt;charT,Alloc&gt; &amp; x,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const __rope_const_iterator&lt;charT,Alloc&gt; &amp; y);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};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template&lt;class charT, class Alloc&gt;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class __rope_iterator : public __rope_iterator_base&lt;charT,Alloc&gt;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friend c</w:t>
      </w:r>
      <w:r>
        <w:rPr>
          <w:rFonts w:hint="eastAsia"/>
        </w:rPr>
        <w:t>lass rope&lt;charT,Alloc&gt;;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protected: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rope&lt;charT,Alloc&gt; * root_rope;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root is treated as a cached version of this,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and is used to detect changes to the underlying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rope.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Root is included in the reference count.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This is necessary so tha</w:t>
      </w:r>
      <w:r>
        <w:rPr>
          <w:rFonts w:hint="eastAsia"/>
        </w:rPr>
        <w:t>t we can detect changes reliably.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Unfortunately, it requires careful bookkeeping for the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nonGC case.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__rope_iterator(rope&lt;charT,Alloc&gt; * r, size_t pos):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 __rope_iterator_base&lt;charT,Alloc&gt;(r -&gt; tree_ptr, pos),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 root_rope(r)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RopeBas</w:t>
      </w:r>
      <w:r>
        <w:rPr>
          <w:rFonts w:hint="eastAsia"/>
        </w:rPr>
        <w:t>e::ref(root);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void check();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public: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typedef __rope_charT_ref_proxy&lt;charT,Alloc&gt;  reference;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typedef __rope_charT_ref_proxy&lt;charT,Alloc&gt;* pointer;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public: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rope&lt;charT,Alloc&gt;&amp; container() { return *root_rope;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__rope_iterator</w:t>
      </w:r>
      <w:r>
        <w:rPr>
          <w:rFonts w:hint="eastAsia"/>
        </w:rPr>
        <w:t>()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root = 0;  // Needed for reference counting.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};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__rope_iterator(const __rope_iterator &amp; x) :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__rope_iterator_base&lt;charT,Alloc&gt;(x)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root_rope = x.root_rope;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RopeBase::ref(root);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__rope_iterator(rope&lt;charT,Alloc&gt;&amp; r, size_t pos);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~__rope_iterator()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RopeBase::unref(root);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__rope_iterator&amp; operator= (const __rope_iterator &amp; x)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RopeBase *old = root;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RopeBase::ref(x.root);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if (0 != x.buf_ptr)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*this = x;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 else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current_pos = x.current_pos;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root</w:t>
      </w:r>
      <w:r>
        <w:rPr>
          <w:rFonts w:hint="eastAsia"/>
        </w:rPr>
        <w:t xml:space="preserve"> = x.root;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root_rope = x.root_rope;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buf_ptr = 0;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lastRenderedPageBreak/>
        <w:tab/>
        <w:t>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RopeBase::unref(old);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return(*this);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reference operator*()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check();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if (0 == buf_ptr)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return __rope_charT_ref_proxy&lt;charT,Alloc&gt;(root_rope, current_pos);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 else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re</w:t>
      </w:r>
      <w:r>
        <w:rPr>
          <w:rFonts w:hint="eastAsia"/>
        </w:rPr>
        <w:t>turn __rope_charT_ref_proxy&lt;charT,Alloc&gt;(root_rope,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current_pos, *buf_ptr);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__rope_iterator&amp; operator++()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incr(1);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return *this;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__rope_iterator&amp; operator+=(difference_type n)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if (n &gt;= 0)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incr(n);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 else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decr(-n);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return *this;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__rope_iterator&amp; operator--()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decr(1);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return *this;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__rope_iterator&amp; operator-=(difference_type n)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if (n &gt;= 0)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decr(n);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 else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incr(-n);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return *this;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__rope_iterato</w:t>
      </w:r>
      <w:r>
        <w:rPr>
          <w:rFonts w:hint="eastAsia"/>
        </w:rPr>
        <w:t>r operator++(int)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size_t old_pos = current_pos;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incr(1);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return __rope_iterator&lt;charT,Alloc&gt;(root_rope, old_pos);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__rope_iterator operator--(int)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size_t old_pos = current_pos;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decr(1);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return __rope_iterator&lt;charT,Alloc&gt;(root_rope, old_</w:t>
      </w:r>
      <w:r>
        <w:rPr>
          <w:rFonts w:hint="eastAsia"/>
        </w:rPr>
        <w:t>pos);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reference operator[](ptrdiff_t n)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lastRenderedPageBreak/>
        <w:tab/>
        <w:t>return __rope_charT_ref_proxy&lt;charT,Alloc&gt;(root_rope, current_pos + n);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friend bool operator== __STL_NULL_TMPL_ARGS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(const __rope_iterator&lt;charT,Alloc&gt; &amp; x,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const __rope_iterator&lt;charT,Alloc</w:t>
      </w:r>
      <w:r>
        <w:rPr>
          <w:rFonts w:hint="eastAsia"/>
        </w:rPr>
        <w:t>&gt; &amp; y);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friend bool operator&lt; __STL_NULL_TMPL_ARGS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(const __rope_iterator&lt;charT,Alloc&gt; &amp; x,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const __rope_iterator&lt;charT,Alloc&gt; &amp; y);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friend ptrdiff_t operator- __STL_NULL_TMPL_ARGS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(const __rope_iterator&lt;charT,Alloc&gt; &amp; x,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const __rope_iterato</w:t>
      </w:r>
      <w:r>
        <w:rPr>
          <w:rFonts w:hint="eastAsia"/>
        </w:rPr>
        <w:t>r&lt;charT,Alloc&gt; &amp; y);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friend __rope_iterator&lt;charT,Alloc&gt; operator- __STL_NULL_TMPL_ARGS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(const __rope_iterator&lt;charT,Alloc&gt; &amp; x,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ptrdiff_t n);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friend __rope_iterator&lt;charT,Alloc&gt; operator+ __STL_NULL_TMPL_ARGS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(const __rope_iterator&lt;charT,Alloc</w:t>
      </w:r>
      <w:r>
        <w:rPr>
          <w:rFonts w:hint="eastAsia"/>
        </w:rPr>
        <w:t>&gt; &amp; x,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ptrdiff_t n);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friend __rope_iterator&lt;charT,Alloc&gt; operator+ __STL_NULL_TMPL_ARGS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(ptrdiff_t n,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const __rope_iterator&lt;charT,Alloc&gt; &amp; x);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};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#if defined(__sgi) &amp;&amp; !defined(__GNUC__) &amp;&amp; (_MIPS_SIM != _MIPS_SIM_ABI32)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#pragma reset woff 1375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#endif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template &lt;class charT, class Alloc&gt;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class rope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public: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typedef charT value_type;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typedef ptrdiff_t difference_type;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typedef size_t size_type;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typedef charT const_reference;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typedef const charT* const_pointer;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typedef __rope_iterator&lt;cha</w:t>
      </w:r>
      <w:r>
        <w:rPr>
          <w:rFonts w:hint="eastAsia"/>
        </w:rPr>
        <w:t>rT,Alloc&gt; iterator;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typedef __rope_const_iterator&lt;charT,Alloc&gt; const_iterator;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typedef __rope_charT_ref_proxy&lt;charT,Alloc&gt; reference;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typedef __rope_charT_ptr_proxy&lt;charT,Alloc&gt; pointer;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friend class __rope_iterator&lt;charT,Alloc&gt;;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friend class __rope_</w:t>
      </w:r>
      <w:r>
        <w:rPr>
          <w:rFonts w:hint="eastAsia"/>
        </w:rPr>
        <w:t>const_iterator&lt;charT,Alloc&gt;;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friend struct __rope_RopeBase&lt;charT,Alloc&gt;;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friend class __rope_iterator_base&lt;charT,Alloc&gt;;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lastRenderedPageBreak/>
        <w:tab/>
        <w:t>friend class __rope_charT_ptr_proxy&lt;charT,Alloc&gt;;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friend class __rope_charT_ref_proxy&lt;charT,Alloc&gt;;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friend struct __rope_RopeSubst</w:t>
      </w:r>
      <w:r>
        <w:rPr>
          <w:rFonts w:hint="eastAsia"/>
        </w:rPr>
        <w:t>ring&lt;charT,Alloc&gt;;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protected: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typedef __GC_CONST charT * cstrptr;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       ifdef __STL_SGI_THREADS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static cstrptr atomic_swap(cstrptr *p, cstrptr q)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               if __mips &lt; 3 || !(defined (_ABIN32) || defined(_ABI64))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                re</w:t>
      </w:r>
      <w:r>
        <w:rPr>
          <w:rFonts w:hint="eastAsia"/>
        </w:rPr>
        <w:t>turn (cstrptr) test_and_set((unsigned long *)p,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</w:t>
      </w:r>
      <w:r>
        <w:rPr>
          <w:rFonts w:hint="eastAsia"/>
        </w:rPr>
        <w:tab/>
      </w:r>
      <w:r>
        <w:rPr>
          <w:rFonts w:hint="eastAsia"/>
        </w:rPr>
        <w:tab/>
        <w:t xml:space="preserve">          (unsigned long)q);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ab/>
      </w:r>
      <w:r>
        <w:rPr>
          <w:rFonts w:hint="eastAsia"/>
        </w:rPr>
        <w:tab/>
        <w:t>else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                return (cstrptr) __test_and_set((unsigned long *)p,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</w:t>
      </w:r>
      <w:r>
        <w:rPr>
          <w:rFonts w:hint="eastAsia"/>
        </w:rPr>
        <w:tab/>
      </w:r>
      <w:r>
        <w:rPr>
          <w:rFonts w:hint="eastAsia"/>
        </w:rPr>
        <w:tab/>
        <w:t xml:space="preserve">            (unsigned long)q);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ab/>
      </w:r>
      <w:r>
        <w:rPr>
          <w:rFonts w:hint="eastAsia"/>
        </w:rPr>
        <w:tab/>
        <w:t>endif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       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       elif defined(__STL_WI</w:t>
      </w:r>
      <w:r>
        <w:rPr>
          <w:rFonts w:hint="eastAsia"/>
        </w:rPr>
        <w:t>N32THREADS)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static cstrptr atomic_swap(cstrptr *p, cstrptr q)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return (cstrptr) InterlockedExchange((LPLONG)p, (LONG)q);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ab/>
        <w:t>elif defined(__STL_PTHREADS)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// This should be portable, but performance is expected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// to be quite awful.  </w:t>
      </w:r>
      <w:r>
        <w:rPr>
          <w:rFonts w:hint="eastAsia"/>
        </w:rPr>
        <w:t>This really needs platform specific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// code.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static pthread_mutex_t swap_lock;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static cstrptr atomic_swap(cstrptr *p, cstrptr q)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pthread_mutex_lock(&amp;swap_lock);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cstrptr result = *p;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*p = q;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pthread_mutex_unlock(&amp;swap_lock);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retur</w:t>
      </w:r>
      <w:r>
        <w:rPr>
          <w:rFonts w:hint="eastAsia"/>
        </w:rPr>
        <w:t>n result;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       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ab/>
        <w:t>else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static cstrptr atomic_swap(cstrptr *p, cstrptr q)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            cstrptr result = *p;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            *p = q;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return result;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       endif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static charT empty_c_str[1];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ab/>
        <w:t>typedef simple_alloc&lt;charT, Allo</w:t>
      </w:r>
      <w:r>
        <w:rPr>
          <w:rFonts w:hint="eastAsia"/>
        </w:rPr>
        <w:t>c&gt; DataAlloc;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ab/>
        <w:t>typedef simple_alloc&lt;__rope_RopeConcatenation&lt;charT,Alloc&gt;, Alloc&gt; CAlloc;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lastRenderedPageBreak/>
        <w:t xml:space="preserve">    </w:t>
      </w:r>
      <w:r>
        <w:rPr>
          <w:rFonts w:hint="eastAsia"/>
        </w:rPr>
        <w:tab/>
        <w:t>typedef simple_alloc&lt;__rope_RopeLeaf&lt;charT,Alloc&gt;, Alloc&gt; LAlloc;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ab/>
        <w:t>typedef simple_alloc&lt;__rope_RopeFunction&lt;charT,Alloc&gt;, Alloc&gt; FAlloc;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ab/>
        <w:t>typedef sim</w:t>
      </w:r>
      <w:r>
        <w:rPr>
          <w:rFonts w:hint="eastAsia"/>
        </w:rPr>
        <w:t>ple_alloc&lt;__rope_RopeSubstring&lt;charT,Alloc&gt;, Alloc&gt; SAlloc;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static bool is0(charT c) { return c == __eos((charT *)0);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enum { copy_max = 23 };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// For strings shorter than copy_max, we copy to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// concatenate.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typedef __rope_RopeBase&lt;charT,Alloc&gt; Ro</w:t>
      </w:r>
      <w:r>
        <w:rPr>
          <w:rFonts w:hint="eastAsia"/>
        </w:rPr>
        <w:t>peBase;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typedef __rope_RopeConcatenation&lt;charT,Alloc&gt; RopeConcatenation;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typedef __rope_RopeLeaf&lt;charT,Alloc&gt; RopeLeaf;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typedef __rope_RopeFunction&lt;charT,Alloc&gt; RopeFunction;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typedef __rope_RopeSubstring&lt;charT,Alloc&gt; RopeSubstring;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The only data m</w:t>
      </w:r>
      <w:r>
        <w:rPr>
          <w:rFonts w:hint="eastAsia"/>
        </w:rPr>
        <w:t>ember of a rope: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RopeBase *tree_ptr;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Retrieve a character at the indicated position.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static charT fetch(RopeBase * r, size_type pos);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ab/>
        <w:t>ifndef __GC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// Obtain a pointer to the character at the indicated position.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// The pointer can be used</w:t>
      </w:r>
      <w:r>
        <w:rPr>
          <w:rFonts w:hint="eastAsia"/>
        </w:rPr>
        <w:t xml:space="preserve"> to change the character.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// If such a pointer cannot be produced, as is frequently the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// case, 0 is returned instead.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// (Returns nonzero only if all nodes in the path have a refcount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// of 1.)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static charT * fetch_ptr(RopeBase *</w:t>
      </w:r>
      <w:r>
        <w:rPr>
          <w:rFonts w:hint="eastAsia"/>
        </w:rPr>
        <w:t xml:space="preserve"> r, size_type pos);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ab/>
        <w:t>endif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static bool apply_to_pieces(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 should be template parameter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__rope_char_consumer&lt;charT&gt;&amp; c,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const RopeBase * r,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size_t begin, size_t end);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 begin and end are assumed to be in range.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ab/>
        <w:t>ifndef __GC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sta</w:t>
      </w:r>
      <w:r>
        <w:rPr>
          <w:rFonts w:hint="eastAsia"/>
        </w:rPr>
        <w:t>tic void unref(RopeBase* t)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  RopeBase::unref(t);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lastRenderedPageBreak/>
        <w:tab/>
        <w:t xml:space="preserve">  static void ref(RopeBase* t)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  RopeBase::ref(t);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       else /* __GC */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static void unref(RopeBase* t) {}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static void ref(RopeBase* t) {}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       endif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       ifde</w:t>
      </w:r>
      <w:r>
        <w:rPr>
          <w:rFonts w:hint="eastAsia"/>
        </w:rPr>
        <w:t>f __GC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typedef __rope_RopeBase&lt;charT,Alloc&gt; * self_destruct_ptr;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#   </w:t>
      </w:r>
      <w:r>
        <w:rPr>
          <w:rFonts w:hint="eastAsia"/>
        </w:rPr>
        <w:tab/>
        <w:t>else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typedef __rope_self_destruct_ptr&lt;charT,Alloc&gt; self_destruct_ptr;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ab/>
        <w:t>endif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Result is counted in refcount.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static RopeBase * substring(RopeBase * base,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size_t s</w:t>
      </w:r>
      <w:r>
        <w:rPr>
          <w:rFonts w:hint="eastAsia"/>
        </w:rPr>
        <w:t>tart, size_t endp1);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static RopeBase * concat_char_iter(RopeBase * r,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const charT *iter, size_t slen);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// Concatenate rope and char ptr, copying s.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// Should really take an arbitrary iterator.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// Result is counted in refcount.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static RopeBa</w:t>
      </w:r>
      <w:r>
        <w:rPr>
          <w:rFonts w:hint="eastAsia"/>
        </w:rPr>
        <w:t>se * destr_concat_char_iter(RopeBase * r,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const charT *iter, size_t slen)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// As above, but one reference to r is about to be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// destroyed.  Thus the pieces may be recycled if all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// relevent reference counts are 1.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ab/>
        <w:t xml:space="preserve">    ifdef __GC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// We can</w:t>
      </w:r>
      <w:r>
        <w:rPr>
          <w:rFonts w:hint="eastAsia"/>
        </w:rPr>
        <w:t>'t really do anything since refcounts are unavailable.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{ return concat_char_iter(r, iter, slen);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ab/>
        <w:t xml:space="preserve">    else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ab/>
        <w:t xml:space="preserve">    endif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static RopeBase * concat(RopeBase *left, RopeBase *right);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// General concatenation on RopeBase.  Result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// has refcount o</w:t>
      </w:r>
      <w:r>
        <w:rPr>
          <w:rFonts w:hint="eastAsia"/>
        </w:rPr>
        <w:t>f 1.  Adjusts argument refcounts.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public: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void apply_to_pieces( size_t begin, size_t end,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__rope_char_consumer&lt;charT&gt;&amp; c) const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apply_to_pieces(c, tree_ptr, begin, end);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protected: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static size_t rounded_up_size(size_t n)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</w:t>
      </w:r>
      <w:r>
        <w:rPr>
          <w:rFonts w:hint="eastAsia"/>
        </w:rPr>
        <w:t xml:space="preserve">   return RopeBase::rounded_up_size(n);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static size_t allocated_capacity(size_t n)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if (__is_basic_char_type((charT *)0))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return rounded_up_size(n) - 1;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} else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return rounded_up_size(n);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s should really be an arbitr</w:t>
      </w:r>
      <w:r>
        <w:rPr>
          <w:rFonts w:hint="eastAsia"/>
        </w:rPr>
        <w:t>ary input iterator.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Adds a trailing NULL for basic char types.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static charT * alloc_copy(const charT *s, size_t size)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charT * result = DataAlloc::allocate(rounded_up_size(size));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uninitialized_copy_n(s, size, result);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__cond_store_e</w:t>
      </w:r>
      <w:r>
        <w:rPr>
          <w:rFonts w:hint="eastAsia"/>
        </w:rPr>
        <w:t>os(result[size]);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return(result);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Basic constructors for rope tree nodes.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These return tree nodes with a 0 reference count.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static RopeLeaf * RopeLeaf_from_char_ptr(__GC_CONST charT *s,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size_t size);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// Takes ownership of its arg</w:t>
      </w:r>
      <w:r>
        <w:rPr>
          <w:rFonts w:hint="eastAsia"/>
        </w:rPr>
        <w:t>ument.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// Result has refcount 1.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// In the nonGC, basic_char_type  case it assumes that s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// is eos-terminated.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// In the nonGC case, it was allocated from Alloc with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// rounded_up_size(size).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static RopeLeaf * RopeLeaf_from_unowned_char_ptr(co</w:t>
      </w:r>
      <w:r>
        <w:rPr>
          <w:rFonts w:hint="eastAsia"/>
        </w:rPr>
        <w:t>nst charT *s,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size_t size)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charT * buf = alloc_copy(s, size);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        __STL_TRY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          return RopeLeaf_from_char_ptr(buf, size);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       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        __STL_UNWIND(RopeBase::free_string(buf, size))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lastRenderedPageBreak/>
        <w:tab/>
        <w:t>// Conca</w:t>
      </w:r>
      <w:r>
        <w:rPr>
          <w:rFonts w:hint="eastAsia"/>
        </w:rPr>
        <w:t>tenation of nonempty strings.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Always builds a concatenation node.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Rebalances if the result is too deep.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Result has refcount 1.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Does not increment left and right ref counts even though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they are referenced.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static RopeBase * tree_concat(</w:t>
      </w:r>
      <w:r>
        <w:rPr>
          <w:rFonts w:hint="eastAsia"/>
        </w:rPr>
        <w:t>RopeBase * left, RopeBase * right);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Result has refcount 1.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If delete_fn is true, then fn is deleted when the rope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becomes inaccessible.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static RopeFunction * RopeFunction_from_fn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(char_producer&lt;charT&gt; *fn, size_t size,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bool delete_fn);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Concatenation helper functions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static RopeLeaf * leaf_concat_char_iter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(RopeLeaf * r, const charT * iter, size_t slen);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// Concatenate by copying leaf.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// should take an arbitrary iterator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// result has refcount 1.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ab/>
        <w:t>ifndef __GC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static R</w:t>
      </w:r>
      <w:r>
        <w:rPr>
          <w:rFonts w:hint="eastAsia"/>
        </w:rPr>
        <w:t>opeLeaf * destr_leaf_concat_char_iter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(RopeLeaf * r, const charT * iter, size_t slen);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// A version that potentially clobbers r if r -&gt; refcount == 1.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       endif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A helper function for exponentiating strings.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This uses a nonstandard refcou</w:t>
      </w:r>
      <w:r>
        <w:rPr>
          <w:rFonts w:hint="eastAsia"/>
        </w:rPr>
        <w:t>nt convention.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The result has refcount 0.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struct concat_fn;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friend struct rope&lt;charT,Alloc&gt;::concat_fn;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struct concat_fn</w:t>
      </w:r>
    </w:p>
    <w:p w:rsidR="00000000" w:rsidRDefault="00282628">
      <w:pPr>
        <w:pStyle w:val="ALT-L"/>
        <w:ind w:right="-998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: public binary_function&lt;rope&lt;charT,Alloc&gt;, rope&lt;charT,Alloc&gt;,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rope&lt;charT,Alloc&gt; &gt;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rope operator() (const ro</w:t>
      </w:r>
      <w:r>
        <w:rPr>
          <w:rFonts w:hint="eastAsia"/>
        </w:rPr>
        <w:t>pe&amp; x, const rope&amp; y)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    return x + y;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};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    friend rope </w:t>
      </w:r>
      <w:r>
        <w:rPr>
          <w:rStyle w:val="ctrl-3"/>
          <w:rFonts w:hint="eastAsia"/>
        </w:rPr>
        <w:t>identity_element</w:t>
      </w:r>
      <w:r>
        <w:rPr>
          <w:rFonts w:hint="eastAsia"/>
        </w:rPr>
        <w:t>(concat_fn) { return rope&lt;charT,Alloc&gt;(); 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static size_t char_ptr_len(const charT * s);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 slightly generalized strlen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rope(RopeBase *t) : tree_ptr(t) { 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</w:t>
      </w:r>
      <w:r>
        <w:rPr>
          <w:rFonts w:hint="eastAsia"/>
        </w:rPr>
        <w:t>/ Copy r to the CharT buffer.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Returns buffer + r -&gt; size.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Assumes that buffer is uninitialized.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static charT * flatten(RopeBase * r, charT * buffer);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Again, with explicit starting position and length.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Assumes that buffer is uninitialized.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static charT * flatten(RopeBase * r,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size_t start, size_t len,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charT * buffer);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static const unsigned long min_len[RopeBase::max_rope_depth + 1];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static bool is_balanced(RopeBase *r)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{ return (r -&gt; size &gt;= min_len[r -&gt; depth]); </w:t>
      </w:r>
      <w:r>
        <w:rPr>
          <w:rFonts w:hint="eastAsia"/>
        </w:rPr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static bool is_almost_balanced(RopeBase *r)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{ return (r -&gt; depth == 0 ||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r -&gt; size &gt;= min_len[r -&gt; depth - 1]); 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static bool is_roughly_balanced(RopeBase *r)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{ return (r -&gt; depth &lt;= 1 ||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r -&gt; size &gt;= min_len[r -&gt; depth - 2]); 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As</w:t>
      </w:r>
      <w:r>
        <w:rPr>
          <w:rFonts w:hint="eastAsia"/>
        </w:rPr>
        <w:t>sumes the result is not empty.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static RopeBase * concat_and_set_balanced(RopeBase *left,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RopeBase *right)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RopeBase * result = concat(left, right);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if (is_balanced(result)) result -&gt; is_balanced = true;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return result;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// The </w:t>
      </w:r>
      <w:r>
        <w:rPr>
          <w:rFonts w:hint="eastAsia"/>
        </w:rPr>
        <w:t>basic rebalancing operation.  Logically copies the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rope.  The result has refcount of 1.  The client will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usually decrement the reference count of r.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The result isd within height 2 of balanced by the above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definition.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static RopeBase * bala</w:t>
      </w:r>
      <w:r>
        <w:rPr>
          <w:rFonts w:hint="eastAsia"/>
        </w:rPr>
        <w:t>nce(RopeBase * r);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Add all unbalanced subtrees to the forest of balanceed trees.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Used only by balance.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static void add_to_forest(RopeBase *r, RopeBase **forest);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Add r to forest, assuming r is already balanced.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lastRenderedPageBreak/>
        <w:tab/>
        <w:t>static void add_leaf_to_fore</w:t>
      </w:r>
      <w:r>
        <w:rPr>
          <w:rFonts w:hint="eastAsia"/>
        </w:rPr>
        <w:t>st(RopeBase *r, RopeBase **forest);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Print to stdout, exposing structure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static void dump(RopeBase * r, int indent = 0);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Return -1, 0, or 1 if x &lt; y, x == y, or x &gt; y resp.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static int compare(const RopeBase *x, const RopeBase *y);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public: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b</w:t>
      </w:r>
      <w:r>
        <w:rPr>
          <w:rFonts w:hint="eastAsia"/>
        </w:rPr>
        <w:t>ool empty() const { return 0 == tree_ptr; 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Comparison member function.  This is public only for those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clients that need a ternary comparison.  Others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should use the comparison operators below.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int compare(const rope &amp;y) const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return c</w:t>
      </w:r>
      <w:r>
        <w:rPr>
          <w:rFonts w:hint="eastAsia"/>
        </w:rPr>
        <w:t>ompare(tree_ptr, y.tree_ptr);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rope(const charT *s)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size_t len = char_ptr_len(s);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if (0 == len)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tree_ptr = 0;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} else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tree_ptr = RopeLeaf_from_unowned_char_ptr(s, len);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ab/>
      </w:r>
      <w:r>
        <w:rPr>
          <w:rFonts w:hint="eastAsia"/>
        </w:rPr>
        <w:tab/>
        <w:t>ifndef __GC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  __stl_assert(1 == tree_ptr -&gt; refcount</w:t>
      </w:r>
      <w:r>
        <w:rPr>
          <w:rFonts w:hint="eastAsia"/>
        </w:rPr>
        <w:t>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ab/>
      </w:r>
      <w:r>
        <w:rPr>
          <w:rFonts w:hint="eastAsia"/>
        </w:rPr>
        <w:tab/>
        <w:t>endif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rope(const charT *s, size_t len)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if (0 == len)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tree_ptr = 0;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} else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tree_ptr = RopeLeaf_from_unowned_char_ptr(s, len);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rope(const charT *s, charT *e)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size_t len = e - s;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if (0 == len)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tree_ptr = 0;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} else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  <w:t>tree_ptr = RopeLeaf_from_unowned_char_ptr(s, len);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rope(const const_iterator&amp; s, const const_iterator&amp; e)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tree_ptr = substring(s.root, s.current_pos, e.current_pos);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rope(const iterator&amp; s, const it</w:t>
      </w:r>
      <w:r>
        <w:rPr>
          <w:rFonts w:hint="eastAsia"/>
        </w:rPr>
        <w:t>erator&amp; e)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tree_ptr = substring(s.root, s.current_pos, e.current_pos);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rope(charT c)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charT * buf = DataAlloc::allocate(rounded_up_size(1));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construct(buf, c);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__STL_TRY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    tree_ptr = RopeLeaf_from_char_ptr(buf, 1);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         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        __STL_UNWIND(RopeBase::free_string(buf, 1))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rope(size_t n, charT c);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Should really be templatized with respect to the iterator type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and use sequence_buffer.  (It should perhaps use sequence_buffer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even now.)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rope</w:t>
      </w:r>
      <w:r>
        <w:rPr>
          <w:rFonts w:hint="eastAsia"/>
        </w:rPr>
        <w:t>(const charT *i, const charT *j)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if (i == j)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tree_ptr = 0;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} else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size_t len = j - i;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tree_ptr = RopeLeaf_from_unowned_char_ptr(i, len);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rope()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tree_ptr = 0;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lastRenderedPageBreak/>
        <w:tab/>
        <w:t>// Construct a rope from a function that can compu</w:t>
      </w:r>
      <w:r>
        <w:rPr>
          <w:rFonts w:hint="eastAsia"/>
        </w:rPr>
        <w:t>te its members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rope(char_producer&lt;charT&gt; *fn, size_t len, bool delete_fn)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tree_ptr = RopeFunction_from_fn(fn, len, delete_fn);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rope(const rope &amp;x)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tree_ptr = x.tree_ptr;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ref(tree_ptr);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~rope()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unref(tree_ptr);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r</w:t>
      </w:r>
      <w:r>
        <w:rPr>
          <w:rFonts w:hint="eastAsia"/>
        </w:rPr>
        <w:t>ope&amp; operator=(const rope&amp; x)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RopeBase *old = tree_ptr;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tree_ptr = x.tree_ptr;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ref(tree_ptr);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unref(old);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return(*this);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void push_back(charT x)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RopeBase *old = tree_ptr;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tree_ptr = concat_char_iter(tree_ptr, &amp;</w:t>
      </w:r>
      <w:r>
        <w:rPr>
          <w:rFonts w:hint="eastAsia"/>
        </w:rPr>
        <w:t>x, 1);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unref(old);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void pop_back()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RopeBase *old = tree_ptr;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tree_ptr = substring(tree_ptr, 0, tree_ptr -&gt; size - 1);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unref(old);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charT back() const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return fetch(tree_ptr, tree_ptr -&gt; size - 1);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void push_front</w:t>
      </w:r>
      <w:r>
        <w:rPr>
          <w:rFonts w:hint="eastAsia"/>
        </w:rPr>
        <w:t>(charT x)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RopeBase *old = tree_ptr;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lastRenderedPageBreak/>
        <w:tab/>
        <w:t xml:space="preserve">    RopeBase *left;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left = RopeLeaf_from_unowned_char_ptr(&amp;x, 1);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__STL_TRY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  tree_ptr = concat(left, tree_ptr);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  unref(old);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          unref(left);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       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__STL_UNWIND(un</w:t>
      </w:r>
      <w:r>
        <w:rPr>
          <w:rFonts w:hint="eastAsia"/>
        </w:rPr>
        <w:t>ref(left))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void pop_front()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RopeBase *old = tree_ptr;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tree_ptr = substring(tree_ptr, 1, tree_ptr -&gt; size);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unref(old);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charT front() const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return fetch(tree_ptr, 0);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void balance()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RopeBase *old = tree_ptr;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tree_ptr = balance(tree_ptr);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unref(old);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void copy(charT * buffer) const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destroy(buffer, buffer + size());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flatten(tree_ptr, buffer);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This is the copy function from the standard, but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with the arguments reordered to m</w:t>
      </w:r>
      <w:r>
        <w:rPr>
          <w:rFonts w:hint="eastAsia"/>
        </w:rPr>
        <w:t>ake it consistent with the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rest of the interface.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Note that this guaranteed not to compile if the draft standard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order is assumed.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size_type copy(size_type pos, size_type n, charT *buffer) const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size_t sz = size();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size_t len = (po</w:t>
      </w:r>
      <w:r>
        <w:rPr>
          <w:rFonts w:hint="eastAsia"/>
        </w:rPr>
        <w:t>s + n &gt; sz? sz - pos : n);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destroy(buffer, buffer + len);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flatten(tree_ptr, pos, len, buffer);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lastRenderedPageBreak/>
        <w:tab/>
        <w:t xml:space="preserve">    return len;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Print to stdout, exposing structure.  May be useful for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performance debugging.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void dump()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dump(tree_ptr);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</w:t>
      </w:r>
      <w:r>
        <w:rPr>
          <w:rFonts w:hint="eastAsia"/>
        </w:rPr>
        <w:t>/ Convert to 0 terminated string in new allocated memory.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Embedded 0s in the input do not terminate the copy.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const charT * c_str() const;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As above, but lso use the flattened representation as the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the new rope representation.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const charT * r</w:t>
      </w:r>
      <w:r>
        <w:rPr>
          <w:rFonts w:hint="eastAsia"/>
        </w:rPr>
        <w:t>eplace_with_c_str();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Reclaim memory for the c_str generated flattened string.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Intentionally undocumented, since it's hard to say when this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is safe for multiple threads.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void delete_c_str ()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if (0 == tree_ptr) return;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if (RopeBase:</w:t>
      </w:r>
      <w:r>
        <w:rPr>
          <w:rFonts w:hint="eastAsia"/>
        </w:rPr>
        <w:t>:leaf == tree_ptr -&gt; tag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&amp;&amp; ((RopeLeaf *)tree_ptr) -&gt; data == tree_ptr -&gt; c_string)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// Representation shared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return;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ab/>
        <w:t xml:space="preserve">    ifndef __GC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  tree_ptr -&gt; free_c_string();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ab/>
        <w:t xml:space="preserve">    endif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tree_ptr -&gt; c_string = 0;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charT operator[] (size</w:t>
      </w:r>
      <w:r>
        <w:rPr>
          <w:rFonts w:hint="eastAsia"/>
        </w:rPr>
        <w:t>_type pos) const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return fetch(tree_ptr, pos);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charT at(size_type pos) const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// if (pos &gt;= size()) throw out_of_range;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return (*this)[pos];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const_iterator begin() const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return(const_iterator(tree_ptr, 0));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An easy w</w:t>
      </w:r>
      <w:r>
        <w:rPr>
          <w:rFonts w:hint="eastAsia"/>
        </w:rPr>
        <w:t xml:space="preserve">ay to get a const iterator from a non-const </w:t>
      </w:r>
      <w:r>
        <w:rPr>
          <w:rFonts w:hint="eastAsia"/>
        </w:rPr>
        <w:lastRenderedPageBreak/>
        <w:t>container.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const_iterator const_begin() const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return(const_iterator(tree_ptr, 0));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const_iterator end() const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return(const_iterator(tree_ptr, size()));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const_iterator const_end() const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return(const_iterator(tree_ptr, size()));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size_type size() const { 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return(0 == tree_ptr? 0 : tree_ptr -&gt; size);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size_type length() const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return size();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size_type max_size() const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return min_len[RopeBase::max_rope_dep</w:t>
      </w:r>
      <w:r>
        <w:rPr>
          <w:rFonts w:hint="eastAsia"/>
        </w:rPr>
        <w:t>th-1] - 1;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//  Guarantees that the result can be sufficirntly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//  balanced.  Longer ropes will probably still work,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//  but it's harder to make guarantees.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     ifdef __STL_CLASS_PARTIAL_SPECIALIZATION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    typedef reverse_iterator&lt;c</w:t>
      </w:r>
      <w:r>
        <w:rPr>
          <w:rFonts w:hint="eastAsia"/>
        </w:rPr>
        <w:t>onst_iterator&gt; const_reverse_iterator;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     else /* __STL_CLASS_PARTIAL_SPECIALIZATION */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typedef reverse_iterator&lt;const_iterator, value_type, const_reference,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difference_type&gt;  const_reverse_iterator;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     endif /* __STL_CLASS_PARTIAL_SPECIALIZATI</w:t>
      </w:r>
      <w:r>
        <w:rPr>
          <w:rFonts w:hint="eastAsia"/>
        </w:rPr>
        <w:t xml:space="preserve">ON */ 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const_reverse_iterator rbegin() const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return const_reverse_iterator(end());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const_reverse_iterator const_rbegin() const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return const_reverse_iterator(end());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const_reverse_iterator rend() const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return const_reverse_i</w:t>
      </w:r>
      <w:r>
        <w:rPr>
          <w:rFonts w:hint="eastAsia"/>
        </w:rPr>
        <w:t>terator(begin());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lastRenderedPageBreak/>
        <w:tab/>
        <w:t>const_reverse_iterator const_rend() const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return const_reverse_iterator(begin());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friend rope&lt;charT,Alloc&gt;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    operator+ __STL_NULL_TMPL_ARGS (const rope&lt;charT,Alloc&gt; &amp;left,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                                    con</w:t>
      </w:r>
      <w:r>
        <w:rPr>
          <w:rFonts w:hint="eastAsia"/>
        </w:rPr>
        <w:t>st rope&lt;charT,Alloc&gt; &amp;right);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friend rope&lt;charT,Alloc&gt;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    operator+ __STL_NULL_TMPL_ARGS (const rope&lt;charT,Alloc&gt; &amp;left,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                                    const charT* right);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friend rope&lt;charT,Alloc&gt;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    operator+ __STL_NULL_TMPL_ARGS</w:t>
      </w:r>
      <w:r>
        <w:rPr>
          <w:rFonts w:hint="eastAsia"/>
        </w:rPr>
        <w:t xml:space="preserve"> (const rope&lt;charT,Alloc&gt; &amp;left,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                                    charT right);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The symmetric cases are intentionally omitted, since they're presumed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to be less common, and we don't handle them as well.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// The following should really be </w:t>
      </w:r>
      <w:r>
        <w:rPr>
          <w:rFonts w:hint="eastAsia"/>
        </w:rPr>
        <w:t>templatized.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The first argument should be an input iterator or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forward iterator with value_type charT.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rope&amp; append(const charT* iter, size_t n)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RopeBase* result = destr_concat_char_iter(tree_ptr, iter, n);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unref(tree_ptr);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tree_p</w:t>
      </w:r>
      <w:r>
        <w:rPr>
          <w:rFonts w:hint="eastAsia"/>
        </w:rPr>
        <w:t>tr = result;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return *this;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rope&amp; append(const charT* c_string)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size_t len = char_ptr_len(c_string);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append(c_string, len);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return(*this);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rope&amp; append(const charT* s, const charT* e)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RopeBase* result =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destr_concat</w:t>
      </w:r>
      <w:r>
        <w:rPr>
          <w:rFonts w:hint="eastAsia"/>
        </w:rPr>
        <w:t>_char_iter(tree_ptr, s, e - s);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unref(tree_ptr);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tree_ptr = result;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return *this;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lastRenderedPageBreak/>
        <w:tab/>
        <w:t>rope&amp; append(const_iterator s, const_iterator e)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__stl_assert(s.root == e.root);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self_destruct_ptr appendee(substring(s.root, s.current_pos,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e.current_pos));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RopeBase* result = concat(tree_ptr, (RopeBase *)appendee);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unref(tree_ptr);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tree_ptr = result;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return *this;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rope&amp; append(charT c)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RopeBase* result = destr_concat_char_iter(tree_ptr, &amp;c, 1);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unref</w:t>
      </w:r>
      <w:r>
        <w:rPr>
          <w:rFonts w:hint="eastAsia"/>
        </w:rPr>
        <w:t>(tree_ptr);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tree_ptr = result;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return *this;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rope&amp; append() { return append(charT()); 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rope&amp; append(const rope&amp; y)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RopeBase* result = concat(tree_ptr, y.tree_ptr);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unref(tree_ptr);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tree_ptr = result;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return *this;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rope&amp; append(size_t n, charT c)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rope&lt;charT,Alloc&gt; last(n, c);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return append(last);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void swap(rope&amp; b)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RopeBase * tmp = tree_ptr;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tree_ptr = b.tree_ptr;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b.tree_ptr = tmp;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protected: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Result is included in ref</w:t>
      </w:r>
      <w:r>
        <w:rPr>
          <w:rFonts w:hint="eastAsia"/>
        </w:rPr>
        <w:t>count.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static RopeBase * replace(RopeBase *old, size_t pos1,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size_t pos2, RopeBase *r)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if (0 == old) { ref(r); return r;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self_destruct_ptr left(substring(old, 0, pos1));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self_destruct_ptr right(substring(old, pos2, old -&gt; size));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RopeBase * result;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if (0 == r)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result = concat(left, right);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} else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self_destruct_ptr left_result(concat(left, r));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result = concat(left_result, right);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return result;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public: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void insert(size_t p, const rope&amp;</w:t>
      </w:r>
      <w:r>
        <w:rPr>
          <w:rFonts w:hint="eastAsia"/>
        </w:rPr>
        <w:t xml:space="preserve"> r)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RopeBase * result = replace(tree_ptr, p, p,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r.tree_ptr);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unref(tree_ptr);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tree_ptr = result;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void insert(size_t p, size_t n, charT c)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rope&lt;charT,Alloc&gt; r(n,c);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insert(p, r);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void insert(size_t p, const</w:t>
      </w:r>
      <w:r>
        <w:rPr>
          <w:rFonts w:hint="eastAsia"/>
        </w:rPr>
        <w:t xml:space="preserve"> charT * i, size_t n)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self_destruct_ptr left(substring(tree_ptr, 0, p));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self_destruct_ptr right(substring(tree_ptr, p, size()));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self_destruct_ptr left_result(concat_char_iter(left, i, n));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RopeBase * result =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concat(left_result,</w:t>
      </w:r>
      <w:r>
        <w:rPr>
          <w:rFonts w:hint="eastAsia"/>
        </w:rPr>
        <w:t xml:space="preserve"> right);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unref(tree_ptr);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tree_ptr = result;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void insert(size_t p, const charT * c_string)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insert(p, c_string, char_ptr_len(c_string));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void insert(size_t p, charT c)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insert(p, &amp;c, 1);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void insert(size_t p)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cha</w:t>
      </w:r>
      <w:r>
        <w:rPr>
          <w:rFonts w:hint="eastAsia"/>
        </w:rPr>
        <w:t>rT c = charT();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insert(p, &amp;c, 1);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void insert(size_t p, const charT *i, const charT *j)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rope r(i, j);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lastRenderedPageBreak/>
        <w:tab/>
        <w:t xml:space="preserve">    insert(p, r);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void insert(size_t p, const const_iterator&amp; i,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const const_iterator&amp; j)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rope r(i, j);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insert</w:t>
      </w:r>
      <w:r>
        <w:rPr>
          <w:rFonts w:hint="eastAsia"/>
        </w:rPr>
        <w:t>(p, r);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void insert(size_t p, const iterator&amp; i,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const iterator&amp; j)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rope r(i, j);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insert(p, r);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(position, length) versions of replace operations: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void replace(size_t p, size_t n, const rope&amp; r)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RopeBase * result </w:t>
      </w:r>
      <w:r>
        <w:rPr>
          <w:rFonts w:hint="eastAsia"/>
        </w:rPr>
        <w:t>= replace(tree_ptr, p, p + n,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r.tree_ptr);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unref(tree_ptr);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tree_ptr = result;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void replace(size_t p, size_t n, const charT *i, size_t i_len)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rope r(i, i_len);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replace(p, n, r);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void replace(size_t p, size_t n, c</w:t>
      </w:r>
      <w:r>
        <w:rPr>
          <w:rFonts w:hint="eastAsia"/>
        </w:rPr>
        <w:t>harT c)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rope r(c);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replace(p, n, r);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void replace(size_t p, size_t n, const charT *c_string)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rope r(c_string);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replace(p, n, r);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void replace(size_t p, size_t n, const charT *i, const charT *j)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rope r(i, j);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re</w:t>
      </w:r>
      <w:r>
        <w:rPr>
          <w:rFonts w:hint="eastAsia"/>
        </w:rPr>
        <w:t>place(p, n, r);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void replace(size_t p, size_t n,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     const const_iterator&amp; i, const const_iterator&amp; j)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rope r(i, j);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lastRenderedPageBreak/>
        <w:tab/>
        <w:t xml:space="preserve">    replace(p, n, r);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void replace(size_t p, size_t n,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     const iterator&amp; i, const iterator&amp; j)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rope r(i, j</w:t>
      </w:r>
      <w:r>
        <w:rPr>
          <w:rFonts w:hint="eastAsia"/>
        </w:rPr>
        <w:t>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replace(p, n, r);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Single character variants: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void replace(size_t p, charT c)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iterator i(this, p);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*i = c;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void replace(size_t p, const rope&amp; r)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replace(p, 1, r);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void replace(size_t p, const charT *i, size_t i_</w:t>
      </w:r>
      <w:r>
        <w:rPr>
          <w:rFonts w:hint="eastAsia"/>
        </w:rPr>
        <w:t>len)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replace(p, 1, i, i_len);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void replace(size_t p, const charT *c_string)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replace(p, 1, c_string);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void replace(size_t p, const charT *i, const charT *j)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replace(p, 1, i, j);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void replace(size_t p, const const_iterator</w:t>
      </w:r>
      <w:r>
        <w:rPr>
          <w:rFonts w:hint="eastAsia"/>
        </w:rPr>
        <w:t>&amp; i,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const const_iterator&amp; j)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replace(p, 1, i, j);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void replace(size_t p, const iterator&amp; i,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const iterator&amp; j)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replace(p, 1, i, j);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Erase, (position, size) variant.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void erase(size_t p, size_t n)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Rope</w:t>
      </w:r>
      <w:r>
        <w:rPr>
          <w:rFonts w:hint="eastAsia"/>
        </w:rPr>
        <w:t>Base * result = replace(tree_ptr, p, p + n, 0);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unref(tree_ptr);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tree_ptr = result;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Erase, single character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lastRenderedPageBreak/>
        <w:tab/>
        <w:t>void erase(size_t p)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erase(p, p + 1);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// Insert, iterator variants.  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iterator insert(const iterator&amp; p, const rope&amp;</w:t>
      </w:r>
      <w:r>
        <w:rPr>
          <w:rFonts w:hint="eastAsia"/>
        </w:rPr>
        <w:t xml:space="preserve"> r)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{ insert(p.index(), r); return p;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iterator insert(const iterator&amp; p, size_t n, charT c)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{ insert(p.index(), n, c); return p;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iterator insert(const iterator&amp; p, charT c) 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{ insert(p.index(), c); return p;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iterator insert(const iterator&amp; p</w:t>
      </w:r>
      <w:r>
        <w:rPr>
          <w:rFonts w:hint="eastAsia"/>
        </w:rPr>
        <w:t xml:space="preserve"> ) 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{ insert(p.index()); return p;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iterator insert(const iterator&amp; p, const charT *c_string) 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{ insert(p.index(), c_string); return p;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iterator insert(const iterator&amp; p, const charT *i, size_t n)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{ insert(p.index(), i, n); return p;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iterator</w:t>
      </w:r>
      <w:r>
        <w:rPr>
          <w:rFonts w:hint="eastAsia"/>
        </w:rPr>
        <w:t xml:space="preserve"> insert(const iterator&amp; p, const charT *i, const charT *j)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{ insert(p.index(), i, j);  return p;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iterator insert(const iterator&amp; p,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const const_iterator&amp; i, const const_iterator&amp; j)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{ insert(p.index(), i, j); return p;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iterator insert(const it</w:t>
      </w:r>
      <w:r>
        <w:rPr>
          <w:rFonts w:hint="eastAsia"/>
        </w:rPr>
        <w:t>erator&amp; p,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const iterator&amp; i, const iterator&amp; j)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{ insert(p.index(), i, j); return p; 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Replace, range variants.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void replace(const iterator&amp; p, const iterator&amp; q,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     const rope&amp; r)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{ replace(p.index(), q.index() - p.index(), r);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void r</w:t>
      </w:r>
      <w:r>
        <w:rPr>
          <w:rFonts w:hint="eastAsia"/>
        </w:rPr>
        <w:t>eplace(const iterator&amp; p, const iterator&amp; q, charT c)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{ replace(p.index(), q.index() - p.index(), c);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void replace(const iterator&amp; p, const iterator&amp; q,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     const charT * c_string)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{ replace(p.index(), q.index() - p.index(), c_string);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void re</w:t>
      </w:r>
      <w:r>
        <w:rPr>
          <w:rFonts w:hint="eastAsia"/>
        </w:rPr>
        <w:t>place(const iterator&amp; p, const iterator&amp; q,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     const charT *i, size_t n)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{ replace(p.index(), q.index() - p.index(), i, n);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void replace(const iterator&amp; p, const iterator&amp; q,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     const charT *i, const charT *j)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{ replace(p.index(), q.index() </w:t>
      </w:r>
      <w:r>
        <w:rPr>
          <w:rFonts w:hint="eastAsia"/>
        </w:rPr>
        <w:t>- p.index(), i, j);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void replace(const iterator&amp; p, const iterator&amp; q,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     const const_iterator&amp; i, const const_iterator&amp; j)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{ replace(p.index(), q.index() - p.index(), i, j);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void replace(const iterator&amp; p, const iterator&amp; q,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     const itera</w:t>
      </w:r>
      <w:r>
        <w:rPr>
          <w:rFonts w:hint="eastAsia"/>
        </w:rPr>
        <w:t>tor&amp; i, const iterator&amp; j)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{ replace(p.index(), q.index() - p.index(), i, j); 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lastRenderedPageBreak/>
        <w:tab/>
        <w:t>// Replace, iterator variants.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void replace(const iterator&amp; p, const rope&amp; r)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{ replace(p.index(), r);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void replace(const iterator&amp; p, charT c)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{ replace(p.index(),</w:t>
      </w:r>
      <w:r>
        <w:rPr>
          <w:rFonts w:hint="eastAsia"/>
        </w:rPr>
        <w:t xml:space="preserve"> c);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void replace(const iterator&amp; p, const charT * c_string)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{ replace(p.index(), c_string);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void replace(const iterator&amp; p, const charT *i, size_t n)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{ replace(p.index(), i, n);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void replace(const iterator&amp; p, const charT *i, const charT *j)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{ replace(p.index(), i, j);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void replace(const iterator&amp; p, const_iterator i, const_iterator j)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{ replace(p.index(), i, j);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void replace(const iterator&amp; p, iterator i, iterator j)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{ replace(p.index(), i, j); 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// Iterator and range variants o</w:t>
      </w:r>
      <w:r>
        <w:rPr>
          <w:rFonts w:hint="eastAsia"/>
        </w:rPr>
        <w:t>f erase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iterator erase(const iterator &amp;p, const iterator &amp;q)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        size_t p_index = p.index();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        erase(p_index, q.index() - p_index);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        return iterator(this, p_index);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   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    iterator erase(const iterator &amp;p)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</w:rPr>
        <w:t xml:space="preserve">       size_t p_index = p.index();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        erase(p_index, 1);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        return iterator(this, p_index);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    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rope substr(size_t start, size_t len = 1) const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return rope&lt;charT,Alloc&gt;(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substring(tree_ptr, start, start + len));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rop</w:t>
      </w:r>
      <w:r>
        <w:rPr>
          <w:rFonts w:hint="eastAsia"/>
        </w:rPr>
        <w:t>e substr(iterator start, iterator end) const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return rope&lt;charT,Alloc&gt;(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substring(tree_ptr, start.index(), end.index()));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rope substr(iterator start) const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size_t pos = start.index();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return rope&lt;charT,Alloc&gt;(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substring(tree_p</w:t>
      </w:r>
      <w:r>
        <w:rPr>
          <w:rFonts w:hint="eastAsia"/>
        </w:rPr>
        <w:t>tr, pos, pos + 1));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rope substr(const_iterator start, const_iterator end) const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// This might eventually take advantage of the cache in the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lastRenderedPageBreak/>
        <w:tab/>
        <w:t xml:space="preserve">    // iterator.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return rope&lt;charT,Alloc&gt;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(substring(tree_ptr, start.index(), end.index()));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rope&lt;charT,Alloc&gt; substr(const_iterator start)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size_t pos = start.index();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return rope&lt;charT,Alloc&gt;(substring(tree_ptr, pos, pos + 1));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size_type find(charT c, size_type pos = 0) const;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size_type find(charT *s, size_type pos = 0) const</w:t>
      </w:r>
      <w:r>
        <w:rPr>
          <w:rFonts w:hint="eastAsia"/>
        </w:rPr>
        <w:t xml:space="preserve">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const_iterator result = search(const_begin() + pos, const_end(),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s, s + char_ptr_len(s));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return result.index();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iterator mutable_begin()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return(iterator(this, 0));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iterator mutable_end()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return(iterator(this, s</w:t>
      </w:r>
      <w:r>
        <w:rPr>
          <w:rFonts w:hint="eastAsia"/>
        </w:rPr>
        <w:t>ize()));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     ifdef __STL_CLASS_PARTIAL_SPECIALIZATION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    typedef reverse_iterator&lt;iterator&gt; reverse_iterator;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     else /* __STL_CLASS_PARTIAL_SPECIALIZATION */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typedef reverse_iterator&lt;iterator, value_type, reference,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difference_type&gt;  r</w:t>
      </w:r>
      <w:r>
        <w:rPr>
          <w:rFonts w:hint="eastAsia"/>
        </w:rPr>
        <w:t>everse_iterator;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#     endif /* __STL_CLASS_PARTIAL_SPECIALIZATION */ 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reverse_iterator mutable_rbegin()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return reverse_iterator(mutable_end());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reverse_iterator mutable_rend()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return reverse_iterator(mutable_begin());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reference m</w:t>
      </w:r>
      <w:r>
        <w:rPr>
          <w:rFonts w:hint="eastAsia"/>
        </w:rPr>
        <w:t>utable_reference_at(size_type pos)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return reference(this, pos);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ab/>
        <w:t>ifdef __STD_STUFF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reference operator[] (size_type pos)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return charT_ref_proxy(this, pos);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lastRenderedPageBreak/>
        <w:tab/>
        <w:t xml:space="preserve">    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reference at(size_type pos)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// if (pos &gt;= size()) throw out_of_</w:t>
      </w:r>
      <w:r>
        <w:rPr>
          <w:rFonts w:hint="eastAsia"/>
        </w:rPr>
        <w:t>range;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return (*this)[pos];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void resize(size_type n, charT c) {}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void resize(size_type n) {}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void reserve(size_type res_arg = 0) {}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size_type capacity() const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return max_size();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// Stuff below this line is dange</w:t>
      </w:r>
      <w:r>
        <w:rPr>
          <w:rFonts w:hint="eastAsia"/>
        </w:rPr>
        <w:t>rous because it's error prone.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// I would really like to get rid of it.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// copy function with funny arg ordering.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  size_type copy(charT *buffer, size_type n, size_type pos = 0)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const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return copy(pos, n, buffer);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  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ite</w:t>
      </w:r>
      <w:r>
        <w:rPr>
          <w:rFonts w:hint="eastAsia"/>
        </w:rPr>
        <w:t>rator end() { return mutable_end(); 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iterator begin() { return mutable_begin(); 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reverse_iterator rend() { return mutable_rend(); 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reverse_iterator rbegin() { return mutable_rbegin(); 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ab/>
        <w:t>else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const_iterator end() { return const</w:t>
      </w:r>
      <w:r>
        <w:rPr>
          <w:rFonts w:hint="eastAsia"/>
        </w:rPr>
        <w:t>_end(); 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const_iterator begin() { return const_begin(); 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const_reverse_iterator rend() { return const_rend();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const_reverse_iterator rbegin() { return const_rbegin(); 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ab/>
        <w:t>endif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};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template &lt;class charT, class Alloc&gt;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inline bool </w:t>
      </w:r>
      <w:r>
        <w:rPr>
          <w:rFonts w:hint="eastAsia"/>
        </w:rPr>
        <w:t>operator== (const __rope_const_iterator&lt;charT,Alloc&gt; &amp; x,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  <w:t>const __rope_const_iterator&lt;charT,Alloc&gt; &amp; y)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return (x.current_pos == y.current_pos &amp;&amp; x.root == y.root);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template &lt;class charT, class Alloc&gt;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inline bool operator&lt; (const __rope_const_iter</w:t>
      </w:r>
      <w:r>
        <w:rPr>
          <w:rFonts w:hint="eastAsia"/>
        </w:rPr>
        <w:t>ator&lt;charT,Alloc&gt; &amp; x,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       const __rope_const_iterator&lt;charT,Alloc&gt; &amp; y)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return (x.current_pos &lt; y.current_pos);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template &lt;class charT, class Alloc&gt;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inline ptrdiff_t operator-(const __rope_const_iterator&lt;charT,Alloc&gt; &amp; x,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const __rope_cons</w:t>
      </w:r>
      <w:r>
        <w:rPr>
          <w:rFonts w:hint="eastAsia"/>
        </w:rPr>
        <w:t>t_iterator&lt;charT,Alloc&gt; &amp; y)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return x.current_pos - y.current_pos;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template &lt;class charT, class Alloc&gt;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inline __rope_const_iterator&lt;charT,Alloc&gt;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operator-(const __rope_const_iterator&lt;charT,Alloc&gt; &amp; x,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ptrdiff_t n)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return __rope_const_iterator&lt;c</w:t>
      </w:r>
      <w:r>
        <w:rPr>
          <w:rFonts w:hint="eastAsia"/>
        </w:rPr>
        <w:t>harT,Alloc&gt;(x.root, x.current_pos - n);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template &lt;class charT, class Alloc&gt;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inline __rope_const_iterator&lt;charT,Alloc&gt;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operator+(const __rope_const_iterator&lt;charT,Alloc&gt; &amp; x,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ptrdiff_t n)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return __rope_const_iterator&lt;charT,Alloc&gt;(x.root, x.current_</w:t>
      </w:r>
      <w:r>
        <w:rPr>
          <w:rFonts w:hint="eastAsia"/>
        </w:rPr>
        <w:t>pos + n);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template &lt;class charT, class Alloc&gt;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inline __rope_const_iterator&lt;charT,Alloc&gt;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operator+(ptrdiff_t n,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const __rope_const_iterator&lt;charT,Alloc&gt; &amp; x)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return __rope_const_iterator&lt;charT,Alloc&gt;(x.root, x.current_pos + n);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template &lt;class c</w:t>
      </w:r>
      <w:r>
        <w:rPr>
          <w:rFonts w:hint="eastAsia"/>
        </w:rPr>
        <w:t>harT, class Alloc&gt;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inline bool operator== (const __rope_iterator&lt;charT,Alloc&gt; &amp; x,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const __rope_iterator&lt;charT,Alloc&gt; &amp; y)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return (x.current_pos == y.current_pos &amp;&amp; x.root_rope == y.root_rope);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lastRenderedPageBreak/>
        <w:t>template &lt;class charT, class Alloc&gt;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inline bool opera</w:t>
      </w:r>
      <w:r>
        <w:rPr>
          <w:rFonts w:hint="eastAsia"/>
        </w:rPr>
        <w:t>tor&lt; (const __rope_iterator&lt;charT,Alloc&gt; &amp; x,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const __rope_iterator&lt;charT,Alloc&gt; &amp; y)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return (x.current_pos &lt; y.current_pos);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template &lt;class charT, class Alloc&gt;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inline ptrdiff_t operator-(const __rope_iterator&lt;charT,Alloc&gt; &amp; x,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const __rope</w:t>
      </w:r>
      <w:r>
        <w:rPr>
          <w:rFonts w:hint="eastAsia"/>
        </w:rPr>
        <w:t>_iterator&lt;charT,Alloc&gt; &amp; y)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return x.current_pos - y.current_pos;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template &lt;class charT, class Alloc&gt;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inline __rope_iterator&lt;charT,Alloc&gt;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operator-(const __rope_iterator&lt;charT,Alloc&gt; &amp; x,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ptrdiff_t n)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return __rope_iterator&lt;charT,Alloc&gt;(x.root_</w:t>
      </w:r>
      <w:r>
        <w:rPr>
          <w:rFonts w:hint="eastAsia"/>
        </w:rPr>
        <w:t>rope, x.current_pos - n);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template &lt;class charT, class Alloc&gt;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inline __rope_iterator&lt;charT,Alloc&gt;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operator+(const __rope_iterator&lt;charT,Alloc&gt; &amp; x,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ptrdiff_t n)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return __rope_iterator&lt;charT,Alloc&gt;(x.root_rope, x.current_pos + n);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template &lt;clas</w:t>
      </w:r>
      <w:r>
        <w:rPr>
          <w:rFonts w:hint="eastAsia"/>
        </w:rPr>
        <w:t>s charT, class Alloc&gt;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inline __rope_iterator&lt;charT,Alloc&gt;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operator+(ptrdiff_t n,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const __rope_iterator&lt;charT,Alloc&gt; &amp; x)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return __rope_iterator&lt;charT,Alloc&gt;(x.root_rope, x.current_pos + n);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template &lt;class charT, class Alloc&gt;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inline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rope&lt;charT,All</w:t>
      </w:r>
      <w:r>
        <w:rPr>
          <w:rFonts w:hint="eastAsia"/>
        </w:rPr>
        <w:t>oc&gt;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operator+ (const rope&lt;charT,Alloc&gt; &amp;left,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const rope&lt;charT,Alloc&gt; &amp;right)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return rope&lt;charT,Alloc&gt;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(rope&lt;charT,Alloc&gt;::concat(left.tree_ptr, right.tree_ptr));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// Inlining this should make it possible to keep left and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// right in reg</w:t>
      </w:r>
      <w:r>
        <w:rPr>
          <w:rFonts w:hint="eastAsia"/>
        </w:rPr>
        <w:t>isters.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template &lt;class charT, class Alloc&gt;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inline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rope&lt;charT,Alloc&gt;&amp;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operator+= (rope&lt;charT,Alloc&gt; &amp;left,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const rope&lt;charT,Alloc&gt; &amp;right)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left.append(right);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return left;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template &lt;class charT, class Alloc&gt;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inline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rope&lt;charT,Alloc&gt;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op</w:t>
      </w:r>
      <w:r>
        <w:rPr>
          <w:rFonts w:hint="eastAsia"/>
        </w:rPr>
        <w:t>erator+ (const rope&lt;charT,Alloc&gt; &amp;left,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const charT* right)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size_t rlen = rope&lt;charT,Alloc&gt;::char_ptr_len(right);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return rope&lt;charT,Alloc&gt;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(rope&lt;charT,Alloc&gt;::concat_char_iter(left.tree_ptr, right, rlen)); 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template &lt;class charT, class</w:t>
      </w:r>
      <w:r>
        <w:rPr>
          <w:rFonts w:hint="eastAsia"/>
        </w:rPr>
        <w:t xml:space="preserve"> Alloc&gt;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inline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rope&lt;charT,Alloc&gt;&amp;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operator+= (rope&lt;charT,Alloc&gt; &amp;left,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 xml:space="preserve">    const charT* right)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left.append(right);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return left;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template &lt;class charT, class Alloc&gt;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inline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rope&lt;charT,Alloc&gt;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operator+ (const rope&lt;charT,Alloc&gt; &amp;left, charT right</w:t>
      </w:r>
      <w:r>
        <w:rPr>
          <w:rFonts w:hint="eastAsia"/>
        </w:rPr>
        <w:t>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return rope&lt;charT,Alloc&gt;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(rope&lt;charT,Alloc&gt;::concat_char_iter(left.tree_ptr, &amp;right, 1));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template &lt;class charT, class Alloc&gt;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inline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rope&lt;charT,Alloc&gt;&amp;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operator+= (rope&lt;charT,Alloc&gt; &amp;left, charT right)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left.append(right);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return left</w:t>
      </w:r>
      <w:r>
        <w:rPr>
          <w:rFonts w:hint="eastAsia"/>
        </w:rPr>
        <w:t>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template &lt;class charT, class Alloc&gt;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lastRenderedPageBreak/>
        <w:t>bool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operator&lt; (const rope&lt;charT,Alloc&gt; &amp;left, const rope&lt;charT,Alloc&gt; &amp;right)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return left.compare(right) &lt; 0;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template &lt;class charT, class Alloc&gt;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bool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operator== (const rope&lt;charT,Alloc&gt; &amp;left, const rope</w:t>
      </w:r>
      <w:r>
        <w:rPr>
          <w:rFonts w:hint="eastAsia"/>
        </w:rPr>
        <w:t>&lt;charT,Alloc&gt; &amp;right)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return left.compare(right) == 0;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template &lt;class charT, class Alloc&gt;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inline bool operator== (const __rope_charT_ptr_proxy&lt;charT,Alloc&gt; &amp; x,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const __rope_charT_ptr_proxy&lt;charT,Alloc&gt; &amp; y)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  <w:t>return (x.pos == y.pos &amp;&amp; x.root</w:t>
      </w:r>
      <w:r>
        <w:rPr>
          <w:rFonts w:hint="eastAsia"/>
        </w:rPr>
        <w:t xml:space="preserve"> == y.root);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template&lt;class charT, class Alloc&gt;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ostream&amp; operator&lt;&lt; (ostream&amp; o, const rope&lt;charT, Alloc&gt;&amp; r);        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ab/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typedef rope&lt;char, __ALLOC&gt; crope;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typedef rope&lt;wchar_t, __ALLOC&gt; wrope;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inline crope::reference __mutable_reference_at(crope&amp; c, s</w:t>
      </w:r>
      <w:r>
        <w:rPr>
          <w:rFonts w:hint="eastAsia"/>
        </w:rPr>
        <w:t>ize_t i)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return c.mutable_reference_at(i);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inline wrope::reference __mutable_reference_at(wrope&amp; c, size_t i)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return c.mutable_reference_at(i);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#ifdef __STL_FUNCTION_TMPL_PARTIAL_ORDER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template &lt;class charT, class Alloc&gt;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inline void swap</w:t>
      </w:r>
      <w:r>
        <w:rPr>
          <w:rFonts w:hint="eastAsia"/>
        </w:rPr>
        <w:t>(rope&lt;charT, Alloc&gt;&amp; x, rope&lt;charT, Alloc&gt;&amp; y)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x.swap(y);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#else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inline void swap(crope x, crope y) { x.swap(y);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inline void swap(wrope x, wrope y) { x.swap(y); }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#endif /* __STL_FUNCTION_TMPL_PARTIAL_ORDER */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// Hash functions should probably b</w:t>
      </w:r>
      <w:r>
        <w:rPr>
          <w:rFonts w:hint="eastAsia"/>
        </w:rPr>
        <w:t>e revisited later: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__STL_TEMPLATE_NULL struct hash&lt;crope&gt;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size_t operator()(const crope&amp; str) const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size_t sz = str.size();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if (0 == sz) return 0;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return 13*str[0] + 5*str[sz - 1] + sz;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};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__STL_TEMPLATE_NULL struct hash&lt;wrope&gt;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size_t operator()(const wrope&amp; str) const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size_t sz = str.size();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if (0 == sz) return 0;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  return 13*str[0] + 5*str[sz - 1] + sz;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};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#if defined(__sgi) &amp;&amp; !defined(__GNUC__) &amp;&amp; (_MIPS_SIM != _MIPS_SIM_ABI32)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#pragma reset woff 1174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>endif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__STL_END_NAMESPACE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 include &lt;ropeimpl.h&gt;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# endif /* __SGI_STL_INTERNAL_ROPE_H */</w:t>
      </w:r>
    </w:p>
    <w:p w:rsidR="00000000" w:rsidRDefault="00282628">
      <w:pPr>
        <w:pStyle w:val="ALT-L"/>
        <w:rPr>
          <w:rFonts w:hint="eastAsia"/>
        </w:rPr>
      </w:pP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// Local Variables: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// mode:C++</w:t>
      </w:r>
    </w:p>
    <w:p w:rsidR="00000000" w:rsidRDefault="00282628">
      <w:pPr>
        <w:pStyle w:val="ALT-L"/>
        <w:rPr>
          <w:rFonts w:hint="eastAsia"/>
        </w:rPr>
      </w:pPr>
      <w:r>
        <w:rPr>
          <w:rFonts w:hint="eastAsia"/>
        </w:rPr>
        <w:t>// End:</w:t>
      </w:r>
    </w:p>
    <w:p w:rsidR="00000000" w:rsidRDefault="00282628">
      <w:pPr>
        <w:pStyle w:val="a"/>
      </w:pPr>
    </w:p>
    <w:sectPr w:rsidR="00000000">
      <w:headerReference w:type="even" r:id="rId7"/>
      <w:headerReference w:type="default" r:id="rId8"/>
      <w:footerReference w:type="even" r:id="rId9"/>
      <w:footerReference w:type="default" r:id="rId10"/>
      <w:pgSz w:w="11906" w:h="16838" w:code="9"/>
      <w:pgMar w:top="3175" w:right="2552" w:bottom="2722" w:left="2552" w:header="2381" w:footer="2268" w:gutter="0"/>
      <w:pgNumType w:start="1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282628">
      <w:pPr>
        <w:spacing w:line="240" w:lineRule="auto"/>
      </w:pPr>
      <w:r>
        <w:separator/>
      </w:r>
    </w:p>
  </w:endnote>
  <w:endnote w:type="continuationSeparator" w:id="0">
    <w:p w:rsidR="00000000" w:rsidRDefault="00282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PMingLiU">
    <w:altName w:val="Microsoft JhengHei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華康粗圓體">
    <w:charset w:val="88"/>
    <w:family w:val="modern"/>
    <w:pitch w:val="fixed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charset w:val="88"/>
    <w:family w:val="modern"/>
    <w:pitch w:val="fixed"/>
    <w:sig w:usb0="00000001" w:usb1="08080000" w:usb2="00000010" w:usb3="00000000" w:csb0="00100000" w:csb1="00000000"/>
  </w:font>
  <w:font w:name="MingLiU">
    <w:altName w:val="Microsoft JhengHei"/>
    <w:panose1 w:val="02010609000101010101"/>
    <w:charset w:val="88"/>
    <w:family w:val="modern"/>
    <w:pitch w:val="fixed"/>
    <w:sig w:usb0="00000000" w:usb1="08080000" w:usb2="00000010" w:usb3="00000000" w:csb0="00100000" w:csb1="00000000"/>
  </w:font>
  <w:font w:name="華康細圓體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仿宋體">
    <w:charset w:val="88"/>
    <w:family w:val="modern"/>
    <w:pitch w:val="fixed"/>
    <w:sig w:usb0="00000001" w:usb1="08080000" w:usb2="00000010" w:usb3="00000000" w:csb0="001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華康粗黑體">
    <w:charset w:val="88"/>
    <w:family w:val="modern"/>
    <w:pitch w:val="fixed"/>
    <w:sig w:usb0="00000001" w:usb1="08080000" w:usb2="00000010" w:usb3="00000000" w:csb0="001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華康特粗圓體">
    <w:charset w:val="88"/>
    <w:family w:val="modern"/>
    <w:pitch w:val="fixed"/>
    <w:sig w:usb0="00000001" w:usb1="08080000" w:usb2="00000010" w:usb3="00000000" w:csb0="001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282628">
    <w:pPr>
      <w:pStyle w:val="af5"/>
      <w:ind w:left="-1701" w:firstLine="1701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282628">
    <w:pPr>
      <w:pStyle w:val="af5"/>
      <w:tabs>
        <w:tab w:val="clear" w:pos="8306"/>
        <w:tab w:val="left" w:pos="7920"/>
      </w:tabs>
      <w:ind w:right="16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282628">
      <w:pPr>
        <w:spacing w:line="240" w:lineRule="auto"/>
      </w:pPr>
      <w:r>
        <w:separator/>
      </w:r>
    </w:p>
  </w:footnote>
  <w:footnote w:type="continuationSeparator" w:id="0">
    <w:p w:rsidR="00000000" w:rsidRDefault="00282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282628">
    <w:pPr>
      <w:pStyle w:val="af4"/>
      <w:framePr w:wrap="around" w:vAnchor="text" w:hAnchor="margin" w:xAlign="outside" w:y="1"/>
      <w:rPr>
        <w:rStyle w:val="af6"/>
        <w:sz w:val="17"/>
      </w:rPr>
    </w:pPr>
    <w:r>
      <w:rPr>
        <w:rStyle w:val="af6"/>
        <w:sz w:val="17"/>
      </w:rPr>
      <w:fldChar w:fldCharType="begin"/>
    </w:r>
    <w:r>
      <w:rPr>
        <w:rStyle w:val="af6"/>
        <w:sz w:val="17"/>
      </w:rPr>
      <w:instrText xml:space="preserve">PAGE  </w:instrText>
    </w:r>
    <w:r>
      <w:rPr>
        <w:rStyle w:val="af6"/>
        <w:sz w:val="17"/>
      </w:rPr>
      <w:fldChar w:fldCharType="separate"/>
    </w:r>
    <w:r>
      <w:rPr>
        <w:rStyle w:val="af6"/>
        <w:noProof/>
        <w:sz w:val="17"/>
      </w:rPr>
      <w:t>46</w:t>
    </w:r>
    <w:r>
      <w:rPr>
        <w:rStyle w:val="af6"/>
        <w:sz w:val="17"/>
      </w:rPr>
      <w:fldChar w:fldCharType="end"/>
    </w:r>
  </w:p>
  <w:p w:rsidR="00000000" w:rsidRDefault="00282628">
    <w:pPr>
      <w:pStyle w:val="af4"/>
      <w:pBdr>
        <w:bottom w:val="single" w:sz="6" w:space="5" w:color="auto"/>
      </w:pBdr>
      <w:tabs>
        <w:tab w:val="right" w:pos="-284"/>
        <w:tab w:val="left" w:pos="0"/>
      </w:tabs>
      <w:jc w:val="right"/>
      <w:rPr>
        <w:sz w:val="19"/>
      </w:rPr>
    </w:pP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926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40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552299" id="Line 2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Dh4cu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619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9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432150" id="Line 19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tNT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hZYCRJBz164JKheOF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CdrTU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3120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8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84D44D" id="Line 16" o:spid="_x0000_s1026" style="position:absolute;left:0;text-align:lef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HV8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iBTknSQY8euGQonrn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HHYdXy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00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7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A2D4B7" id="Line 13" o:spid="_x0000_s1026" style="position:absolute;left:0;text-align:lef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6ir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jJMJKkgx49cMlQnLj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b1+oq5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697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6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406272" id="Line 10" o:spid="_x0000_s1026" style="position:absolute;left:0;text-align:lef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FapAt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390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5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F09874" id="Line 7" o:spid="_x0000_s1026" style="position:absolute;left:0;text-align:lef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Locnw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083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4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C79B5A" id="Line 4" o:spid="_x0000_s1026" style="position:absolute;left:0;text-align:left;z-index: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zaM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M7PNoygAgAAmw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3776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573F82" id="Line 1" o:spid="_x0000_s1026" style="position:absolute;left:0;text-align:left;z-index: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dYTnwIAAJs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Fyt1hOfAgAAmw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>&lt;stl_rope.h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769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2" name="Lin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852EB3" id="Line 40" o:spid="_x0000_s1026" style="position:absolute;left:0;text-align:lef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667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1" name="Lin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9DD2B6" id="Line 39" o:spid="_x0000_s1026" style="position:absolute;left:0;text-align:lef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lbGmj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56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0" name="Line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AF55DD" id="Line 38" o:spid="_x0000_s1026" style="position:absolute;left:0;text-align:lef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GjKu+i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462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9" name="Lin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44E739" id="Line 37" o:spid="_x0000_s1026" style="position:absolute;left:0;text-align:lef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uR5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3iywEiSDnr0wCVDSeZ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XwrkeZ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36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8" name="Lin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1E441A" id="Line 36" o:spid="_x0000_s1026" style="position:absolute;left:0;text-align:lef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MJt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257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7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D74893" id="Line 35" o:spid="_x0000_s1026" style="position:absolute;left:0;text-align:lef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E3X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ZKkgx49cMlQMnW1GXqTg0shH7XLrt7Lp/5B1T8Mkqpoidwwz/H50ENc7CLCixBnmB5uWA+f&#10;FQUfsrXKF2rf6M5BQgnQ3vfjMPaD7S2qYXMGJFA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6PBN1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155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6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FDFD9F" id="Line 34" o:spid="_x0000_s1026" style="position:absolute;left:0;text-align:lef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1Cw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05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5" name="Lin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A39C50" id="Line 33" o:spid="_x0000_s1026" style="position:absolute;left:0;text-align:lef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zvm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MMZKkgx49cMlQkrjaDL3JwaWQj9plV+/lU/+g6h8GSVW0RG6Y5/h86CEudhHhRYgzTA83rIfP&#10;ioIP2VrlC7VvdOcgoQRo7/txGPvB9hbVsDlLgFM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BRTzvm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sz w:val="19"/>
      </w:rPr>
      <w:fldChar w:fldCharType="begin"/>
    </w:r>
    <w:r>
      <w:rPr>
        <w:sz w:val="19"/>
      </w:rPr>
      <w:instrText xml:space="preserve"> SUBJECT  \* MERGEFORMAT </w:instrText>
    </w:r>
    <w:r>
      <w:rPr>
        <w:sz w:val="19"/>
      </w:rPr>
      <w:fldChar w:fldCharType="end"/>
    </w:r>
    <w:r>
      <w:rPr>
        <w:sz w:val="19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282628">
    <w:pPr>
      <w:pStyle w:val="af4"/>
      <w:framePr w:wrap="around" w:vAnchor="text" w:hAnchor="margin" w:xAlign="outside" w:y="1"/>
      <w:rPr>
        <w:rStyle w:val="af6"/>
        <w:sz w:val="17"/>
      </w:rPr>
    </w:pPr>
    <w:r>
      <w:rPr>
        <w:rStyle w:val="af6"/>
        <w:sz w:val="17"/>
      </w:rPr>
      <w:fldChar w:fldCharType="begin"/>
    </w:r>
    <w:r>
      <w:rPr>
        <w:rStyle w:val="af6"/>
        <w:sz w:val="17"/>
      </w:rPr>
      <w:instrText xml:space="preserve">PAGE  </w:instrText>
    </w:r>
    <w:r>
      <w:rPr>
        <w:rStyle w:val="af6"/>
        <w:sz w:val="17"/>
      </w:rPr>
      <w:fldChar w:fldCharType="separate"/>
    </w:r>
    <w:r>
      <w:rPr>
        <w:rStyle w:val="af6"/>
        <w:noProof/>
        <w:sz w:val="17"/>
      </w:rPr>
      <w:t>1</w:t>
    </w:r>
    <w:r>
      <w:rPr>
        <w:rStyle w:val="af6"/>
        <w:sz w:val="17"/>
      </w:rPr>
      <w:fldChar w:fldCharType="end"/>
    </w:r>
  </w:p>
  <w:p w:rsidR="00000000" w:rsidRDefault="00282628">
    <w:pPr>
      <w:pStyle w:val="af4"/>
      <w:pBdr>
        <w:bottom w:val="single" w:sz="6" w:space="5" w:color="auto"/>
      </w:pBdr>
      <w:tabs>
        <w:tab w:val="clear" w:pos="8306"/>
        <w:tab w:val="right" w:pos="7200"/>
      </w:tabs>
      <w:jc w:val="both"/>
      <w:rPr>
        <w:sz w:val="16"/>
      </w:rPr>
    </w:pPr>
    <w:r>
      <w:rPr>
        <w:rStyle w:val="ALT-V"/>
      </w:rPr>
      <w:t>&lt;stl_rope.h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950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4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053788" id="Line 32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R3ynwIAAJw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LrdHf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8480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3" name="Lin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DC0607" id="Line 31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7456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2" name="Line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4B3789" id="Line 30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LaLb4S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643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1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02BC2D" id="Line 29" o:spid="_x0000_s1026" style="position:absolute;left:0;text-align:lef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TyLNTJ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540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0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BA9660" id="Line 28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ksOtY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43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9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C8E621" id="Line 27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4fjoAIAAJw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V3+H4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336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8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D2B902" id="Line 26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KoEmoSgAgAAnA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233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7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F27D8A" id="Line 25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BU+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D2bBU+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0288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6" name="Lin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90D1AD" id="Line 23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dbj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P/B1uO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721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5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AA5992" id="Line 20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414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4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80AC21" id="Line 17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107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9C5EFF" id="Line 14" o:spid="_x0000_s1026" style="position:absolute;left:0;text-align:lef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bwng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80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2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C13AF2" id="Line 11" o:spid="_x0000_s1026" style="position:absolute;left:0;text-align:lef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FwbnwIAAJw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49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AC7039" id="Line 8" o:spid="_x0000_s1026" style="position:absolute;left:0;text-align:left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JZZoA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e0SWWaACAACb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185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6E5C63" id="Line 5" o:spid="_x0000_s1026" style="position:absolute;left:0;text-align:left;z-index: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qGBnw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orahgZ8CAACb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87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842158" id="Line 2" o:spid="_x0000_s1026" style="position:absolute;left:0;text-align:left;z-index: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J1ZnbG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sz w:val="16"/>
      </w:rPr>
      <w:fldChar w:fldCharType="begin"/>
    </w:r>
    <w:r>
      <w:rPr>
        <w:sz w:val="16"/>
      </w:rPr>
      <w:instrText xml:space="preserve"> TITLE  \* MERGEFORMAT </w:instrText>
    </w:r>
    <w:r>
      <w:rPr>
        <w:sz w:val="16"/>
      </w:rPr>
      <w:fldChar w:fldCharType="separate"/>
    </w:r>
    <w:r>
      <w:rPr>
        <w:sz w:val="16"/>
      </w:rPr>
      <w:t xml:space="preserve"> </w:t>
    </w:r>
    <w:r>
      <w:rPr>
        <w:sz w:val="16"/>
      </w:rPr>
      <w:fldChar w:fldCharType="end"/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1312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8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8C96A2" id="Line 24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748.45pt" to="592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271ngIAAJs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8240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7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DBDDCF" id="Line 21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93.55pt" to="592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5168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6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A666BE" id="Line 18" o:spid="_x0000_s1026" style="position:absolute;left:0;text-align:lef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748.45pt" to="17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2096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5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C576C0" id="Line 15" o:spid="_x0000_s1026" style="position:absolute;left:0;text-align:lef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93.55pt" to="17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jwg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9024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4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33BE57" id="Line 12" o:spid="_x0000_s1026" style="position:absolute;left:0;text-align:lef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0hZ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DyC0hZoAIAAJs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5952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B399B3" id="Line 9" o:spid="_x0000_s1026" style="position:absolute;left:0;text-align:lef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288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4BE202" id="Line 6" o:spid="_x0000_s1026" style="position:absolute;left:0;text-align:left;z-index: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t+a2Tp8CAACa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980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5488E3" id="Line 3" o:spid="_x0000_s1026" style="position:absolute;left:0;text-align:left;z-index: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BJ9UiS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2E2489FC"/>
    <w:lvl w:ilvl="0">
      <w:numFmt w:val="decimal"/>
      <w:lvlText w:val="*"/>
      <w:lvlJc w:val="left"/>
    </w:lvl>
  </w:abstractNum>
  <w:abstractNum w:abstractNumId="1" w15:restartNumberingAfterBreak="0">
    <w:nsid w:val="02BA4E33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" w15:restartNumberingAfterBreak="0">
    <w:nsid w:val="08B234A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3" w15:restartNumberingAfterBreak="0">
    <w:nsid w:val="0FA03204"/>
    <w:multiLevelType w:val="singleLevel"/>
    <w:tmpl w:val="E6666C24"/>
    <w:lvl w:ilvl="0">
      <w:start w:val="1"/>
      <w:numFmt w:val="bullet"/>
      <w:pStyle w:val="alt-b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4" w15:restartNumberingAfterBreak="0">
    <w:nsid w:val="11E835D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5" w15:restartNumberingAfterBreak="0">
    <w:nsid w:val="16916542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6" w15:restartNumberingAfterBreak="0">
    <w:nsid w:val="17AB3FD0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7" w15:restartNumberingAfterBreak="0">
    <w:nsid w:val="1AA90B15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8" w15:restartNumberingAfterBreak="0">
    <w:nsid w:val="2921092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9" w15:restartNumberingAfterBreak="0">
    <w:nsid w:val="3A9E737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0" w15:restartNumberingAfterBreak="0">
    <w:nsid w:val="3C235644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1" w15:restartNumberingAfterBreak="0">
    <w:nsid w:val="45447B21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2" w15:restartNumberingAfterBreak="0">
    <w:nsid w:val="462419D9"/>
    <w:multiLevelType w:val="singleLevel"/>
    <w:tmpl w:val="C8EEDE74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13" w15:restartNumberingAfterBreak="0">
    <w:nsid w:val="4F0A6839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4" w15:restartNumberingAfterBreak="0">
    <w:nsid w:val="57B33007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5" w15:restartNumberingAfterBreak="0">
    <w:nsid w:val="625408E3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6" w15:restartNumberingAfterBreak="0">
    <w:nsid w:val="64B00C0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7" w15:restartNumberingAfterBreak="0">
    <w:nsid w:val="661F04F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8" w15:restartNumberingAfterBreak="0">
    <w:nsid w:val="6B055AE8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9" w15:restartNumberingAfterBreak="0">
    <w:nsid w:val="6DC14602"/>
    <w:multiLevelType w:val="singleLevel"/>
    <w:tmpl w:val="9F481F2A"/>
    <w:lvl w:ilvl="0">
      <w:start w:val="1"/>
      <w:numFmt w:val="decimal"/>
      <w:pStyle w:val="123alt-w"/>
      <w:lvlText w:val="%1."/>
      <w:lvlJc w:val="left"/>
      <w:pPr>
        <w:tabs>
          <w:tab w:val="num" w:pos="195"/>
        </w:tabs>
        <w:ind w:left="195" w:hanging="195"/>
      </w:pPr>
      <w:rPr>
        <w:rFonts w:hint="eastAsia"/>
        <w:b/>
      </w:rPr>
    </w:lvl>
  </w:abstractNum>
  <w:abstractNum w:abstractNumId="20" w15:restartNumberingAfterBreak="0">
    <w:nsid w:val="7F4717F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1" w15:restartNumberingAfterBreak="0">
    <w:nsid w:val="7FFA7C5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num w:numId="1">
    <w:abstractNumId w:val="0"/>
  </w:num>
  <w:num w:numId="2">
    <w:abstractNumId w:val="15"/>
  </w:num>
  <w:num w:numId="3">
    <w:abstractNumId w:val="2"/>
  </w:num>
  <w:num w:numId="4">
    <w:abstractNumId w:val="10"/>
  </w:num>
  <w:num w:numId="5">
    <w:abstractNumId w:val="4"/>
  </w:num>
  <w:num w:numId="6">
    <w:abstractNumId w:val="12"/>
  </w:num>
  <w:num w:numId="7">
    <w:abstractNumId w:val="12"/>
  </w:num>
  <w:num w:numId="8">
    <w:abstractNumId w:val="12"/>
  </w:num>
  <w:num w:numId="9">
    <w:abstractNumId w:val="12"/>
  </w:num>
  <w:num w:numId="10">
    <w:abstractNumId w:val="12"/>
  </w:num>
  <w:num w:numId="11">
    <w:abstractNumId w:val="12"/>
  </w:num>
  <w:num w:numId="12">
    <w:abstractNumId w:val="12"/>
  </w:num>
  <w:num w:numId="13">
    <w:abstractNumId w:val="0"/>
    <w:lvlOverride w:ilvl="0">
      <w:lvl w:ilvl="0">
        <w:start w:val="1"/>
        <w:numFmt w:val="bullet"/>
        <w:lvlText w:val=""/>
        <w:legacy w:legacy="1" w:legacySpace="0" w:legacyIndent="227"/>
        <w:lvlJc w:val="left"/>
        <w:pPr>
          <w:ind w:left="227" w:hanging="227"/>
        </w:pPr>
        <w:rPr>
          <w:rFonts w:ascii="Helv" w:hAnsi="Helv" w:hint="default"/>
        </w:rPr>
      </w:lvl>
    </w:lvlOverride>
  </w:num>
  <w:num w:numId="14">
    <w:abstractNumId w:val="9"/>
  </w:num>
  <w:num w:numId="15">
    <w:abstractNumId w:val="17"/>
  </w:num>
  <w:num w:numId="16">
    <w:abstractNumId w:val="7"/>
  </w:num>
  <w:num w:numId="17">
    <w:abstractNumId w:val="21"/>
  </w:num>
  <w:num w:numId="18">
    <w:abstractNumId w:val="6"/>
  </w:num>
  <w:num w:numId="19">
    <w:abstractNumId w:val="20"/>
  </w:num>
  <w:num w:numId="20">
    <w:abstractNumId w:val="11"/>
  </w:num>
  <w:num w:numId="21">
    <w:abstractNumId w:val="8"/>
  </w:num>
  <w:num w:numId="22">
    <w:abstractNumId w:val="0"/>
    <w:lvlOverride w:ilvl="0">
      <w:lvl w:ilvl="0">
        <w:start w:val="1"/>
        <w:numFmt w:val="bullet"/>
        <w:lvlText w:val=""/>
        <w:legacy w:legacy="1" w:legacySpace="0" w:legacyIndent="284"/>
        <w:lvlJc w:val="left"/>
        <w:pPr>
          <w:ind w:left="284" w:hanging="284"/>
        </w:pPr>
        <w:rPr>
          <w:rFonts w:ascii="Helv" w:hAnsi="Helv" w:hint="default"/>
        </w:rPr>
      </w:lvl>
    </w:lvlOverride>
  </w:num>
  <w:num w:numId="23">
    <w:abstractNumId w:val="18"/>
  </w:num>
  <w:num w:numId="24">
    <w:abstractNumId w:val="16"/>
  </w:num>
  <w:num w:numId="25">
    <w:abstractNumId w:val="19"/>
  </w:num>
  <w:num w:numId="26">
    <w:abstractNumId w:val="1"/>
  </w:num>
  <w:num w:numId="27">
    <w:abstractNumId w:val="13"/>
  </w:num>
  <w:num w:numId="28">
    <w:abstractNumId w:val="5"/>
  </w:num>
  <w:num w:numId="29">
    <w:abstractNumId w:val="14"/>
  </w:num>
  <w:num w:numId="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defaultTabStop w:val="482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noLineBreaksAfter w:lang="zh-CN" w:val="([{‘“‵〈《「『【〔〝︵︷︹︻︽︿﹁﹃﹙﹛﹝（｛"/>
  <w:noLineBreaksBefore w:lang="zh-CN" w:val="!),.:;?]}·–—’”‥…‧′╴、。〉》」』】〕〞︰︱︳︴︶︸︺︼︾﹀﹂﹄﹏﹐﹑﹒﹔﹕﹖﹗﹚﹜﹞！），．：；？｜｝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628"/>
    <w:rsid w:val="00282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36B841D-A44C-400A-8433-87DCC445D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  <w:lang w:eastAsia="zh-TW"/>
    </w:rPr>
  </w:style>
  <w:style w:type="character" w:default="1" w:styleId="a1">
    <w:name w:val="Default Paragraph Font"/>
    <w:semiHidden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lt-1">
    <w:name w:val="! 大標 alt-1"/>
    <w:basedOn w:val="a0"/>
    <w:next w:val="a0"/>
    <w:pPr>
      <w:spacing w:before="120" w:after="60"/>
    </w:pPr>
    <w:rPr>
      <w:rFonts w:ascii="Footlight MT Light" w:eastAsia="華康粗圓體" w:hAnsi="Footlight MT Light"/>
      <w:spacing w:val="8"/>
      <w:w w:val="110"/>
      <w:sz w:val="28"/>
    </w:rPr>
  </w:style>
  <w:style w:type="paragraph" w:customStyle="1" w:styleId="a4">
    <w:name w:val="! 小小標"/>
    <w:basedOn w:val="a0"/>
    <w:next w:val="a0"/>
    <w:pPr>
      <w:spacing w:before="120"/>
      <w:ind w:left="284" w:hanging="284"/>
      <w:jc w:val="both"/>
    </w:pPr>
    <w:rPr>
      <w:rFonts w:ascii="Arial" w:eastAsia="華康中黑體"/>
      <w:spacing w:val="12"/>
      <w:w w:val="110"/>
      <w:sz w:val="20"/>
    </w:rPr>
  </w:style>
  <w:style w:type="paragraph" w:customStyle="1" w:styleId="a5">
    <w:name w:val="! 小標"/>
    <w:basedOn w:val="a0"/>
    <w:next w:val="a0"/>
    <w:pPr>
      <w:spacing w:before="60" w:line="320" w:lineRule="atLeast"/>
    </w:pPr>
    <w:rPr>
      <w:rFonts w:ascii="Footlight MT Light" w:eastAsia="華康中黑體" w:hAnsi="Footlight MT Light"/>
      <w:spacing w:val="8"/>
      <w:w w:val="110"/>
      <w:sz w:val="20"/>
    </w:rPr>
  </w:style>
  <w:style w:type="paragraph" w:customStyle="1" w:styleId="alt-2">
    <w:name w:val="! 中標 alt-2"/>
    <w:basedOn w:val="a0"/>
    <w:next w:val="a0"/>
    <w:pPr>
      <w:spacing w:before="200" w:after="40"/>
    </w:pPr>
    <w:rPr>
      <w:rFonts w:ascii="Footlight MT Light" w:eastAsia="華康粗圓體" w:hAnsi="Footlight MT Light"/>
      <w:spacing w:val="8"/>
      <w:w w:val="110"/>
    </w:rPr>
  </w:style>
  <w:style w:type="paragraph" w:customStyle="1" w:styleId="a6">
    <w:name w:val="! 寬條列"/>
    <w:basedOn w:val="a7"/>
    <w:pPr>
      <w:spacing w:line="320" w:lineRule="atLeast"/>
    </w:pPr>
  </w:style>
  <w:style w:type="paragraph" w:customStyle="1" w:styleId="a7">
    <w:name w:val="! 條列"/>
    <w:basedOn w:val="a0"/>
    <w:pPr>
      <w:spacing w:before="60" w:after="60" w:line="280" w:lineRule="atLeast"/>
      <w:ind w:left="227" w:hanging="227"/>
      <w:jc w:val="both"/>
    </w:pPr>
    <w:rPr>
      <w:rFonts w:eastAsia="MingLiU"/>
      <w:sz w:val="18"/>
    </w:rPr>
  </w:style>
  <w:style w:type="paragraph" w:customStyle="1" w:styleId="a8">
    <w:name w:val="! 方塊內文"/>
    <w:basedOn w:val="a0"/>
    <w:next w:val="a0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hd w:val="pct10" w:color="auto" w:fill="auto"/>
      <w:spacing w:before="120" w:after="120"/>
      <w:ind w:left="170" w:right="170"/>
    </w:pPr>
    <w:rPr>
      <w:rFonts w:eastAsia="華康細圓體"/>
      <w:sz w:val="18"/>
    </w:rPr>
  </w:style>
  <w:style w:type="paragraph" w:customStyle="1" w:styleId="a9">
    <w:name w:val="! 方塊列舉"/>
    <w:basedOn w:val="a8"/>
    <w:pPr>
      <w:spacing w:before="40" w:after="40" w:line="240" w:lineRule="atLeast"/>
      <w:ind w:left="907" w:hanging="794"/>
    </w:pPr>
  </w:style>
  <w:style w:type="paragraph" w:customStyle="1" w:styleId="aa">
    <w:name w:val="! 方塊標題"/>
    <w:basedOn w:val="a0"/>
    <w:next w:val="a8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  <w:between w:val="single" w:sz="6" w:space="5" w:color="auto"/>
      </w:pBdr>
      <w:shd w:val="pct25" w:color="auto" w:fill="auto"/>
      <w:spacing w:before="120" w:line="300" w:lineRule="atLeast"/>
      <w:ind w:left="85" w:right="85"/>
      <w:jc w:val="center"/>
    </w:pPr>
    <w:rPr>
      <w:rFonts w:ascii="Footlight MT Light" w:eastAsia="華康粗圓體"/>
      <w:spacing w:val="20"/>
      <w:sz w:val="22"/>
    </w:rPr>
  </w:style>
  <w:style w:type="paragraph" w:customStyle="1" w:styleId="ab">
    <w:name w:val="! 自定註腳"/>
    <w:basedOn w:val="ac"/>
    <w:pPr>
      <w:ind w:left="340" w:hanging="340"/>
      <w:jc w:val="both"/>
    </w:pPr>
    <w:rPr>
      <w:rFonts w:ascii="Courier New" w:eastAsia="華康仿宋體"/>
      <w:w w:val="95"/>
    </w:rPr>
  </w:style>
  <w:style w:type="paragraph" w:styleId="ac">
    <w:name w:val="footnote text"/>
    <w:basedOn w:val="a0"/>
    <w:semiHidden/>
    <w:pPr>
      <w:spacing w:after="60" w:line="240" w:lineRule="atLeast"/>
    </w:pPr>
    <w:rPr>
      <w:sz w:val="18"/>
    </w:rPr>
  </w:style>
  <w:style w:type="paragraph" w:customStyle="1" w:styleId="ad">
    <w:name w:val="! 序"/>
    <w:basedOn w:val="a0"/>
    <w:pPr>
      <w:adjustRightInd/>
      <w:spacing w:before="80" w:after="160"/>
      <w:jc w:val="both"/>
    </w:pPr>
    <w:rPr>
      <w:rFonts w:eastAsia="華康仿宋體"/>
      <w:sz w:val="19"/>
    </w:rPr>
  </w:style>
  <w:style w:type="paragraph" w:customStyle="1" w:styleId="ae">
    <w:name w:val="! 注意"/>
    <w:basedOn w:val="a0"/>
    <w:pPr>
      <w:pBdr>
        <w:top w:val="single" w:sz="6" w:space="3" w:color="auto"/>
        <w:bottom w:val="single" w:sz="6" w:space="3" w:color="auto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f">
    <w:name w:val="! 章目錄"/>
    <w:basedOn w:val="a0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lt-m">
    <w:name w:val="! 章名 alt-m"/>
    <w:basedOn w:val="alt-1"/>
    <w:next w:val="a0"/>
    <w:pPr>
      <w:spacing w:after="600"/>
      <w:jc w:val="right"/>
    </w:pPr>
    <w:rPr>
      <w:w w:val="120"/>
      <w:sz w:val="48"/>
    </w:rPr>
  </w:style>
  <w:style w:type="paragraph" w:customStyle="1" w:styleId="af0">
    <w:name w:val="! 章提要"/>
    <w:basedOn w:val="a0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1">
    <w:name w:val="! 圖內文"/>
    <w:basedOn w:val="a0"/>
    <w:pPr>
      <w:tabs>
        <w:tab w:val="center" w:pos="2340"/>
      </w:tabs>
      <w:spacing w:before="120" w:after="120" w:line="240" w:lineRule="atLeast"/>
      <w:ind w:left="567" w:hanging="567"/>
      <w:jc w:val="both"/>
    </w:pPr>
    <w:rPr>
      <w:rFonts w:ascii="Arial Rounded MT Bold" w:eastAsia="華康粗黑體"/>
      <w:spacing w:val="12"/>
      <w:sz w:val="18"/>
    </w:rPr>
  </w:style>
  <w:style w:type="paragraph" w:customStyle="1" w:styleId="af2">
    <w:name w:val="! 圖說"/>
    <w:basedOn w:val="a0"/>
    <w:pPr>
      <w:tabs>
        <w:tab w:val="center" w:pos="2340"/>
      </w:tabs>
      <w:spacing w:before="120" w:after="120" w:line="240" w:lineRule="atLeast"/>
      <w:ind w:left="567" w:hanging="567"/>
    </w:pPr>
    <w:rPr>
      <w:rFonts w:ascii="Arial Rounded MT Bold" w:eastAsia="華康粗黑體"/>
      <w:spacing w:val="12"/>
      <w:sz w:val="18"/>
    </w:rPr>
  </w:style>
  <w:style w:type="paragraph" w:customStyle="1" w:styleId="af3">
    <w:name w:val="!註"/>
    <w:basedOn w:val="a0"/>
    <w:pPr>
      <w:pBdr>
        <w:top w:val="dotted" w:sz="6" w:space="1" w:color="auto"/>
        <w:left w:val="dotted" w:sz="6" w:space="1" w:color="auto"/>
        <w:bottom w:val="dotted" w:sz="6" w:space="1" w:color="auto"/>
        <w:right w:val="dotted" w:sz="6" w:space="1" w:color="auto"/>
      </w:pBdr>
      <w:spacing w:before="60" w:after="60" w:line="240" w:lineRule="atLeast"/>
      <w:ind w:left="284" w:hanging="284"/>
      <w:jc w:val="both"/>
    </w:pPr>
    <w:rPr>
      <w:rFonts w:eastAsia="MingLiU"/>
      <w:spacing w:val="12"/>
      <w:w w:val="110"/>
      <w:sz w:val="16"/>
    </w:rPr>
  </w:style>
  <w:style w:type="paragraph" w:styleId="af4">
    <w:name w:val="header"/>
    <w:basedOn w:val="a0"/>
    <w:semiHidden/>
    <w:pPr>
      <w:tabs>
        <w:tab w:val="center" w:pos="4153"/>
        <w:tab w:val="right" w:pos="8306"/>
      </w:tabs>
    </w:pPr>
    <w:rPr>
      <w:sz w:val="20"/>
    </w:rPr>
  </w:style>
  <w:style w:type="paragraph" w:styleId="af5">
    <w:name w:val="footer"/>
    <w:basedOn w:val="a0"/>
    <w:semiHidden/>
    <w:pPr>
      <w:tabs>
        <w:tab w:val="center" w:pos="4153"/>
        <w:tab w:val="right" w:pos="8306"/>
      </w:tabs>
    </w:pPr>
    <w:rPr>
      <w:sz w:val="20"/>
    </w:rPr>
  </w:style>
  <w:style w:type="character" w:styleId="af6">
    <w:name w:val="page number"/>
    <w:basedOn w:val="a1"/>
    <w:semiHidden/>
  </w:style>
  <w:style w:type="paragraph" w:customStyle="1" w:styleId="af7">
    <w:name w:val="! 原始碼"/>
    <w:basedOn w:val="a0"/>
    <w:pPr>
      <w:spacing w:line="220" w:lineRule="atLeast"/>
      <w:ind w:left="567"/>
    </w:pPr>
    <w:rPr>
      <w:rFonts w:ascii="Courier New" w:eastAsia="MingLiU"/>
      <w:sz w:val="16"/>
    </w:rPr>
  </w:style>
  <w:style w:type="paragraph" w:customStyle="1" w:styleId="af8">
    <w:name w:val="! 譯註"/>
    <w:basedOn w:val="a0"/>
    <w:next w:val="a0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f9">
    <w:name w:val="! 表格前置式樣"/>
    <w:basedOn w:val="a0"/>
    <w:pPr>
      <w:adjustRightInd/>
      <w:spacing w:before="60" w:after="60" w:line="240" w:lineRule="atLeast"/>
    </w:pPr>
    <w:rPr>
      <w:rFonts w:eastAsia="MingLiU"/>
      <w:sz w:val="19"/>
    </w:rPr>
  </w:style>
  <w:style w:type="paragraph" w:customStyle="1" w:styleId="afa">
    <w:name w:val="寬條列 (白)"/>
    <w:basedOn w:val="a0"/>
    <w:pPr>
      <w:adjustRightInd/>
      <w:spacing w:before="80" w:after="160"/>
      <w:ind w:left="227" w:hanging="227"/>
    </w:pPr>
    <w:rPr>
      <w:rFonts w:eastAsia="MingLiU"/>
      <w:sz w:val="19"/>
    </w:rPr>
  </w:style>
  <w:style w:type="paragraph" w:customStyle="1" w:styleId="afb">
    <w:name w:val="! 寬條列 (白)"/>
    <w:basedOn w:val="a7"/>
    <w:pPr>
      <w:spacing w:line="320" w:lineRule="atLeast"/>
      <w:ind w:left="284" w:hanging="284"/>
    </w:pPr>
  </w:style>
  <w:style w:type="character" w:customStyle="1" w:styleId="afc">
    <w:name w:val="!特明"/>
    <w:basedOn w:val="a1"/>
    <w:rPr>
      <w:rFonts w:ascii="Times New Roman" w:eastAsia="華康粗圓體"/>
      <w:b/>
      <w:sz w:val="18"/>
    </w:rPr>
  </w:style>
  <w:style w:type="character" w:customStyle="1" w:styleId="afd">
    <w:name w:val="! 文內圖標"/>
    <w:basedOn w:val="a1"/>
    <w:rPr>
      <w:rFonts w:ascii="Arial Black" w:eastAsia="華康中黑體"/>
      <w:sz w:val="18"/>
    </w:rPr>
  </w:style>
  <w:style w:type="paragraph" w:customStyle="1" w:styleId="primerappendix">
    <w:name w:val="! 函式名 (primer appendix)"/>
    <w:basedOn w:val="a5"/>
    <w:next w:val="a0"/>
    <w:pPr>
      <w:spacing w:before="0" w:line="240" w:lineRule="atLeast"/>
    </w:pPr>
    <w:rPr>
      <w:rFonts w:ascii="Verdana" w:eastAsia="華康粗黑體" w:hAnsi="Verdana"/>
      <w:b/>
    </w:rPr>
  </w:style>
  <w:style w:type="paragraph" w:customStyle="1" w:styleId="afe">
    <w:name w:val="!人言"/>
    <w:basedOn w:val="a0"/>
    <w:pPr>
      <w:adjustRightInd/>
      <w:spacing w:before="80" w:after="160"/>
      <w:jc w:val="both"/>
    </w:pPr>
    <w:rPr>
      <w:rFonts w:ascii="Arial" w:eastAsia="華康中黑體" w:hAnsi="Arial"/>
      <w:sz w:val="19"/>
    </w:rPr>
  </w:style>
  <w:style w:type="paragraph" w:customStyle="1" w:styleId="aff">
    <w:name w:val="! 圖本身"/>
    <w:basedOn w:val="a0"/>
    <w:pPr>
      <w:adjustRightInd/>
      <w:spacing w:before="80" w:after="160"/>
      <w:jc w:val="both"/>
    </w:pPr>
    <w:rPr>
      <w:rFonts w:eastAsia="MingLiU"/>
      <w:sz w:val="19"/>
    </w:rPr>
  </w:style>
  <w:style w:type="paragraph" w:customStyle="1" w:styleId="aff0">
    <w:name w:val="! 檔名"/>
    <w:basedOn w:val="a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</w:pPr>
  </w:style>
  <w:style w:type="paragraph" w:customStyle="1" w:styleId="aff1">
    <w:name w:val="! 結構欄位"/>
    <w:basedOn w:val="a0"/>
    <w:pPr>
      <w:adjustRightInd/>
      <w:spacing w:after="60" w:line="300" w:lineRule="atLeast"/>
      <w:jc w:val="both"/>
    </w:pPr>
    <w:rPr>
      <w:rFonts w:ascii="Arial Black" w:eastAsia="MingLiU"/>
      <w:sz w:val="16"/>
    </w:rPr>
  </w:style>
  <w:style w:type="paragraph" w:customStyle="1" w:styleId="aff2">
    <w:name w:val="! 虛擬碼標題"/>
    <w:basedOn w:val="a0"/>
    <w:next w:val="a0"/>
    <w:pPr>
      <w:adjustRightInd/>
      <w:spacing w:before="80"/>
      <w:jc w:val="both"/>
    </w:pPr>
    <w:rPr>
      <w:rFonts w:ascii="Arial" w:eastAsia="華康中黑體"/>
      <w:b/>
      <w:sz w:val="19"/>
    </w:rPr>
  </w:style>
  <w:style w:type="character" w:styleId="aff3">
    <w:name w:val="footnote reference"/>
    <w:basedOn w:val="a1"/>
    <w:semiHidden/>
    <w:rPr>
      <w:rFonts w:ascii="Arial Black" w:hAnsi="Arial Black"/>
      <w:color w:val="0000FF"/>
      <w:sz w:val="22"/>
      <w:vertAlign w:val="superscript"/>
    </w:rPr>
  </w:style>
  <w:style w:type="paragraph" w:customStyle="1" w:styleId="alt-n">
    <w:name w:val="! 章號碼 alt-n"/>
    <w:basedOn w:val="alt-m"/>
    <w:pPr>
      <w:spacing w:after="360"/>
    </w:pPr>
    <w:rPr>
      <w:sz w:val="72"/>
    </w:rPr>
  </w:style>
  <w:style w:type="paragraph" w:customStyle="1" w:styleId="aff4">
    <w:name w:val="! 前言"/>
    <w:basedOn w:val="a0"/>
    <w:pPr>
      <w:adjustRightInd/>
      <w:spacing w:before="80" w:after="160"/>
      <w:ind w:left="680"/>
      <w:jc w:val="both"/>
    </w:pPr>
    <w:rPr>
      <w:rFonts w:eastAsia="MingLiU"/>
      <w:sz w:val="19"/>
    </w:rPr>
  </w:style>
  <w:style w:type="character" w:customStyle="1" w:styleId="ALT-V">
    <w:name w:val="! 文內變數 ALT-V"/>
    <w:basedOn w:val="afd"/>
    <w:rPr>
      <w:rFonts w:ascii="Courier New" w:eastAsia="華康細圓體" w:hAnsi="Courier New"/>
      <w:color w:val="auto"/>
      <w:sz w:val="17"/>
    </w:rPr>
  </w:style>
  <w:style w:type="paragraph" w:customStyle="1" w:styleId="aff5">
    <w:name w:val="! 索引文字"/>
    <w:basedOn w:val="a0"/>
    <w:pPr>
      <w:spacing w:line="220" w:lineRule="atLeast"/>
    </w:pPr>
    <w:rPr>
      <w:rFonts w:eastAsia="MingLiU"/>
      <w:sz w:val="18"/>
    </w:rPr>
  </w:style>
  <w:style w:type="character" w:customStyle="1" w:styleId="ALT-O">
    <w:name w:val="! 文內運算子 ALT-O"/>
    <w:basedOn w:val="a1"/>
    <w:rPr>
      <w:rFonts w:ascii="Footlight MT Light" w:hAnsi="Footlight MT Light"/>
      <w:sz w:val="19"/>
    </w:rPr>
  </w:style>
  <w:style w:type="paragraph" w:customStyle="1" w:styleId="CPrimeralt-e">
    <w:name w:val="! C++ Primer 習題 alt-e"/>
    <w:basedOn w:val="a0"/>
    <w:pPr>
      <w:pBdr>
        <w:top w:val="single" w:sz="4" w:space="1" w:color="auto"/>
      </w:pBdr>
      <w:adjustRightInd/>
      <w:spacing w:before="80" w:line="260" w:lineRule="atLeast"/>
      <w:ind w:right="5670"/>
      <w:jc w:val="both"/>
    </w:pPr>
    <w:rPr>
      <w:rFonts w:eastAsia="華康中黑體"/>
      <w:sz w:val="19"/>
    </w:rPr>
  </w:style>
  <w:style w:type="paragraph" w:customStyle="1" w:styleId="CPrimeralt-j">
    <w:name w:val="! C++ Primer 習題內文 alt-j"/>
    <w:basedOn w:val="a0"/>
    <w:pPr>
      <w:adjustRightInd/>
      <w:spacing w:after="160"/>
      <w:jc w:val="both"/>
    </w:pPr>
    <w:rPr>
      <w:rFonts w:eastAsia="MingLiU"/>
      <w:sz w:val="19"/>
    </w:rPr>
  </w:style>
  <w:style w:type="character" w:customStyle="1" w:styleId="ALT-Z">
    <w:name w:val="! 文內術語 ALT-Z"/>
    <w:basedOn w:val="ALT-V"/>
    <w:rPr>
      <w:rFonts w:ascii="Arial" w:eastAsia="華康細圓體" w:hAnsi="Arial"/>
      <w:color w:val="auto"/>
      <w:sz w:val="18"/>
    </w:rPr>
  </w:style>
  <w:style w:type="character" w:customStyle="1" w:styleId="classalt-x">
    <w:name w:val="! 文內 class 名alt-x"/>
    <w:basedOn w:val="ALT-V"/>
    <w:rPr>
      <w:rFonts w:ascii="Lucida Console" w:eastAsia="華康細圓體" w:hAnsi="Lucida Console"/>
      <w:color w:val="auto"/>
      <w:sz w:val="17"/>
    </w:rPr>
  </w:style>
  <w:style w:type="character" w:customStyle="1" w:styleId="ALT-Q">
    <w:name w:val="! 文內殊詞 ALT-Q"/>
    <w:basedOn w:val="ALT-V"/>
    <w:rPr>
      <w:rFonts w:ascii="Lucida Sans" w:eastAsia="華康細圓體" w:hAnsi="Lucida Sans"/>
      <w:color w:val="auto"/>
      <w:spacing w:val="-6"/>
      <w:sz w:val="18"/>
    </w:rPr>
  </w:style>
  <w:style w:type="paragraph" w:customStyle="1" w:styleId="aff6">
    <w:name w:val="! 目錄每行"/>
    <w:basedOn w:val="a0"/>
    <w:pPr>
      <w:adjustRightInd/>
      <w:spacing w:after="160" w:line="240" w:lineRule="atLeast"/>
      <w:jc w:val="both"/>
    </w:pPr>
    <w:rPr>
      <w:rFonts w:eastAsia="MingLiU"/>
      <w:sz w:val="19"/>
    </w:rPr>
  </w:style>
  <w:style w:type="paragraph" w:customStyle="1" w:styleId="aff7">
    <w:name w:val="! 文內圖案文字"/>
    <w:basedOn w:val="a0"/>
    <w:pPr>
      <w:adjustRightInd/>
      <w:spacing w:line="260" w:lineRule="atLeast"/>
      <w:jc w:val="both"/>
    </w:pPr>
    <w:rPr>
      <w:rFonts w:ascii="Arial" w:eastAsia="MingLiU" w:hAnsi="Arial"/>
      <w:sz w:val="19"/>
    </w:rPr>
  </w:style>
  <w:style w:type="character" w:customStyle="1" w:styleId="aff8">
    <w:name w:val="! 文內變數加粗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aff9">
    <w:name w:val="! 索引函式名(粗)"/>
    <w:basedOn w:val="ALT-V"/>
    <w:rPr>
      <w:rFonts w:ascii="Verdana" w:eastAsia="華康細圓體" w:hAnsi="Verdana"/>
      <w:b/>
      <w:color w:val="auto"/>
      <w:sz w:val="17"/>
    </w:rPr>
  </w:style>
  <w:style w:type="character" w:customStyle="1" w:styleId="affa">
    <w:name w:val="! 索引函式名(細)"/>
    <w:basedOn w:val="ALT-V"/>
    <w:rPr>
      <w:rFonts w:ascii="Verdana" w:eastAsia="華康細圓體" w:hAnsi="Verdana"/>
      <w:color w:val="auto"/>
      <w:sz w:val="17"/>
    </w:rPr>
  </w:style>
  <w:style w:type="paragraph" w:customStyle="1" w:styleId="ALT-L">
    <w:name w:val="! 原始碼 ALT-L"/>
    <w:basedOn w:val="a0"/>
    <w:pPr>
      <w:spacing w:line="220" w:lineRule="atLeast"/>
      <w:ind w:left="170"/>
    </w:pPr>
    <w:rPr>
      <w:rFonts w:ascii="Courier New" w:eastAsia="MingLiU"/>
      <w:sz w:val="17"/>
    </w:rPr>
  </w:style>
  <w:style w:type="paragraph" w:customStyle="1" w:styleId="affb">
    <w:name w:val="! 條款原文"/>
    <w:basedOn w:val="a0"/>
    <w:pPr>
      <w:tabs>
        <w:tab w:val="left" w:pos="567"/>
      </w:tabs>
      <w:adjustRightInd/>
      <w:spacing w:after="160" w:line="260" w:lineRule="atLeast"/>
      <w:jc w:val="both"/>
    </w:pPr>
    <w:rPr>
      <w:rFonts w:eastAsia="MingLiU"/>
      <w:sz w:val="19"/>
    </w:rPr>
  </w:style>
  <w:style w:type="paragraph" w:customStyle="1" w:styleId="ALT-S">
    <w:name w:val="! 段落間距（最小）ALT-S"/>
    <w:basedOn w:val="a0"/>
    <w:pPr>
      <w:adjustRightInd/>
      <w:spacing w:line="80" w:lineRule="atLeast"/>
      <w:jc w:val="both"/>
    </w:pPr>
    <w:rPr>
      <w:rFonts w:eastAsia="MingLiU"/>
      <w:sz w:val="8"/>
    </w:rPr>
  </w:style>
  <w:style w:type="character" w:customStyle="1" w:styleId="affc">
    <w:name w:val="! 條例"/>
    <w:basedOn w:val="a1"/>
    <w:rPr>
      <w:rFonts w:ascii="Footlight MT Light" w:eastAsia="華康特粗圓體" w:hAnsi="Footlight MT Light"/>
      <w:spacing w:val="8"/>
      <w:w w:val="110"/>
      <w:sz w:val="24"/>
    </w:rPr>
  </w:style>
  <w:style w:type="paragraph" w:customStyle="1" w:styleId="alt-c">
    <w:name w:val="! 自定內文 alt-c"/>
    <w:aliases w:val="ctrl-a"/>
    <w:basedOn w:val="a0"/>
    <w:pPr>
      <w:adjustRightInd/>
      <w:spacing w:before="80" w:after="160"/>
      <w:jc w:val="both"/>
    </w:pPr>
    <w:rPr>
      <w:rFonts w:eastAsia="MingLiU"/>
      <w:sz w:val="19"/>
    </w:rPr>
  </w:style>
  <w:style w:type="character" w:customStyle="1" w:styleId="ALT-I">
    <w:name w:val="! 頁眉文字 ALT-I"/>
    <w:basedOn w:val="a1"/>
    <w:rPr>
      <w:rFonts w:ascii="Footlight MT Light" w:eastAsia="華康粗圓體" w:hAnsi="Footlight MT Light"/>
      <w:spacing w:val="8"/>
      <w:w w:val="110"/>
      <w:sz w:val="24"/>
    </w:rPr>
  </w:style>
  <w:style w:type="paragraph" w:customStyle="1" w:styleId="alt-b">
    <w:name w:val="! 寬條列 (黑) alt-b"/>
    <w:basedOn w:val="123alt-w"/>
    <w:pPr>
      <w:numPr>
        <w:numId w:val="30"/>
      </w:numPr>
      <w:ind w:left="641"/>
    </w:pPr>
  </w:style>
  <w:style w:type="paragraph" w:customStyle="1" w:styleId="123alt-w">
    <w:name w:val="! 寬條列 (123) alt-w"/>
    <w:basedOn w:val="alt-c"/>
    <w:pPr>
      <w:numPr>
        <w:numId w:val="25"/>
      </w:numPr>
      <w:tabs>
        <w:tab w:val="clear" w:pos="195"/>
        <w:tab w:val="left" w:pos="284"/>
      </w:tabs>
      <w:spacing w:before="20" w:after="20" w:line="320" w:lineRule="atLeast"/>
      <w:ind w:left="641" w:hanging="284"/>
    </w:pPr>
  </w:style>
  <w:style w:type="character" w:customStyle="1" w:styleId="affd">
    <w:name w:val="! 目錄章名"/>
    <w:basedOn w:val="afd"/>
    <w:rPr>
      <w:rFonts w:ascii="Book Antiqua" w:eastAsia="華康中黑體" w:hAnsi="Book Antiqua"/>
      <w:sz w:val="22"/>
    </w:rPr>
  </w:style>
  <w:style w:type="paragraph" w:customStyle="1" w:styleId="affe">
    <w:name w:val="! 索引大標"/>
    <w:basedOn w:val="aff5"/>
    <w:rPr>
      <w:rFonts w:ascii="Arial Black" w:hAnsi="Arial Black"/>
      <w:sz w:val="24"/>
    </w:rPr>
  </w:style>
  <w:style w:type="character" w:customStyle="1" w:styleId="alt-k">
    <w:name w:val="! 標題小字 alt-k"/>
    <w:basedOn w:val="a1"/>
    <w:rPr>
      <w:rFonts w:ascii="Times New Roman" w:eastAsia="華康細圓體" w:hAnsi="Times New Roman"/>
      <w:color w:val="0000FF"/>
      <w:sz w:val="19"/>
    </w:rPr>
  </w:style>
  <w:style w:type="character" w:customStyle="1" w:styleId="alt-p">
    <w:name w:val="! 文內書名 alt-p"/>
    <w:basedOn w:val="ALT-Q"/>
    <w:rPr>
      <w:rFonts w:ascii="Book Antiqua" w:eastAsia="華康細圓體" w:hAnsi="Book Antiqua"/>
      <w:i/>
      <w:color w:val="auto"/>
      <w:spacing w:val="-6"/>
      <w:sz w:val="19"/>
    </w:rPr>
  </w:style>
  <w:style w:type="character" w:customStyle="1" w:styleId="ctrl-2">
    <w:name w:val="! 碼內侯捷註ctrl-2"/>
    <w:basedOn w:val="ALT-V"/>
    <w:rPr>
      <w:rFonts w:ascii="Courier New" w:eastAsia="MingLiU" w:hAnsi="Courier New"/>
      <w:color w:val="0000FF"/>
      <w:sz w:val="17"/>
    </w:rPr>
  </w:style>
  <w:style w:type="character" w:customStyle="1" w:styleId="ctrl-1">
    <w:name w:val="! 碼內重點ctrl-1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ctrl-3">
    <w:name w:val="! 碼內呼叫ctrl-3"/>
    <w:basedOn w:val="ALT-V"/>
    <w:rPr>
      <w:rFonts w:ascii="Courier New" w:eastAsia="華康細圓體" w:hAnsi="Courier New"/>
      <w:color w:val="FF0000"/>
      <w:sz w:val="17"/>
    </w:rPr>
  </w:style>
  <w:style w:type="paragraph" w:styleId="a">
    <w:name w:val="Plain Text"/>
    <w:basedOn w:val="a0"/>
    <w:semiHidden/>
    <w:pPr>
      <w:adjustRightInd/>
      <w:spacing w:line="240" w:lineRule="auto"/>
      <w:textAlignment w:val="auto"/>
    </w:pPr>
    <w:rPr>
      <w:rFonts w:ascii="MingLiU" w:eastAsia="MingLiU" w:hAnsi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g003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g003.dot</Template>
  <TotalTime>0</TotalTime>
  <Pages>46</Pages>
  <Words>9342</Words>
  <Characters>53255</Characters>
  <Application>Microsoft Office Word</Application>
  <DocSecurity>0</DocSecurity>
  <Lines>443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NT Work Station</Company>
  <LinksUpToDate>false</LinksUpToDate>
  <CharactersWithSpaces>62473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jjhou</dc:creator>
  <cp:keywords/>
  <dc:description/>
  <cp:lastModifiedBy>王鸿如</cp:lastModifiedBy>
  <cp:revision>2</cp:revision>
  <cp:lastPrinted>2000-01-23T03:37:00Z</cp:lastPrinted>
  <dcterms:created xsi:type="dcterms:W3CDTF">2026-06-09T13:26:00Z</dcterms:created>
  <dcterms:modified xsi:type="dcterms:W3CDTF">2026-06-09T13:26:00Z</dcterms:modified>
</cp:coreProperties>
</file>